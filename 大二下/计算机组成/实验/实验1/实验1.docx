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12462" w14:textId="5D0A4BC1" w:rsidR="003E2C45" w:rsidRPr="00F85D7D" w:rsidRDefault="00C312F9" w:rsidP="00806567">
      <w:pPr>
        <w:pStyle w:val="1"/>
        <w:jc w:val="center"/>
        <w:rPr>
          <w:rFonts w:ascii="Times New Roman" w:hAnsi="Times New Roman"/>
        </w:rPr>
      </w:pPr>
      <w:r>
        <w:rPr>
          <w:rFonts w:ascii="Times New Roman" w:hAnsi="Times New Roman" w:hint="eastAsia"/>
        </w:rPr>
        <w:t>实验</w:t>
      </w:r>
      <w:r w:rsidR="00CA139D">
        <w:rPr>
          <w:rFonts w:ascii="Times New Roman" w:hAnsi="Times New Roman" w:hint="eastAsia"/>
        </w:rPr>
        <w:t>一</w:t>
      </w:r>
      <w:r w:rsidR="007A49E6">
        <w:rPr>
          <w:rFonts w:ascii="Times New Roman" w:hAnsi="Times New Roman"/>
        </w:rPr>
        <w:t xml:space="preserve"> </w:t>
      </w:r>
      <w:r w:rsidR="00CA139D">
        <w:rPr>
          <w:rFonts w:ascii="Times New Roman" w:hAnsi="Times New Roman" w:hint="eastAsia"/>
        </w:rPr>
        <w:t>CPU</w:t>
      </w:r>
      <w:r w:rsidR="00CA139D">
        <w:rPr>
          <w:rFonts w:ascii="Times New Roman" w:hAnsi="Times New Roman" w:hint="eastAsia"/>
        </w:rPr>
        <w:t>接口及辅助模块设计</w:t>
      </w:r>
      <w:r w:rsidR="00C466EF">
        <w:rPr>
          <w:rFonts w:ascii="Times New Roman" w:hAnsi="Times New Roman" w:hint="eastAsia"/>
        </w:rPr>
        <w:t>实验报告</w:t>
      </w:r>
    </w:p>
    <w:p w14:paraId="19DA86F9" w14:textId="77777777" w:rsidR="004D15E2" w:rsidRPr="00F85D7D" w:rsidRDefault="004D15E2" w:rsidP="00436DA4">
      <w:pPr>
        <w:pStyle w:val="1"/>
        <w:rPr>
          <w:rFonts w:ascii="Times New Roman" w:hAnsi="Times New Roman"/>
        </w:rPr>
      </w:pPr>
      <w:r w:rsidRPr="00F85D7D">
        <w:rPr>
          <w:rFonts w:ascii="Times New Roman"/>
        </w:rPr>
        <w:t>一、</w:t>
      </w:r>
      <w:r w:rsidR="001B3654" w:rsidRPr="00F85D7D">
        <w:rPr>
          <w:rFonts w:ascii="Times New Roman"/>
        </w:rPr>
        <w:t>实验目的和要求</w:t>
      </w:r>
    </w:p>
    <w:p w14:paraId="6F78CB08" w14:textId="5B1A82C1" w:rsidR="004D15E2" w:rsidRPr="00F85D7D" w:rsidRDefault="00282AB9" w:rsidP="004D15E2">
      <w:pPr>
        <w:rPr>
          <w:rFonts w:ascii="Times New Roman" w:hAnsi="Times New Roman"/>
        </w:rPr>
      </w:pPr>
      <w:r>
        <w:rPr>
          <w:rFonts w:ascii="Times New Roman" w:hint="eastAsia"/>
        </w:rPr>
        <w:t>作为第一次基于</w:t>
      </w:r>
      <w:r>
        <w:rPr>
          <w:rFonts w:ascii="Times New Roman" w:hint="eastAsia"/>
        </w:rPr>
        <w:t>V</w:t>
      </w:r>
      <w:r>
        <w:rPr>
          <w:rFonts w:ascii="Times New Roman"/>
        </w:rPr>
        <w:t>ivado</w:t>
      </w:r>
      <w:r>
        <w:rPr>
          <w:rFonts w:ascii="Times New Roman" w:hint="eastAsia"/>
        </w:rPr>
        <w:t>的实验，本实验着眼于熟悉新环境，力求熟练掌握</w:t>
      </w:r>
      <w:r>
        <w:rPr>
          <w:rFonts w:ascii="Times New Roman" w:hint="eastAsia"/>
        </w:rPr>
        <w:t>E</w:t>
      </w:r>
      <w:r>
        <w:rPr>
          <w:rFonts w:ascii="Times New Roman"/>
        </w:rPr>
        <w:t>DA</w:t>
      </w:r>
      <w:r>
        <w:rPr>
          <w:rFonts w:ascii="Times New Roman" w:hint="eastAsia"/>
        </w:rPr>
        <w:t>开发工具和开发流程，并通过设计</w:t>
      </w:r>
      <w:r>
        <w:rPr>
          <w:rFonts w:ascii="Times New Roman" w:hint="eastAsia"/>
        </w:rPr>
        <w:t>32</w:t>
      </w:r>
      <w:r>
        <w:rPr>
          <w:rFonts w:ascii="Times New Roman" w:hint="eastAsia"/>
        </w:rPr>
        <w:t>位多路选择器、</w:t>
      </w:r>
      <w:r>
        <w:rPr>
          <w:rFonts w:ascii="Times New Roman" w:hint="eastAsia"/>
        </w:rPr>
        <w:t>32</w:t>
      </w:r>
      <w:r>
        <w:rPr>
          <w:rFonts w:ascii="Times New Roman" w:hint="eastAsia"/>
        </w:rPr>
        <w:t>位加法减法等运算部件的方法，复习了数字逻辑设计的实现方法。</w:t>
      </w:r>
      <w:r w:rsidR="00A7053A">
        <w:rPr>
          <w:rFonts w:ascii="Times New Roman" w:hint="eastAsia"/>
        </w:rPr>
        <w:t>DSE</w:t>
      </w:r>
      <w:r w:rsidR="00A7053A">
        <w:rPr>
          <w:rFonts w:ascii="Times New Roman"/>
        </w:rPr>
        <w:t>GIO</w:t>
      </w:r>
      <w:r w:rsidR="00A7053A">
        <w:rPr>
          <w:rFonts w:ascii="Times New Roman" w:hint="eastAsia"/>
        </w:rPr>
        <w:t>、</w:t>
      </w:r>
      <w:r w:rsidR="00A7053A">
        <w:rPr>
          <w:rFonts w:ascii="Times New Roman" w:hint="eastAsia"/>
        </w:rPr>
        <w:t>G</w:t>
      </w:r>
      <w:r w:rsidR="00A7053A">
        <w:rPr>
          <w:rFonts w:ascii="Times New Roman"/>
        </w:rPr>
        <w:t>PIO</w:t>
      </w:r>
      <w:r w:rsidR="00A7053A">
        <w:rPr>
          <w:rFonts w:ascii="Times New Roman" w:hint="eastAsia"/>
        </w:rPr>
        <w:t>等模块的自行设计，让我们对扩展优化逻辑实验基本模块有了更加深入的认识。</w:t>
      </w:r>
      <w:r w:rsidR="00A84058">
        <w:rPr>
          <w:rFonts w:ascii="Times New Roman" w:hint="eastAsia"/>
        </w:rPr>
        <w:t>此外，本实验中我们还将初步了解到计算机硬件系统中将用到的最基本的模块，对相关的体系架构有一个初步的认识。</w:t>
      </w:r>
    </w:p>
    <w:p w14:paraId="0811E42D" w14:textId="77777777" w:rsidR="004D15E2" w:rsidRPr="00F85D7D" w:rsidRDefault="004D15E2" w:rsidP="00436DA4">
      <w:pPr>
        <w:pStyle w:val="1"/>
        <w:rPr>
          <w:rFonts w:ascii="Times New Roman" w:hAnsi="Times New Roman"/>
        </w:rPr>
      </w:pPr>
      <w:r w:rsidRPr="00F85D7D">
        <w:rPr>
          <w:rFonts w:ascii="Times New Roman"/>
        </w:rPr>
        <w:t>二、</w:t>
      </w:r>
      <w:r w:rsidR="001B3654" w:rsidRPr="00F85D7D">
        <w:rPr>
          <w:rFonts w:ascii="Times New Roman"/>
        </w:rPr>
        <w:t>实验内容和原理</w:t>
      </w:r>
    </w:p>
    <w:p w14:paraId="6994FA52" w14:textId="7E2C29EC" w:rsidR="009D0F93" w:rsidRPr="00F85D7D" w:rsidRDefault="00A45928" w:rsidP="009D0F93">
      <w:pPr>
        <w:pStyle w:val="2"/>
        <w:rPr>
          <w:rFonts w:ascii="Times New Roman" w:hAnsi="Times New Roman"/>
        </w:rPr>
      </w:pPr>
      <w:r w:rsidRPr="00F85D7D">
        <w:rPr>
          <w:rFonts w:ascii="Times New Roman" w:hAnsi="Times New Roman"/>
        </w:rPr>
        <w:t xml:space="preserve">2.1 </w:t>
      </w:r>
      <w:r w:rsidR="00D324BE" w:rsidRPr="00EA16A6">
        <w:rPr>
          <w:rFonts w:ascii="Times New Roman" w:hint="eastAsia"/>
        </w:rPr>
        <w:t>实验任务</w:t>
      </w:r>
    </w:p>
    <w:p w14:paraId="5CDF138C" w14:textId="2645AA6C" w:rsidR="00751C96" w:rsidRPr="00F85D7D" w:rsidRDefault="009871B3" w:rsidP="004D15E2">
      <w:pPr>
        <w:rPr>
          <w:rFonts w:ascii="Times New Roman" w:hAnsi="Times New Roman"/>
        </w:rPr>
      </w:pPr>
      <w:r>
        <w:rPr>
          <w:rFonts w:ascii="Times New Roman" w:hAnsi="Times New Roman" w:hint="eastAsia"/>
        </w:rPr>
        <w:t>本实验的第一个任务是整理逻辑实验的输出模块，包括多路选择器、基本算术逻辑运算模块，以及几个数据扩展模块</w:t>
      </w:r>
      <w:r w:rsidR="008E0559">
        <w:rPr>
          <w:rFonts w:ascii="Times New Roman" w:hAnsi="Times New Roman" w:hint="eastAsia"/>
        </w:rPr>
        <w:t>；</w:t>
      </w:r>
      <w:r>
        <w:rPr>
          <w:rFonts w:ascii="Times New Roman" w:hAnsi="Times New Roman" w:hint="eastAsia"/>
        </w:rPr>
        <w:t>其次，整理逻辑实验输出的辅助模块，包括消除机械抖动的模块和通用分频模块</w:t>
      </w:r>
      <w:r>
        <w:rPr>
          <w:rFonts w:ascii="Times New Roman" w:hAnsi="Times New Roman" w:hint="eastAsia"/>
        </w:rPr>
        <w:t>C</w:t>
      </w:r>
      <w:r>
        <w:rPr>
          <w:rFonts w:ascii="Times New Roman" w:hAnsi="Times New Roman"/>
        </w:rPr>
        <w:t>lkdiv</w:t>
      </w:r>
      <w:r w:rsidR="008E0559">
        <w:rPr>
          <w:rFonts w:ascii="Times New Roman" w:hAnsi="Times New Roman" w:hint="eastAsia"/>
        </w:rPr>
        <w:t>；</w:t>
      </w:r>
      <w:r>
        <w:rPr>
          <w:rFonts w:ascii="Times New Roman" w:hAnsi="Times New Roman" w:hint="eastAsia"/>
        </w:rPr>
        <w:t>此外，设计粗奴初期</w:t>
      </w:r>
      <w:r>
        <w:rPr>
          <w:rFonts w:ascii="Times New Roman" w:hAnsi="Times New Roman" w:hint="eastAsia"/>
        </w:rPr>
        <w:t>I</w:t>
      </w:r>
      <w:r>
        <w:rPr>
          <w:rFonts w:ascii="Times New Roman" w:hAnsi="Times New Roman"/>
        </w:rPr>
        <w:t>P</w:t>
      </w:r>
      <w:r>
        <w:rPr>
          <w:rFonts w:ascii="Times New Roman" w:hAnsi="Times New Roman" w:hint="eastAsia"/>
        </w:rPr>
        <w:t>模块也是计算机组成实验中至关重要的一环，本实验要求熟练掌握</w:t>
      </w:r>
      <w:r>
        <w:rPr>
          <w:rFonts w:ascii="Times New Roman" w:hAnsi="Times New Roman" w:hint="eastAsia"/>
        </w:rPr>
        <w:t>V</w:t>
      </w:r>
      <w:r>
        <w:rPr>
          <w:rFonts w:ascii="Times New Roman" w:hAnsi="Times New Roman"/>
        </w:rPr>
        <w:t>ivado</w:t>
      </w:r>
      <w:r>
        <w:rPr>
          <w:rFonts w:ascii="Times New Roman" w:hAnsi="Times New Roman" w:hint="eastAsia"/>
        </w:rPr>
        <w:t>开发平台上</w:t>
      </w:r>
      <w:r>
        <w:rPr>
          <w:rFonts w:ascii="Times New Roman" w:hAnsi="Times New Roman" w:hint="eastAsia"/>
        </w:rPr>
        <w:t>32</w:t>
      </w:r>
      <w:r>
        <w:rPr>
          <w:rFonts w:ascii="Times New Roman" w:hAnsi="Times New Roman" w:hint="eastAsia"/>
        </w:rPr>
        <w:t>位</w:t>
      </w:r>
      <w:r>
        <w:rPr>
          <w:rFonts w:ascii="Times New Roman" w:hAnsi="Times New Roman" w:hint="eastAsia"/>
        </w:rPr>
        <w:t>R</w:t>
      </w:r>
      <w:r>
        <w:rPr>
          <w:rFonts w:ascii="Times New Roman" w:hAnsi="Times New Roman"/>
        </w:rPr>
        <w:t>OM</w:t>
      </w:r>
      <w:r>
        <w:rPr>
          <w:rFonts w:ascii="Times New Roman" w:hAnsi="Times New Roman" w:hint="eastAsia"/>
        </w:rPr>
        <w:t>和</w:t>
      </w:r>
      <w:r>
        <w:rPr>
          <w:rFonts w:ascii="Times New Roman" w:hAnsi="Times New Roman" w:hint="eastAsia"/>
        </w:rPr>
        <w:t>32</w:t>
      </w:r>
      <w:r>
        <w:rPr>
          <w:rFonts w:ascii="Times New Roman" w:hAnsi="Times New Roman" w:hint="eastAsia"/>
        </w:rPr>
        <w:t>位</w:t>
      </w:r>
      <w:r>
        <w:rPr>
          <w:rFonts w:ascii="Times New Roman" w:hAnsi="Times New Roman" w:hint="eastAsia"/>
        </w:rPr>
        <w:t>RAM</w:t>
      </w:r>
      <w:r>
        <w:rPr>
          <w:rFonts w:ascii="Times New Roman" w:hAnsi="Times New Roman" w:hint="eastAsia"/>
        </w:rPr>
        <w:t>的设计与制作</w:t>
      </w:r>
      <w:r w:rsidR="008E0559">
        <w:rPr>
          <w:rFonts w:ascii="Times New Roman" w:hAnsi="Times New Roman" w:hint="eastAsia"/>
        </w:rPr>
        <w:t>；</w:t>
      </w:r>
      <w:r w:rsidR="00751C96">
        <w:rPr>
          <w:rFonts w:ascii="Times New Roman" w:hAnsi="Times New Roman" w:hint="eastAsia"/>
        </w:rPr>
        <w:t>最后，设计</w:t>
      </w:r>
      <w:r w:rsidR="00751C96">
        <w:rPr>
          <w:rFonts w:ascii="Times New Roman" w:hAnsi="Times New Roman" w:hint="eastAsia"/>
        </w:rPr>
        <w:t>C</w:t>
      </w:r>
      <w:r w:rsidR="00751C96">
        <w:rPr>
          <w:rFonts w:ascii="Times New Roman" w:hAnsi="Times New Roman"/>
        </w:rPr>
        <w:t>PU</w:t>
      </w:r>
      <w:r w:rsidR="00751C96">
        <w:rPr>
          <w:rFonts w:ascii="Times New Roman" w:hAnsi="Times New Roman" w:hint="eastAsia"/>
        </w:rPr>
        <w:t>基本接口模块设计与调试，该部分是基于上学期数字逻辑设计实验</w:t>
      </w:r>
      <w:r w:rsidR="00751C96">
        <w:rPr>
          <w:rFonts w:ascii="Times New Roman" w:hAnsi="Times New Roman" w:hint="eastAsia"/>
        </w:rPr>
        <w:t>13</w:t>
      </w:r>
      <w:r w:rsidR="00751C96">
        <w:rPr>
          <w:rFonts w:ascii="Times New Roman" w:hAnsi="Times New Roman" w:hint="eastAsia"/>
        </w:rPr>
        <w:t>的重建。</w:t>
      </w:r>
    </w:p>
    <w:p w14:paraId="51E6C4A0" w14:textId="3496A116" w:rsidR="00D324BE" w:rsidRPr="00F85D7D" w:rsidRDefault="00A45928" w:rsidP="00BB289C">
      <w:pPr>
        <w:pStyle w:val="2"/>
        <w:rPr>
          <w:rFonts w:ascii="Times New Roman" w:hAnsi="Times New Roman"/>
        </w:rPr>
      </w:pPr>
      <w:r w:rsidRPr="00F85D7D">
        <w:rPr>
          <w:rFonts w:ascii="Times New Roman" w:hAnsi="Times New Roman"/>
        </w:rPr>
        <w:t xml:space="preserve">2.2 </w:t>
      </w:r>
      <w:r w:rsidR="00D324BE" w:rsidRPr="00EA16A6">
        <w:rPr>
          <w:rFonts w:ascii="Times New Roman" w:hint="eastAsia"/>
        </w:rPr>
        <w:t>实验</w:t>
      </w:r>
      <w:r w:rsidR="00D324BE">
        <w:rPr>
          <w:rFonts w:ascii="Times New Roman" w:hint="eastAsia"/>
        </w:rPr>
        <w:t>原理</w:t>
      </w:r>
    </w:p>
    <w:p w14:paraId="569B6C47" w14:textId="30852041" w:rsidR="00CF222E" w:rsidRPr="008C4E86" w:rsidRDefault="008C4E86" w:rsidP="008E0559">
      <w:pPr>
        <w:rPr>
          <w:rFonts w:ascii="Times New Roman" w:hAnsi="Times New Roman"/>
          <w:b/>
        </w:rPr>
      </w:pPr>
      <w:r w:rsidRPr="008C4E86">
        <w:rPr>
          <w:rFonts w:ascii="Times New Roman" w:hAnsi="Times New Roman" w:hint="eastAsia"/>
          <w:b/>
        </w:rPr>
        <w:t>2.2.1</w:t>
      </w:r>
      <w:r w:rsidRPr="008C4E86">
        <w:rPr>
          <w:rFonts w:ascii="Times New Roman" w:hAnsi="Times New Roman" w:hint="eastAsia"/>
          <w:b/>
        </w:rPr>
        <w:t>八数据通路模块：</w:t>
      </w:r>
      <w:r w:rsidRPr="008C4E86">
        <w:rPr>
          <w:rFonts w:ascii="Times New Roman" w:hAnsi="Times New Roman" w:hint="eastAsia"/>
          <w:b/>
        </w:rPr>
        <w:t>M</w:t>
      </w:r>
      <w:r w:rsidRPr="008C4E86">
        <w:rPr>
          <w:rFonts w:ascii="Times New Roman" w:hAnsi="Times New Roman"/>
          <w:b/>
        </w:rPr>
        <w:t>ulti_8CH32</w:t>
      </w:r>
    </w:p>
    <w:p w14:paraId="7E332624" w14:textId="7E1DE5B1" w:rsidR="008C4E86" w:rsidRDefault="008C4E86" w:rsidP="008E0559">
      <w:pPr>
        <w:rPr>
          <w:rFonts w:ascii="Times New Roman" w:hAnsi="Times New Roman"/>
          <w:bCs/>
        </w:rPr>
      </w:pPr>
      <w:r>
        <w:rPr>
          <w:rFonts w:ascii="Times New Roman" w:hAnsi="Times New Roman" w:hint="eastAsia"/>
          <w:bCs/>
        </w:rPr>
        <w:t>该模块是对多路选择器进行简单地应用以后实现其多路信号选择控制的功能的。可用于</w:t>
      </w:r>
      <w:r>
        <w:rPr>
          <w:rFonts w:ascii="Times New Roman" w:hAnsi="Times New Roman" w:hint="eastAsia"/>
          <w:bCs/>
        </w:rPr>
        <w:t>C</w:t>
      </w:r>
      <w:r>
        <w:rPr>
          <w:rFonts w:ascii="Times New Roman" w:hAnsi="Times New Roman"/>
          <w:bCs/>
        </w:rPr>
        <w:t>PU</w:t>
      </w:r>
      <w:r>
        <w:rPr>
          <w:rFonts w:ascii="Times New Roman" w:hAnsi="Times New Roman" w:hint="eastAsia"/>
          <w:bCs/>
        </w:rPr>
        <w:t>等各类信号的调试和测试。</w:t>
      </w:r>
    </w:p>
    <w:p w14:paraId="5C01ACC9" w14:textId="5E0D8109" w:rsidR="008C4E86" w:rsidRDefault="008C4E86" w:rsidP="008C4E86">
      <w:pPr>
        <w:jc w:val="center"/>
        <w:rPr>
          <w:rFonts w:ascii="Times New Roman" w:hAnsi="Times New Roman"/>
          <w:bCs/>
        </w:rPr>
      </w:pPr>
      <w:r w:rsidRPr="008C4E86">
        <w:rPr>
          <w:rFonts w:ascii="Times New Roman" w:hAnsi="Times New Roman" w:hint="eastAsia"/>
          <w:bCs/>
          <w:noProof/>
        </w:rPr>
        <w:lastRenderedPageBreak/>
        <w:drawing>
          <wp:inline distT="0" distB="0" distL="0" distR="0" wp14:anchorId="6D44CC1F" wp14:editId="0E25DFF5">
            <wp:extent cx="1790700" cy="3416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584" cy="3427488"/>
                    </a:xfrm>
                    <a:prstGeom prst="rect">
                      <a:avLst/>
                    </a:prstGeom>
                    <a:noFill/>
                    <a:ln>
                      <a:noFill/>
                    </a:ln>
                  </pic:spPr>
                </pic:pic>
              </a:graphicData>
            </a:graphic>
          </wp:inline>
        </w:drawing>
      </w:r>
    </w:p>
    <w:p w14:paraId="471C179A" w14:textId="5987D540" w:rsidR="008C4E86" w:rsidRDefault="008C4E86" w:rsidP="008C4E86">
      <w:pPr>
        <w:jc w:val="center"/>
        <w:rPr>
          <w:rFonts w:ascii="Times New Roman" w:hAnsi="Times New Roman"/>
          <w:bCs/>
        </w:rPr>
      </w:pPr>
      <w:r>
        <w:rPr>
          <w:rFonts w:ascii="Times New Roman" w:hAnsi="Times New Roman" w:hint="eastAsia"/>
          <w:bCs/>
        </w:rPr>
        <w:t>图表</w:t>
      </w:r>
      <w:r>
        <w:rPr>
          <w:rFonts w:ascii="Times New Roman" w:hAnsi="Times New Roman" w:hint="eastAsia"/>
          <w:bCs/>
        </w:rPr>
        <w:t xml:space="preserve"> 1</w:t>
      </w:r>
      <w:r>
        <w:rPr>
          <w:rFonts w:ascii="Times New Roman" w:hAnsi="Times New Roman"/>
          <w:bCs/>
        </w:rPr>
        <w:t xml:space="preserve"> </w:t>
      </w:r>
      <w:r>
        <w:rPr>
          <w:rFonts w:ascii="Times New Roman" w:hAnsi="Times New Roman" w:hint="eastAsia"/>
          <w:bCs/>
        </w:rPr>
        <w:t>八数据通路模块示意图</w:t>
      </w:r>
    </w:p>
    <w:p w14:paraId="78E9922B" w14:textId="1AED1BA8" w:rsidR="008C4E86" w:rsidRDefault="008C4E86" w:rsidP="008C4E86">
      <w:pPr>
        <w:rPr>
          <w:rFonts w:ascii="Times New Roman" w:hAnsi="Times New Roman"/>
          <w:bCs/>
        </w:rPr>
      </w:pPr>
      <w:r>
        <w:rPr>
          <w:rFonts w:ascii="Times New Roman" w:hAnsi="Times New Roman" w:hint="eastAsia"/>
          <w:bCs/>
        </w:rPr>
        <w:t>该模块与</w:t>
      </w:r>
      <w:r>
        <w:rPr>
          <w:rFonts w:ascii="Times New Roman" w:hAnsi="Times New Roman" w:hint="eastAsia"/>
          <w:bCs/>
        </w:rPr>
        <w:t>8</w:t>
      </w:r>
      <w:r>
        <w:rPr>
          <w:rFonts w:ascii="Times New Roman" w:hAnsi="Times New Roman" w:hint="eastAsia"/>
          <w:bCs/>
        </w:rPr>
        <w:t>位七段显示器连接，相关的接口功能如下：</w:t>
      </w:r>
    </w:p>
    <w:p w14:paraId="154AADF0" w14:textId="6C3D23BF" w:rsidR="008C4E86" w:rsidRDefault="008C4E86" w:rsidP="008C4E86">
      <w:pPr>
        <w:rPr>
          <w:rFonts w:ascii="Times New Roman" w:hAnsi="Times New Roman"/>
          <w:bCs/>
        </w:rPr>
      </w:pPr>
      <w:r>
        <w:rPr>
          <w:rFonts w:ascii="Times New Roman" w:hAnsi="Times New Roman"/>
          <w:bCs/>
        </w:rPr>
        <w:t>c</w:t>
      </w:r>
      <w:r>
        <w:rPr>
          <w:rFonts w:ascii="Times New Roman" w:hAnsi="Times New Roman" w:hint="eastAsia"/>
          <w:bCs/>
        </w:rPr>
        <w:t>lk</w:t>
      </w:r>
      <w:r>
        <w:rPr>
          <w:rFonts w:ascii="Times New Roman" w:hAnsi="Times New Roman"/>
          <w:bCs/>
        </w:rPr>
        <w:t xml:space="preserve">: </w:t>
      </w:r>
      <w:r>
        <w:rPr>
          <w:rFonts w:ascii="Times New Roman" w:hAnsi="Times New Roman" w:hint="eastAsia"/>
          <w:bCs/>
        </w:rPr>
        <w:t>同步时钟信号</w:t>
      </w:r>
    </w:p>
    <w:p w14:paraId="009148E2" w14:textId="79250CB5" w:rsidR="008C4E86" w:rsidRDefault="008C4E86" w:rsidP="008C4E86">
      <w:pPr>
        <w:rPr>
          <w:rFonts w:ascii="Times New Roman" w:hAnsi="Times New Roman"/>
          <w:bCs/>
        </w:rPr>
      </w:pPr>
      <w:r>
        <w:rPr>
          <w:rFonts w:ascii="Times New Roman" w:hAnsi="Times New Roman" w:hint="eastAsia"/>
          <w:bCs/>
        </w:rPr>
        <w:t>rst</w:t>
      </w:r>
      <w:r>
        <w:rPr>
          <w:rFonts w:ascii="Times New Roman" w:hAnsi="Times New Roman"/>
          <w:bCs/>
        </w:rPr>
        <w:t xml:space="preserve">: </w:t>
      </w:r>
      <w:r>
        <w:rPr>
          <w:rFonts w:ascii="Times New Roman" w:hAnsi="Times New Roman" w:hint="eastAsia"/>
          <w:bCs/>
        </w:rPr>
        <w:t>复位信号</w:t>
      </w:r>
    </w:p>
    <w:p w14:paraId="1D658626" w14:textId="244F22C6" w:rsidR="008C4E86" w:rsidRDefault="008C4E86" w:rsidP="008C4E86">
      <w:pPr>
        <w:rPr>
          <w:rFonts w:ascii="Times New Roman" w:hAnsi="Times New Roman"/>
          <w:bCs/>
        </w:rPr>
      </w:pPr>
      <w:r>
        <w:rPr>
          <w:rFonts w:ascii="Times New Roman" w:hAnsi="Times New Roman" w:hint="eastAsia"/>
          <w:bCs/>
        </w:rPr>
        <w:t>EN</w:t>
      </w:r>
      <w:r>
        <w:rPr>
          <w:rFonts w:ascii="Times New Roman" w:hAnsi="Times New Roman"/>
          <w:bCs/>
        </w:rPr>
        <w:t xml:space="preserve">: </w:t>
      </w:r>
      <w:r>
        <w:rPr>
          <w:rFonts w:ascii="Times New Roman" w:hAnsi="Times New Roman" w:hint="eastAsia"/>
          <w:bCs/>
        </w:rPr>
        <w:t>使能信号</w:t>
      </w:r>
    </w:p>
    <w:p w14:paraId="0AF5DECC" w14:textId="3EF1C4BF" w:rsidR="008C4E86" w:rsidRDefault="008C4E86" w:rsidP="008C4E86">
      <w:pPr>
        <w:rPr>
          <w:rFonts w:ascii="Times New Roman" w:hAnsi="Times New Roman"/>
          <w:bCs/>
        </w:rPr>
      </w:pPr>
      <w:r>
        <w:rPr>
          <w:rFonts w:ascii="Times New Roman" w:hAnsi="Times New Roman"/>
          <w:bCs/>
        </w:rPr>
        <w:t xml:space="preserve">SW[7:5]: </w:t>
      </w:r>
      <w:r>
        <w:rPr>
          <w:rFonts w:ascii="Times New Roman" w:hAnsi="Times New Roman" w:hint="eastAsia"/>
          <w:bCs/>
        </w:rPr>
        <w:t>通道选择控制</w:t>
      </w:r>
    </w:p>
    <w:p w14:paraId="5C15AAFA" w14:textId="20E80BE1" w:rsidR="008C4E86" w:rsidRDefault="008C4E86" w:rsidP="008C4E86">
      <w:pPr>
        <w:rPr>
          <w:rFonts w:ascii="Times New Roman" w:hAnsi="Times New Roman"/>
          <w:bCs/>
        </w:rPr>
      </w:pPr>
      <w:r>
        <w:rPr>
          <w:rFonts w:ascii="Times New Roman" w:hAnsi="Times New Roman" w:hint="eastAsia"/>
          <w:bCs/>
        </w:rPr>
        <w:t>Point</w:t>
      </w:r>
      <w:r>
        <w:rPr>
          <w:rFonts w:ascii="Times New Roman" w:hAnsi="Times New Roman"/>
          <w:bCs/>
        </w:rPr>
        <w:t xml:space="preserve">_in(63:0): </w:t>
      </w:r>
      <w:r>
        <w:rPr>
          <w:rFonts w:ascii="Times New Roman" w:hAnsi="Times New Roman" w:hint="eastAsia"/>
          <w:bCs/>
        </w:rPr>
        <w:t>小数点的输入信号（</w:t>
      </w:r>
      <w:r>
        <w:rPr>
          <w:rFonts w:ascii="Times New Roman" w:hAnsi="Times New Roman" w:hint="eastAsia"/>
          <w:bCs/>
        </w:rPr>
        <w:t>8*8</w:t>
      </w:r>
      <w:r>
        <w:rPr>
          <w:rFonts w:ascii="Times New Roman" w:hAnsi="Times New Roman" w:hint="eastAsia"/>
          <w:bCs/>
        </w:rPr>
        <w:t>）</w:t>
      </w:r>
    </w:p>
    <w:p w14:paraId="53B19CB4" w14:textId="5434D784" w:rsidR="008C4E86" w:rsidRDefault="008C4E86" w:rsidP="008C4E86">
      <w:pPr>
        <w:rPr>
          <w:rFonts w:ascii="Times New Roman" w:hAnsi="Times New Roman"/>
          <w:bCs/>
        </w:rPr>
      </w:pPr>
      <w:r>
        <w:rPr>
          <w:rFonts w:ascii="Times New Roman" w:hAnsi="Times New Roman" w:hint="eastAsia"/>
          <w:bCs/>
        </w:rPr>
        <w:t>LES</w:t>
      </w:r>
      <w:r>
        <w:rPr>
          <w:rFonts w:ascii="Times New Roman" w:hAnsi="Times New Roman"/>
          <w:bCs/>
        </w:rPr>
        <w:t xml:space="preserve">(63:0): </w:t>
      </w:r>
      <w:r>
        <w:rPr>
          <w:rFonts w:ascii="Times New Roman" w:hAnsi="Times New Roman" w:hint="eastAsia"/>
          <w:bCs/>
        </w:rPr>
        <w:t>闪烁使能信号（</w:t>
      </w:r>
      <w:r>
        <w:rPr>
          <w:rFonts w:ascii="Times New Roman" w:hAnsi="Times New Roman" w:hint="eastAsia"/>
          <w:bCs/>
        </w:rPr>
        <w:t>8*8</w:t>
      </w:r>
      <w:r>
        <w:rPr>
          <w:rFonts w:ascii="Times New Roman" w:hAnsi="Times New Roman" w:hint="eastAsia"/>
          <w:bCs/>
        </w:rPr>
        <w:t>）</w:t>
      </w:r>
    </w:p>
    <w:p w14:paraId="0A3CB41B" w14:textId="73454017" w:rsidR="008C4E86" w:rsidRDefault="008C4E86" w:rsidP="008C4E86">
      <w:pPr>
        <w:rPr>
          <w:rFonts w:ascii="Times New Roman" w:hAnsi="Times New Roman"/>
          <w:bCs/>
        </w:rPr>
      </w:pPr>
      <w:r>
        <w:rPr>
          <w:rFonts w:ascii="Times New Roman" w:hAnsi="Times New Roman" w:hint="eastAsia"/>
          <w:bCs/>
        </w:rPr>
        <w:t>D</w:t>
      </w:r>
      <w:r>
        <w:rPr>
          <w:rFonts w:ascii="Times New Roman" w:hAnsi="Times New Roman"/>
          <w:bCs/>
        </w:rPr>
        <w:t xml:space="preserve">ata0-Data7[31:0]: </w:t>
      </w:r>
      <w:r>
        <w:rPr>
          <w:rFonts w:ascii="Times New Roman" w:hAnsi="Times New Roman" w:hint="eastAsia"/>
          <w:bCs/>
        </w:rPr>
        <w:t>数据输入信号</w:t>
      </w:r>
    </w:p>
    <w:p w14:paraId="42B8A84B" w14:textId="4DA83F84" w:rsidR="008C4E86" w:rsidRDefault="008C4E86" w:rsidP="008C4E86">
      <w:pPr>
        <w:rPr>
          <w:rFonts w:ascii="Times New Roman" w:hAnsi="Times New Roman"/>
          <w:bCs/>
        </w:rPr>
      </w:pPr>
      <w:r>
        <w:rPr>
          <w:rFonts w:ascii="Times New Roman" w:hAnsi="Times New Roman" w:hint="eastAsia"/>
          <w:bCs/>
        </w:rPr>
        <w:t>L</w:t>
      </w:r>
      <w:r>
        <w:rPr>
          <w:rFonts w:ascii="Times New Roman" w:hAnsi="Times New Roman"/>
          <w:bCs/>
        </w:rPr>
        <w:t xml:space="preserve">ES_out(7:0): </w:t>
      </w:r>
      <w:r>
        <w:rPr>
          <w:rFonts w:ascii="Times New Roman" w:hAnsi="Times New Roman" w:hint="eastAsia"/>
          <w:bCs/>
        </w:rPr>
        <w:t>当前</w:t>
      </w:r>
      <w:r>
        <w:rPr>
          <w:rFonts w:ascii="Times New Roman" w:hAnsi="Times New Roman" w:hint="eastAsia"/>
          <w:bCs/>
        </w:rPr>
        <w:t>LE</w:t>
      </w:r>
      <w:r>
        <w:rPr>
          <w:rFonts w:ascii="Times New Roman" w:hAnsi="Times New Roman"/>
          <w:bCs/>
        </w:rPr>
        <w:t>D</w:t>
      </w:r>
      <w:r>
        <w:rPr>
          <w:rFonts w:ascii="Times New Roman" w:hAnsi="Times New Roman" w:hint="eastAsia"/>
          <w:bCs/>
        </w:rPr>
        <w:t>灯管的使能输出</w:t>
      </w:r>
    </w:p>
    <w:p w14:paraId="4A9976EE" w14:textId="57701B33" w:rsidR="008C4E86" w:rsidRPr="008E0559" w:rsidRDefault="008C4E86" w:rsidP="008C4E86">
      <w:pPr>
        <w:rPr>
          <w:rFonts w:ascii="Times New Roman" w:hAnsi="Times New Roman"/>
          <w:bCs/>
        </w:rPr>
      </w:pPr>
      <w:r>
        <w:rPr>
          <w:rFonts w:ascii="Times New Roman" w:hAnsi="Times New Roman" w:hint="eastAsia"/>
          <w:bCs/>
        </w:rPr>
        <w:t>Point</w:t>
      </w:r>
      <w:r>
        <w:rPr>
          <w:rFonts w:ascii="Times New Roman" w:hAnsi="Times New Roman"/>
          <w:bCs/>
        </w:rPr>
        <w:t>_out(7:0):</w:t>
      </w:r>
      <w:r>
        <w:rPr>
          <w:rFonts w:ascii="Times New Roman" w:hAnsi="Times New Roman" w:hint="eastAsia"/>
          <w:bCs/>
        </w:rPr>
        <w:t>当前小数点的使能输出</w:t>
      </w:r>
    </w:p>
    <w:p w14:paraId="3626BDAC" w14:textId="7D0DF9AC" w:rsidR="00CF222E" w:rsidRDefault="00CF222E" w:rsidP="0030727D">
      <w:pPr>
        <w:rPr>
          <w:rFonts w:ascii="Times New Roman" w:hAnsi="Times New Roman"/>
        </w:rPr>
      </w:pPr>
    </w:p>
    <w:p w14:paraId="1C3046C7" w14:textId="4CCC71C0" w:rsidR="00FD0690" w:rsidRDefault="00FD0690" w:rsidP="0030727D">
      <w:pPr>
        <w:rPr>
          <w:rFonts w:ascii="Times New Roman" w:hAnsi="Times New Roman"/>
        </w:rPr>
      </w:pPr>
      <w:r>
        <w:rPr>
          <w:rFonts w:ascii="Times New Roman" w:hAnsi="Times New Roman" w:hint="eastAsia"/>
        </w:rPr>
        <w:t>Multi</w:t>
      </w:r>
      <w:r>
        <w:rPr>
          <w:rFonts w:ascii="Times New Roman" w:hAnsi="Times New Roman"/>
        </w:rPr>
        <w:t>_8CH32</w:t>
      </w:r>
      <w:r>
        <w:rPr>
          <w:rFonts w:ascii="Times New Roman" w:hAnsi="Times New Roman" w:hint="eastAsia"/>
        </w:rPr>
        <w:t>模块在实验中设计后被命名为</w:t>
      </w:r>
      <w:r>
        <w:rPr>
          <w:rFonts w:ascii="Times New Roman" w:hAnsi="Times New Roman" w:hint="eastAsia"/>
        </w:rPr>
        <w:t>D</w:t>
      </w:r>
      <w:r>
        <w:rPr>
          <w:rFonts w:ascii="Times New Roman" w:hAnsi="Times New Roman"/>
        </w:rPr>
        <w:t>SEGIO.</w:t>
      </w:r>
      <w:r>
        <w:rPr>
          <w:rFonts w:ascii="Times New Roman" w:hAnsi="Times New Roman" w:hint="eastAsia"/>
        </w:rPr>
        <w:t>该模块主要通过调用三个</w:t>
      </w:r>
      <w:r>
        <w:rPr>
          <w:rFonts w:ascii="Times New Roman" w:hAnsi="Times New Roman" w:hint="eastAsia"/>
        </w:rPr>
        <w:t>M</w:t>
      </w:r>
      <w:r>
        <w:rPr>
          <w:rFonts w:ascii="Times New Roman" w:hAnsi="Times New Roman"/>
        </w:rPr>
        <w:t>UX</w:t>
      </w:r>
      <w:r>
        <w:rPr>
          <w:rFonts w:ascii="Times New Roman" w:hAnsi="Times New Roman" w:hint="eastAsia"/>
        </w:rPr>
        <w:t>8T_</w:t>
      </w:r>
      <w:r>
        <w:rPr>
          <w:rFonts w:ascii="Times New Roman" w:hAnsi="Times New Roman"/>
        </w:rPr>
        <w:t>32</w:t>
      </w:r>
      <w:r>
        <w:rPr>
          <w:rFonts w:ascii="Times New Roman" w:hAnsi="Times New Roman" w:hint="eastAsia"/>
        </w:rPr>
        <w:t>模块对数据通道、使能通道、小数点通道进行多路选择，以及通道“</w:t>
      </w:r>
      <w:r>
        <w:rPr>
          <w:rFonts w:ascii="Times New Roman" w:hAnsi="Times New Roman" w:hint="eastAsia"/>
        </w:rPr>
        <w:t>0</w:t>
      </w:r>
      <w:r>
        <w:rPr>
          <w:rFonts w:ascii="Times New Roman" w:hAnsi="Times New Roman" w:hint="eastAsia"/>
        </w:rPr>
        <w:t>”控制部分对使能信号</w:t>
      </w:r>
      <w:r>
        <w:rPr>
          <w:rFonts w:ascii="Times New Roman" w:hAnsi="Times New Roman" w:hint="eastAsia"/>
        </w:rPr>
        <w:t>E</w:t>
      </w:r>
      <w:r>
        <w:rPr>
          <w:rFonts w:ascii="Times New Roman" w:hAnsi="Times New Roman"/>
        </w:rPr>
        <w:t>N</w:t>
      </w:r>
      <w:r>
        <w:rPr>
          <w:rFonts w:ascii="Times New Roman" w:hAnsi="Times New Roman" w:hint="eastAsia"/>
        </w:rPr>
        <w:t>的作用进行相应的部署。</w:t>
      </w:r>
    </w:p>
    <w:p w14:paraId="5A34ADF0" w14:textId="77777777" w:rsidR="00FD0690" w:rsidRDefault="00FD0690" w:rsidP="0030727D">
      <w:pPr>
        <w:rPr>
          <w:rFonts w:ascii="Times New Roman" w:hAnsi="Times New Roman"/>
        </w:rPr>
      </w:pPr>
    </w:p>
    <w:p w14:paraId="52693DB6" w14:textId="5FB43439" w:rsidR="0095434F" w:rsidRPr="000D5F73" w:rsidRDefault="0095434F" w:rsidP="0030727D">
      <w:pPr>
        <w:rPr>
          <w:rFonts w:ascii="Times New Roman" w:hAnsi="Times New Roman"/>
          <w:b/>
          <w:bCs/>
        </w:rPr>
      </w:pPr>
      <w:r w:rsidRPr="000D5F73">
        <w:rPr>
          <w:rFonts w:ascii="Times New Roman" w:hAnsi="Times New Roman" w:hint="eastAsia"/>
          <w:b/>
          <w:bCs/>
        </w:rPr>
        <w:t>2.2.2</w:t>
      </w:r>
      <w:r w:rsidRPr="000D5F73">
        <w:rPr>
          <w:rFonts w:ascii="Times New Roman" w:hAnsi="Times New Roman" w:hint="eastAsia"/>
          <w:b/>
          <w:bCs/>
        </w:rPr>
        <w:t>通用分频模块</w:t>
      </w:r>
      <w:r w:rsidRPr="000D5F73">
        <w:rPr>
          <w:rFonts w:ascii="Times New Roman" w:hAnsi="Times New Roman" w:hint="eastAsia"/>
          <w:b/>
          <w:bCs/>
        </w:rPr>
        <w:t>M</w:t>
      </w:r>
      <w:r w:rsidRPr="000D5F73">
        <w:rPr>
          <w:rFonts w:ascii="Times New Roman" w:hAnsi="Times New Roman"/>
          <w:b/>
          <w:bCs/>
        </w:rPr>
        <w:t>1</w:t>
      </w:r>
      <w:r w:rsidRPr="000D5F73">
        <w:rPr>
          <w:rFonts w:ascii="Times New Roman" w:hAnsi="Times New Roman" w:hint="eastAsia"/>
          <w:b/>
          <w:bCs/>
        </w:rPr>
        <w:t>的优化：</w:t>
      </w:r>
      <w:r w:rsidRPr="000D5F73">
        <w:rPr>
          <w:rFonts w:ascii="Times New Roman" w:hAnsi="Times New Roman" w:hint="eastAsia"/>
          <w:b/>
          <w:bCs/>
        </w:rPr>
        <w:t>C</w:t>
      </w:r>
      <w:r w:rsidRPr="000D5F73">
        <w:rPr>
          <w:rFonts w:ascii="Times New Roman" w:hAnsi="Times New Roman"/>
          <w:b/>
          <w:bCs/>
        </w:rPr>
        <w:t>lkdiv</w:t>
      </w:r>
    </w:p>
    <w:p w14:paraId="1F446120" w14:textId="733B008C" w:rsidR="0095434F" w:rsidRDefault="0095434F" w:rsidP="0030727D">
      <w:pPr>
        <w:rPr>
          <w:rFonts w:ascii="Times New Roman" w:hAnsi="Times New Roman"/>
        </w:rPr>
      </w:pPr>
      <w:r>
        <w:rPr>
          <w:rFonts w:ascii="Times New Roman" w:hAnsi="Times New Roman" w:hint="eastAsia"/>
        </w:rPr>
        <w:t>时钟分频模块在上学期的数字逻辑实验中经常被用到，我们可谓是已经十分熟悉了。本实验，对于之前的</w:t>
      </w:r>
      <w:r>
        <w:rPr>
          <w:rFonts w:ascii="Times New Roman" w:hAnsi="Times New Roman" w:hint="eastAsia"/>
        </w:rPr>
        <w:t>c</w:t>
      </w:r>
      <w:r>
        <w:rPr>
          <w:rFonts w:ascii="Times New Roman" w:hAnsi="Times New Roman"/>
        </w:rPr>
        <w:t>lkdiv</w:t>
      </w:r>
      <w:r>
        <w:rPr>
          <w:rFonts w:ascii="Times New Roman" w:hAnsi="Times New Roman" w:hint="eastAsia"/>
        </w:rPr>
        <w:t>模块进行了改进与优化，扩充了它的作用，拓展了它的应用范围。该模块增加了</w:t>
      </w:r>
      <w:r>
        <w:rPr>
          <w:rFonts w:ascii="Times New Roman" w:hAnsi="Times New Roman" w:hint="eastAsia"/>
        </w:rPr>
        <w:t>C</w:t>
      </w:r>
      <w:r>
        <w:rPr>
          <w:rFonts w:ascii="Times New Roman" w:hAnsi="Times New Roman"/>
        </w:rPr>
        <w:t>P</w:t>
      </w:r>
      <w:r>
        <w:rPr>
          <w:rFonts w:ascii="Times New Roman" w:hAnsi="Times New Roman" w:hint="eastAsia"/>
        </w:rPr>
        <w:t>U</w:t>
      </w:r>
      <w:r>
        <w:rPr>
          <w:rFonts w:ascii="Times New Roman" w:hAnsi="Times New Roman" w:hint="eastAsia"/>
        </w:rPr>
        <w:t>单步时钟输出，并且增加了</w:t>
      </w:r>
      <w:r>
        <w:rPr>
          <w:rFonts w:ascii="Times New Roman" w:hAnsi="Times New Roman" w:hint="eastAsia"/>
        </w:rPr>
        <w:t>D</w:t>
      </w:r>
      <w:r>
        <w:rPr>
          <w:rFonts w:ascii="Times New Roman" w:hAnsi="Times New Roman"/>
        </w:rPr>
        <w:t>IVOTap</w:t>
      </w:r>
      <w:r>
        <w:rPr>
          <w:rFonts w:ascii="Times New Roman" w:hAnsi="Times New Roman" w:hint="eastAsia"/>
        </w:rPr>
        <w:t>模块代替了</w:t>
      </w:r>
      <w:r>
        <w:rPr>
          <w:rFonts w:ascii="Times New Roman" w:hAnsi="Times New Roman" w:hint="eastAsia"/>
        </w:rPr>
        <w:t>I</w:t>
      </w:r>
      <w:r>
        <w:rPr>
          <w:rFonts w:ascii="Times New Roman" w:hAnsi="Times New Roman"/>
        </w:rPr>
        <w:t>SE</w:t>
      </w:r>
      <w:r>
        <w:rPr>
          <w:rFonts w:ascii="Times New Roman" w:hAnsi="Times New Roman" w:hint="eastAsia"/>
        </w:rPr>
        <w:t>平台的</w:t>
      </w:r>
      <w:r>
        <w:rPr>
          <w:rFonts w:ascii="Times New Roman" w:hAnsi="Times New Roman" w:hint="eastAsia"/>
        </w:rPr>
        <w:t>B</w:t>
      </w:r>
      <w:r>
        <w:rPr>
          <w:rFonts w:ascii="Times New Roman" w:hAnsi="Times New Roman"/>
        </w:rPr>
        <w:t>uTap</w:t>
      </w:r>
      <w:r>
        <w:rPr>
          <w:rFonts w:ascii="Times New Roman" w:hAnsi="Times New Roman" w:hint="eastAsia"/>
        </w:rPr>
        <w:t>的分线功能。</w:t>
      </w:r>
    </w:p>
    <w:p w14:paraId="3990DCF1" w14:textId="7D76F58D" w:rsidR="000D5F73" w:rsidRDefault="000D5F73" w:rsidP="000D5F73">
      <w:pPr>
        <w:jc w:val="center"/>
        <w:rPr>
          <w:rFonts w:ascii="Times New Roman" w:hAnsi="Times New Roman"/>
        </w:rPr>
      </w:pPr>
      <w:r w:rsidRPr="000D5F73">
        <w:rPr>
          <w:rFonts w:ascii="Times New Roman" w:hAnsi="Times New Roman" w:hint="eastAsia"/>
          <w:noProof/>
        </w:rPr>
        <w:lastRenderedPageBreak/>
        <w:drawing>
          <wp:inline distT="0" distB="0" distL="0" distR="0" wp14:anchorId="796ED4A0" wp14:editId="2CDC8329">
            <wp:extent cx="2034540" cy="17207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3082" cy="1736462"/>
                    </a:xfrm>
                    <a:prstGeom prst="rect">
                      <a:avLst/>
                    </a:prstGeom>
                    <a:noFill/>
                    <a:ln>
                      <a:noFill/>
                    </a:ln>
                  </pic:spPr>
                </pic:pic>
              </a:graphicData>
            </a:graphic>
          </wp:inline>
        </w:drawing>
      </w:r>
    </w:p>
    <w:p w14:paraId="27B64116" w14:textId="77777777" w:rsidR="00D87A4A" w:rsidRDefault="00D87A4A" w:rsidP="00D87A4A">
      <w:pPr>
        <w:jc w:val="center"/>
        <w:rPr>
          <w:rFonts w:ascii="Times New Roman" w:hAnsi="Times New Roman"/>
          <w:bCs/>
        </w:rPr>
      </w:pPr>
      <w:r>
        <w:rPr>
          <w:rFonts w:ascii="Times New Roman" w:hAnsi="Times New Roman" w:hint="eastAsia"/>
          <w:bCs/>
        </w:rPr>
        <w:t>图表</w:t>
      </w:r>
      <w:r>
        <w:rPr>
          <w:rFonts w:ascii="Times New Roman" w:hAnsi="Times New Roman" w:hint="eastAsia"/>
          <w:bCs/>
        </w:rPr>
        <w:t xml:space="preserve"> 2</w:t>
      </w:r>
      <w:r>
        <w:rPr>
          <w:rFonts w:ascii="Times New Roman" w:hAnsi="Times New Roman"/>
          <w:bCs/>
        </w:rPr>
        <w:t xml:space="preserve"> </w:t>
      </w:r>
      <w:r>
        <w:rPr>
          <w:rFonts w:ascii="Times New Roman" w:hAnsi="Times New Roman" w:hint="eastAsia"/>
          <w:bCs/>
        </w:rPr>
        <w:t>通用分频模块</w:t>
      </w:r>
      <w:r>
        <w:rPr>
          <w:rFonts w:ascii="Times New Roman" w:hAnsi="Times New Roman" w:hint="eastAsia"/>
          <w:bCs/>
        </w:rPr>
        <w:t>c</w:t>
      </w:r>
      <w:r>
        <w:rPr>
          <w:rFonts w:ascii="Times New Roman" w:hAnsi="Times New Roman"/>
          <w:bCs/>
        </w:rPr>
        <w:t>lkdiv</w:t>
      </w:r>
      <w:r>
        <w:rPr>
          <w:rFonts w:ascii="Times New Roman" w:hAnsi="Times New Roman" w:hint="eastAsia"/>
          <w:bCs/>
        </w:rPr>
        <w:t>的示意图</w:t>
      </w:r>
    </w:p>
    <w:p w14:paraId="57B72293" w14:textId="77777777" w:rsidR="00D87A4A" w:rsidRPr="00D87A4A" w:rsidRDefault="00D87A4A" w:rsidP="000D5F73">
      <w:pPr>
        <w:jc w:val="center"/>
        <w:rPr>
          <w:rFonts w:ascii="Times New Roman" w:hAnsi="Times New Roman"/>
        </w:rPr>
      </w:pPr>
    </w:p>
    <w:p w14:paraId="1556AB7A" w14:textId="4CB320BF" w:rsidR="00CD6292" w:rsidRDefault="00CD6292" w:rsidP="00CD6292">
      <w:pPr>
        <w:rPr>
          <w:rFonts w:ascii="Times New Roman" w:hAnsi="Times New Roman"/>
        </w:rPr>
      </w:pPr>
      <w:r>
        <w:rPr>
          <w:rFonts w:ascii="Times New Roman" w:hAnsi="Times New Roman" w:hint="eastAsia"/>
        </w:rPr>
        <w:t>该模块的相关代码如下：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CD6292" w:rsidRPr="00CD6292" w14:paraId="490E3ACB" w14:textId="77777777" w:rsidTr="00CD6292">
        <w:tc>
          <w:tcPr>
            <w:tcW w:w="8522" w:type="dxa"/>
            <w:shd w:val="clear" w:color="auto" w:fill="EEECE1" w:themeFill="background2"/>
          </w:tcPr>
          <w:p w14:paraId="0840FE6C" w14:textId="77777777" w:rsidR="001618A0" w:rsidRDefault="00CD6292" w:rsidP="00CD6292">
            <w:pPr>
              <w:rPr>
                <w:rFonts w:ascii="Courier New" w:hAnsi="Courier New" w:cs="Courier New"/>
                <w:sz w:val="20"/>
                <w:szCs w:val="20"/>
              </w:rPr>
            </w:pPr>
            <w:r w:rsidRPr="001618A0">
              <w:rPr>
                <w:rFonts w:ascii="Courier New" w:hAnsi="Courier New" w:cs="Courier New"/>
                <w:color w:val="0000FF"/>
                <w:sz w:val="20"/>
                <w:szCs w:val="20"/>
              </w:rPr>
              <w:t>module</w:t>
            </w:r>
            <w:r w:rsidRPr="001618A0">
              <w:rPr>
                <w:rFonts w:ascii="Courier New" w:hAnsi="Courier New" w:cs="Courier New"/>
                <w:sz w:val="20"/>
                <w:szCs w:val="20"/>
              </w:rPr>
              <w:t xml:space="preserve"> Clkdiv(</w:t>
            </w:r>
          </w:p>
          <w:p w14:paraId="0086A901" w14:textId="64CC49DD" w:rsidR="00CD6292" w:rsidRPr="001618A0" w:rsidRDefault="00CD6292" w:rsidP="001618A0">
            <w:pPr>
              <w:ind w:firstLineChars="650" w:firstLine="1300"/>
              <w:rPr>
                <w:rFonts w:ascii="Courier New" w:hAnsi="Courier New" w:cs="Courier New"/>
                <w:sz w:val="20"/>
                <w:szCs w:val="20"/>
              </w:rPr>
            </w:pPr>
            <w:r w:rsidRPr="001618A0">
              <w:rPr>
                <w:rFonts w:ascii="Courier New" w:hAnsi="Courier New" w:cs="Courier New"/>
                <w:color w:val="0000FF"/>
                <w:sz w:val="20"/>
                <w:szCs w:val="20"/>
              </w:rPr>
              <w:t>input</w:t>
            </w:r>
            <w:r w:rsidRPr="001618A0">
              <w:rPr>
                <w:rFonts w:ascii="Courier New" w:hAnsi="Courier New" w:cs="Courier New"/>
                <w:sz w:val="20"/>
                <w:szCs w:val="20"/>
              </w:rPr>
              <w:t xml:space="preserve"> clk,</w:t>
            </w:r>
            <w:r w:rsidR="00A30561" w:rsidRPr="001618A0">
              <w:rPr>
                <w:rFonts w:ascii="Courier New" w:hAnsi="Courier New" w:cs="Courier New"/>
                <w:sz w:val="20"/>
                <w:szCs w:val="20"/>
              </w:rPr>
              <w:t xml:space="preserve">             </w:t>
            </w:r>
            <w:r w:rsidR="001618A0">
              <w:rPr>
                <w:rFonts w:ascii="Courier New" w:hAnsi="Courier New" w:cs="Courier New"/>
                <w:sz w:val="20"/>
                <w:szCs w:val="20"/>
              </w:rPr>
              <w:t xml:space="preserve">        </w:t>
            </w:r>
            <w:r w:rsidR="00A30561" w:rsidRPr="001618A0">
              <w:rPr>
                <w:rFonts w:ascii="Courier New" w:hAnsi="Courier New" w:cs="Courier New"/>
                <w:sz w:val="20"/>
                <w:szCs w:val="20"/>
              </w:rPr>
              <w:t>//</w:t>
            </w:r>
            <w:r w:rsidR="00A30561" w:rsidRPr="001618A0">
              <w:rPr>
                <w:rFonts w:ascii="Courier New" w:hAnsi="Courier New" w:cs="Courier New"/>
                <w:sz w:val="20"/>
                <w:szCs w:val="20"/>
              </w:rPr>
              <w:t>主板时钟</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rst,</w:t>
            </w:r>
            <w:r w:rsidR="00A30561" w:rsidRPr="001618A0">
              <w:rPr>
                <w:rFonts w:ascii="Courier New" w:hAnsi="Courier New" w:cs="Courier New"/>
                <w:sz w:val="20"/>
                <w:szCs w:val="20"/>
              </w:rPr>
              <w:t xml:space="preserve">                </w:t>
            </w:r>
            <w:r w:rsidR="001618A0">
              <w:rPr>
                <w:rFonts w:ascii="Courier New" w:hAnsi="Courier New" w:cs="Courier New"/>
                <w:sz w:val="20"/>
                <w:szCs w:val="20"/>
              </w:rPr>
              <w:t xml:space="preserve">    </w:t>
            </w:r>
            <w:r w:rsidR="00A30561" w:rsidRPr="001618A0">
              <w:rPr>
                <w:rFonts w:ascii="Courier New" w:hAnsi="Courier New" w:cs="Courier New"/>
                <w:sz w:val="20"/>
                <w:szCs w:val="20"/>
              </w:rPr>
              <w:t>//</w:t>
            </w:r>
            <w:r w:rsidR="00A30561" w:rsidRPr="001618A0">
              <w:rPr>
                <w:rFonts w:ascii="Courier New" w:hAnsi="Courier New" w:cs="Courier New"/>
                <w:sz w:val="20"/>
                <w:szCs w:val="20"/>
              </w:rPr>
              <w:t>复位信号</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STEP,</w:t>
            </w:r>
            <w:r w:rsidR="00A30561" w:rsidRPr="001618A0">
              <w:rPr>
                <w:rFonts w:ascii="Courier New" w:hAnsi="Courier New" w:cs="Courier New"/>
                <w:sz w:val="20"/>
                <w:szCs w:val="20"/>
              </w:rPr>
              <w:t xml:space="preserve">              </w:t>
            </w:r>
            <w:r w:rsidR="001618A0">
              <w:rPr>
                <w:rFonts w:ascii="Courier New" w:hAnsi="Courier New" w:cs="Courier New"/>
                <w:sz w:val="20"/>
                <w:szCs w:val="20"/>
              </w:rPr>
              <w:t xml:space="preserve">     </w:t>
            </w:r>
            <w:r w:rsidR="00A30561" w:rsidRPr="001618A0">
              <w:rPr>
                <w:rFonts w:ascii="Courier New" w:hAnsi="Courier New" w:cs="Courier New"/>
                <w:sz w:val="20"/>
                <w:szCs w:val="20"/>
              </w:rPr>
              <w:t>//CPU</w:t>
            </w:r>
            <w:r w:rsidR="00A30561" w:rsidRPr="001618A0">
              <w:rPr>
                <w:rFonts w:ascii="Courier New" w:hAnsi="Courier New" w:cs="Courier New"/>
                <w:sz w:val="20"/>
                <w:szCs w:val="20"/>
              </w:rPr>
              <w:t>时钟切换</w:t>
            </w:r>
            <w:r w:rsidRPr="001618A0">
              <w:rPr>
                <w:rFonts w:ascii="Courier New" w:hAnsi="Courier New" w:cs="Courier New"/>
                <w:sz w:val="20"/>
                <w:szCs w:val="20"/>
              </w:rPr>
              <w:br/>
              <w:t>           </w:t>
            </w:r>
            <w:r w:rsidRPr="001618A0">
              <w:rPr>
                <w:rFonts w:ascii="Courier New" w:hAnsi="Courier New" w:cs="Courier New"/>
                <w:color w:val="0000FF"/>
                <w:sz w:val="20"/>
                <w:szCs w:val="20"/>
              </w:rPr>
              <w:t>output</w:t>
            </w:r>
            <w:r w:rsidRPr="001618A0">
              <w:rPr>
                <w:rFonts w:ascii="Courier New" w:hAnsi="Courier New" w:cs="Courier New"/>
                <w:sz w:val="20"/>
                <w:szCs w:val="20"/>
              </w:rPr>
              <w:t xml:space="preserve"> </w:t>
            </w:r>
            <w:r w:rsidRPr="001618A0">
              <w:rPr>
                <w:rFonts w:ascii="Courier New" w:hAnsi="Courier New" w:cs="Courier New"/>
                <w:color w:val="0000FF"/>
                <w:sz w:val="20"/>
                <w:szCs w:val="20"/>
              </w:rPr>
              <w:t>reg</w:t>
            </w:r>
            <w:r w:rsidRPr="001618A0">
              <w:rPr>
                <w:rFonts w:ascii="Courier New" w:hAnsi="Courier New" w:cs="Courier New"/>
                <w:sz w:val="20"/>
                <w:szCs w:val="20"/>
              </w:rPr>
              <w:t>[</w:t>
            </w:r>
            <w:r w:rsidRPr="001618A0">
              <w:rPr>
                <w:rFonts w:ascii="Courier New" w:hAnsi="Courier New" w:cs="Courier New"/>
                <w:color w:val="000000"/>
                <w:sz w:val="20"/>
                <w:szCs w:val="20"/>
              </w:rPr>
              <w:t>31</w:t>
            </w:r>
            <w:r w:rsidRPr="001618A0">
              <w:rPr>
                <w:rFonts w:ascii="Courier New" w:hAnsi="Courier New" w:cs="Courier New"/>
                <w:sz w:val="20"/>
                <w:szCs w:val="20"/>
              </w:rPr>
              <w:t>:</w:t>
            </w:r>
            <w:r w:rsidRPr="001618A0">
              <w:rPr>
                <w:rFonts w:ascii="Courier New" w:hAnsi="Courier New" w:cs="Courier New"/>
                <w:color w:val="000000"/>
                <w:sz w:val="20"/>
                <w:szCs w:val="20"/>
              </w:rPr>
              <w:t>0</w:t>
            </w:r>
            <w:r w:rsidRPr="001618A0">
              <w:rPr>
                <w:rFonts w:ascii="Courier New" w:hAnsi="Courier New" w:cs="Courier New"/>
                <w:sz w:val="20"/>
                <w:szCs w:val="20"/>
              </w:rPr>
              <w:t>]clkdiv,</w:t>
            </w:r>
            <w:r w:rsidR="00A30561" w:rsidRPr="001618A0">
              <w:rPr>
                <w:rFonts w:ascii="Courier New" w:hAnsi="Courier New" w:cs="Courier New"/>
                <w:sz w:val="20"/>
                <w:szCs w:val="20"/>
              </w:rPr>
              <w:t xml:space="preserve">    //32</w:t>
            </w:r>
            <w:r w:rsidR="00A30561" w:rsidRPr="001618A0">
              <w:rPr>
                <w:rFonts w:ascii="Courier New" w:hAnsi="Courier New" w:cs="Courier New"/>
                <w:sz w:val="20"/>
                <w:szCs w:val="20"/>
              </w:rPr>
              <w:t>位计数分频输出</w:t>
            </w:r>
            <w:r w:rsidRPr="001618A0">
              <w:rPr>
                <w:rFonts w:ascii="Courier New" w:hAnsi="Courier New" w:cs="Courier New"/>
                <w:sz w:val="20"/>
                <w:szCs w:val="20"/>
              </w:rPr>
              <w:br/>
              <w:t>           </w:t>
            </w:r>
            <w:r w:rsidRPr="001618A0">
              <w:rPr>
                <w:rFonts w:ascii="Courier New" w:hAnsi="Courier New" w:cs="Courier New"/>
                <w:color w:val="0000FF"/>
                <w:sz w:val="20"/>
                <w:szCs w:val="20"/>
              </w:rPr>
              <w:t>output</w:t>
            </w:r>
            <w:r w:rsidRPr="001618A0">
              <w:rPr>
                <w:rFonts w:ascii="Courier New" w:hAnsi="Courier New" w:cs="Courier New"/>
                <w:sz w:val="20"/>
                <w:szCs w:val="20"/>
              </w:rPr>
              <w:t xml:space="preserve"> CPUClk,</w:t>
            </w:r>
            <w:r w:rsidR="00A30561" w:rsidRPr="001618A0">
              <w:rPr>
                <w:rFonts w:ascii="Courier New" w:hAnsi="Courier New" w:cs="Courier New"/>
                <w:sz w:val="20"/>
                <w:szCs w:val="20"/>
              </w:rPr>
              <w:t xml:space="preserve">          </w:t>
            </w:r>
            <w:r w:rsidRPr="001618A0">
              <w:rPr>
                <w:rFonts w:ascii="Courier New" w:hAnsi="Courier New" w:cs="Courier New"/>
                <w:sz w:val="20"/>
                <w:szCs w:val="20"/>
              </w:rPr>
              <w:br/>
              <w:t>     </w:t>
            </w:r>
            <w:r w:rsidR="001618A0">
              <w:rPr>
                <w:rFonts w:ascii="Courier New" w:hAnsi="Courier New" w:cs="Courier New"/>
                <w:sz w:val="20"/>
                <w:szCs w:val="20"/>
              </w:rPr>
              <w:t xml:space="preserve"> </w:t>
            </w:r>
            <w:r w:rsidRPr="001618A0">
              <w:rPr>
                <w:rFonts w:ascii="Courier New" w:hAnsi="Courier New" w:cs="Courier New"/>
                <w:sz w:val="20"/>
                <w:szCs w:val="20"/>
              </w:rPr>
              <w:t>     </w:t>
            </w:r>
            <w:r w:rsidRPr="001618A0">
              <w:rPr>
                <w:rFonts w:ascii="Courier New" w:hAnsi="Courier New" w:cs="Courier New"/>
                <w:color w:val="0000FF"/>
                <w:sz w:val="20"/>
                <w:szCs w:val="20"/>
              </w:rPr>
              <w:t>output</w:t>
            </w:r>
            <w:r w:rsidRPr="001618A0">
              <w:rPr>
                <w:rFonts w:ascii="Courier New" w:hAnsi="Courier New" w:cs="Courier New"/>
                <w:sz w:val="20"/>
                <w:szCs w:val="20"/>
              </w:rPr>
              <w:t xml:space="preserve"> nCPUClk</w:t>
            </w:r>
            <w:r w:rsidR="00A30561" w:rsidRPr="001618A0">
              <w:rPr>
                <w:rFonts w:ascii="Courier New" w:hAnsi="Courier New" w:cs="Courier New"/>
                <w:sz w:val="20"/>
                <w:szCs w:val="20"/>
              </w:rPr>
              <w:t xml:space="preserve">         </w:t>
            </w:r>
            <w:r w:rsidR="001618A0">
              <w:rPr>
                <w:rFonts w:ascii="Courier New" w:hAnsi="Courier New" w:cs="Courier New"/>
                <w:sz w:val="20"/>
                <w:szCs w:val="20"/>
              </w:rPr>
              <w:t xml:space="preserve">      </w:t>
            </w:r>
            <w:r w:rsidR="00A30561" w:rsidRPr="001618A0">
              <w:rPr>
                <w:rFonts w:ascii="Courier New" w:hAnsi="Courier New" w:cs="Courier New"/>
                <w:sz w:val="20"/>
                <w:szCs w:val="20"/>
              </w:rPr>
              <w:t>//CPU</w:t>
            </w:r>
            <w:r w:rsidR="00A30561" w:rsidRPr="001618A0">
              <w:rPr>
                <w:rFonts w:ascii="Courier New" w:hAnsi="Courier New" w:cs="Courier New"/>
                <w:sz w:val="20"/>
                <w:szCs w:val="20"/>
              </w:rPr>
              <w:t>时钟输出</w:t>
            </w:r>
            <w:r w:rsidRPr="001618A0">
              <w:rPr>
                <w:rFonts w:ascii="Courier New" w:hAnsi="Courier New" w:cs="Courier New"/>
                <w:sz w:val="20"/>
                <w:szCs w:val="20"/>
              </w:rPr>
              <w:br/>
              <w:t>           );</w:t>
            </w:r>
            <w:r w:rsidRPr="001618A0">
              <w:rPr>
                <w:rFonts w:ascii="Courier New" w:hAnsi="Courier New" w:cs="Courier New"/>
                <w:sz w:val="20"/>
                <w:szCs w:val="20"/>
              </w:rPr>
              <w:br/>
              <w:t>                    </w:t>
            </w:r>
            <w:r w:rsidRPr="001618A0">
              <w:rPr>
                <w:rFonts w:ascii="Courier New" w:hAnsi="Courier New" w:cs="Courier New"/>
                <w:sz w:val="20"/>
                <w:szCs w:val="20"/>
              </w:rPr>
              <w:br/>
              <w:t>    </w:t>
            </w:r>
            <w:r w:rsidRPr="001618A0">
              <w:rPr>
                <w:rFonts w:ascii="Courier New" w:hAnsi="Courier New" w:cs="Courier New"/>
                <w:color w:val="0000FF"/>
                <w:sz w:val="20"/>
                <w:szCs w:val="20"/>
              </w:rPr>
              <w:t>always</w:t>
            </w:r>
            <w:r w:rsidRPr="001618A0">
              <w:rPr>
                <w:rFonts w:ascii="Courier New" w:hAnsi="Courier New" w:cs="Courier New"/>
                <w:sz w:val="20"/>
                <w:szCs w:val="20"/>
              </w:rPr>
              <w:t xml:space="preserve"> @ (</w:t>
            </w:r>
            <w:r w:rsidRPr="001618A0">
              <w:rPr>
                <w:rFonts w:ascii="Courier New" w:hAnsi="Courier New" w:cs="Courier New"/>
                <w:color w:val="0000FF"/>
                <w:sz w:val="20"/>
                <w:szCs w:val="20"/>
              </w:rPr>
              <w:t>posedge</w:t>
            </w:r>
            <w:r w:rsidRPr="001618A0">
              <w:rPr>
                <w:rFonts w:ascii="Courier New" w:hAnsi="Courier New" w:cs="Courier New"/>
                <w:sz w:val="20"/>
                <w:szCs w:val="20"/>
              </w:rPr>
              <w:t xml:space="preserve"> clk )</w:t>
            </w:r>
            <w:r w:rsidR="001618A0" w:rsidRPr="001618A0">
              <w:rPr>
                <w:rFonts w:ascii="Courier New" w:hAnsi="Courier New" w:cs="Courier New"/>
                <w:sz w:val="20"/>
                <w:szCs w:val="20"/>
              </w:rPr>
              <w:t xml:space="preserve"> </w:t>
            </w:r>
            <w:r w:rsidRPr="001618A0">
              <w:rPr>
                <w:rFonts w:ascii="Courier New" w:hAnsi="Courier New" w:cs="Courier New"/>
                <w:sz w:val="20"/>
                <w:szCs w:val="20"/>
              </w:rPr>
              <w:br/>
              <w:t>          </w:t>
            </w:r>
            <w:r w:rsidR="001618A0">
              <w:rPr>
                <w:rFonts w:ascii="Courier New" w:hAnsi="Courier New" w:cs="Courier New"/>
                <w:sz w:val="20"/>
                <w:szCs w:val="20"/>
              </w:rPr>
              <w:t xml:space="preserve"> </w:t>
            </w:r>
            <w:r w:rsidRPr="001618A0">
              <w:rPr>
                <w:rFonts w:ascii="Courier New" w:hAnsi="Courier New" w:cs="Courier New"/>
                <w:sz w:val="20"/>
                <w:szCs w:val="20"/>
              </w:rPr>
              <w:t xml:space="preserve">clkdiv &lt;= clkdiv + </w:t>
            </w:r>
            <w:r w:rsidRPr="001618A0">
              <w:rPr>
                <w:rFonts w:ascii="Courier New" w:hAnsi="Courier New" w:cs="Courier New"/>
                <w:color w:val="000000"/>
                <w:sz w:val="20"/>
                <w:szCs w:val="20"/>
              </w:rPr>
              <w:t>1</w:t>
            </w:r>
            <w:r w:rsidRPr="001618A0">
              <w:rPr>
                <w:rFonts w:ascii="Courier New" w:hAnsi="Courier New" w:cs="Courier New"/>
                <w:sz w:val="20"/>
                <w:szCs w:val="20"/>
              </w:rPr>
              <w:t>'b1;        </w:t>
            </w:r>
            <w:r w:rsidRPr="001618A0">
              <w:rPr>
                <w:rFonts w:ascii="Courier New" w:hAnsi="Courier New" w:cs="Courier New"/>
                <w:sz w:val="20"/>
                <w:szCs w:val="20"/>
              </w:rPr>
              <w:br/>
              <w:t>    </w:t>
            </w:r>
            <w:r w:rsidRPr="001618A0">
              <w:rPr>
                <w:rFonts w:ascii="Courier New" w:hAnsi="Courier New" w:cs="Courier New"/>
                <w:color w:val="0000FF"/>
                <w:sz w:val="20"/>
                <w:szCs w:val="20"/>
              </w:rPr>
              <w:t>assign</w:t>
            </w:r>
            <w:r w:rsidRPr="001618A0">
              <w:rPr>
                <w:rFonts w:ascii="Courier New" w:hAnsi="Courier New" w:cs="Courier New"/>
                <w:sz w:val="20"/>
                <w:szCs w:val="20"/>
              </w:rPr>
              <w:t xml:space="preserve"> CPUClk = (STEP)? clkdiv[</w:t>
            </w:r>
            <w:r w:rsidRPr="001618A0">
              <w:rPr>
                <w:rFonts w:ascii="Courier New" w:hAnsi="Courier New" w:cs="Courier New"/>
                <w:color w:val="000000"/>
                <w:sz w:val="20"/>
                <w:szCs w:val="20"/>
              </w:rPr>
              <w:t>24</w:t>
            </w:r>
            <w:r w:rsidRPr="001618A0">
              <w:rPr>
                <w:rFonts w:ascii="Courier New" w:hAnsi="Courier New" w:cs="Courier New"/>
                <w:sz w:val="20"/>
                <w:szCs w:val="20"/>
              </w:rPr>
              <w:t>] : clkdiv[</w:t>
            </w:r>
            <w:r w:rsidRPr="001618A0">
              <w:rPr>
                <w:rFonts w:ascii="Courier New" w:hAnsi="Courier New" w:cs="Courier New"/>
                <w:color w:val="000000"/>
                <w:sz w:val="20"/>
                <w:szCs w:val="20"/>
              </w:rPr>
              <w:t>0</w:t>
            </w:r>
            <w:r w:rsidRPr="001618A0">
              <w:rPr>
                <w:rFonts w:ascii="Courier New" w:hAnsi="Courier New" w:cs="Courier New"/>
                <w:sz w:val="20"/>
                <w:szCs w:val="20"/>
              </w:rPr>
              <w:t>];</w:t>
            </w:r>
            <w:r w:rsidRPr="001618A0">
              <w:rPr>
                <w:rFonts w:ascii="Courier New" w:hAnsi="Courier New" w:cs="Courier New"/>
                <w:sz w:val="20"/>
                <w:szCs w:val="20"/>
              </w:rPr>
              <w:br/>
              <w:t>    </w:t>
            </w:r>
            <w:r w:rsidRPr="001618A0">
              <w:rPr>
                <w:rFonts w:ascii="Courier New" w:hAnsi="Courier New" w:cs="Courier New"/>
                <w:color w:val="0000FF"/>
                <w:sz w:val="20"/>
                <w:szCs w:val="20"/>
              </w:rPr>
              <w:t>assign</w:t>
            </w:r>
            <w:r w:rsidRPr="001618A0">
              <w:rPr>
                <w:rFonts w:ascii="Courier New" w:hAnsi="Courier New" w:cs="Courier New"/>
                <w:sz w:val="20"/>
                <w:szCs w:val="20"/>
              </w:rPr>
              <w:t xml:space="preserve"> nCPUClk = ~CPUClk;</w:t>
            </w:r>
            <w:r w:rsidRPr="001618A0">
              <w:rPr>
                <w:rFonts w:ascii="Courier New" w:hAnsi="Courier New" w:cs="Courier New"/>
                <w:sz w:val="20"/>
                <w:szCs w:val="20"/>
              </w:rPr>
              <w:br/>
              <w:t>        </w:t>
            </w:r>
            <w:r w:rsidRPr="001618A0">
              <w:rPr>
                <w:rFonts w:ascii="Courier New" w:hAnsi="Courier New" w:cs="Courier New"/>
                <w:sz w:val="20"/>
                <w:szCs w:val="20"/>
              </w:rPr>
              <w:br/>
            </w:r>
            <w:r w:rsidRPr="001618A0">
              <w:rPr>
                <w:rFonts w:ascii="Courier New" w:hAnsi="Courier New" w:cs="Courier New"/>
                <w:color w:val="0000FF"/>
                <w:sz w:val="20"/>
                <w:szCs w:val="20"/>
              </w:rPr>
              <w:t>endmodule</w:t>
            </w:r>
          </w:p>
        </w:tc>
      </w:tr>
    </w:tbl>
    <w:p w14:paraId="6FF97A5A" w14:textId="6DC015B7" w:rsidR="003D7CCD" w:rsidRPr="00CF222E" w:rsidRDefault="003D7CCD" w:rsidP="0030727D">
      <w:pPr>
        <w:rPr>
          <w:rFonts w:ascii="Times New Roman" w:hAnsi="Times New Roman"/>
        </w:rPr>
      </w:pPr>
    </w:p>
    <w:p w14:paraId="10F88509" w14:textId="4A1212EA" w:rsidR="00AB0EEF" w:rsidRDefault="00AB0EEF" w:rsidP="004D15E2">
      <w:pPr>
        <w:rPr>
          <w:rFonts w:ascii="Times New Roman" w:hAnsi="Times New Roman"/>
        </w:rPr>
      </w:pPr>
      <w:r>
        <w:rPr>
          <w:rFonts w:ascii="Times New Roman" w:hAnsi="Times New Roman" w:hint="eastAsia"/>
        </w:rPr>
        <w:t>2.2.3</w:t>
      </w:r>
      <w:r>
        <w:rPr>
          <w:rFonts w:ascii="Times New Roman" w:hAnsi="Times New Roman" w:hint="eastAsia"/>
        </w:rPr>
        <w:t>阵列开关去抖动模块的优化：</w:t>
      </w:r>
      <w:r>
        <w:rPr>
          <w:rFonts w:ascii="Times New Roman" w:hAnsi="Times New Roman" w:hint="eastAsia"/>
        </w:rPr>
        <w:t>A</w:t>
      </w:r>
      <w:r>
        <w:rPr>
          <w:rFonts w:ascii="Times New Roman" w:hAnsi="Times New Roman"/>
        </w:rPr>
        <w:t>rrayKeys</w:t>
      </w:r>
    </w:p>
    <w:p w14:paraId="0B95303A" w14:textId="31558BD2" w:rsidR="000D0EE0" w:rsidRDefault="001E702A" w:rsidP="004D15E2">
      <w:pPr>
        <w:rPr>
          <w:rFonts w:ascii="Times New Roman" w:hAnsi="Times New Roman"/>
        </w:rPr>
      </w:pPr>
      <w:r>
        <w:rPr>
          <w:rFonts w:ascii="Times New Roman" w:hAnsi="Times New Roman" w:hint="eastAsia"/>
        </w:rPr>
        <w:t>A</w:t>
      </w:r>
      <w:r>
        <w:rPr>
          <w:rFonts w:ascii="Times New Roman" w:hAnsi="Times New Roman"/>
        </w:rPr>
        <w:t>rrayKeys</w:t>
      </w:r>
      <w:r>
        <w:rPr>
          <w:rFonts w:ascii="Times New Roman" w:hAnsi="Times New Roman" w:hint="eastAsia"/>
        </w:rPr>
        <w:t>模块作用在于对</w:t>
      </w:r>
      <w:r>
        <w:rPr>
          <w:rFonts w:ascii="Times New Roman" w:hAnsi="Times New Roman" w:hint="eastAsia"/>
        </w:rPr>
        <w:t>S</w:t>
      </w:r>
      <w:r>
        <w:rPr>
          <w:rFonts w:ascii="Times New Roman" w:hAnsi="Times New Roman"/>
        </w:rPr>
        <w:t>word</w:t>
      </w:r>
      <w:r>
        <w:rPr>
          <w:rFonts w:ascii="Times New Roman" w:hAnsi="Times New Roman" w:hint="eastAsia"/>
        </w:rPr>
        <w:t>开发板上的阵列式键盘进行防抖动的优化，在上学期的数字逻辑设计期末大作业中，我</w:t>
      </w:r>
      <w:r w:rsidR="000D0EE0">
        <w:rPr>
          <w:rFonts w:ascii="Times New Roman" w:hAnsi="Times New Roman" w:hint="eastAsia"/>
        </w:rPr>
        <w:t>们</w:t>
      </w:r>
      <w:r>
        <w:rPr>
          <w:rFonts w:ascii="Times New Roman" w:hAnsi="Times New Roman" w:hint="eastAsia"/>
        </w:rPr>
        <w:t>已经对该模块进行了使用。</w:t>
      </w:r>
      <w:r w:rsidR="000D0EE0">
        <w:rPr>
          <w:rFonts w:ascii="Times New Roman" w:hAnsi="Times New Roman" w:hint="eastAsia"/>
        </w:rPr>
        <w:t>该模块的示意图如下：</w:t>
      </w:r>
    </w:p>
    <w:p w14:paraId="39E1BBB3" w14:textId="15F363A5" w:rsidR="000D0EE0" w:rsidRDefault="000D0EE0" w:rsidP="000D0EE0">
      <w:pPr>
        <w:jc w:val="center"/>
        <w:rPr>
          <w:rFonts w:ascii="Times New Roman" w:hAnsi="Times New Roman"/>
        </w:rPr>
      </w:pPr>
      <w:r w:rsidRPr="000D0EE0">
        <w:rPr>
          <w:rFonts w:ascii="Times New Roman" w:hAnsi="Times New Roman" w:hint="eastAsia"/>
          <w:noProof/>
        </w:rPr>
        <w:drawing>
          <wp:inline distT="0" distB="0" distL="0" distR="0" wp14:anchorId="21C3B642" wp14:editId="1FC80D68">
            <wp:extent cx="2072640" cy="18536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5770" cy="1865406"/>
                    </a:xfrm>
                    <a:prstGeom prst="rect">
                      <a:avLst/>
                    </a:prstGeom>
                    <a:noFill/>
                    <a:ln>
                      <a:noFill/>
                    </a:ln>
                  </pic:spPr>
                </pic:pic>
              </a:graphicData>
            </a:graphic>
          </wp:inline>
        </w:drawing>
      </w:r>
    </w:p>
    <w:p w14:paraId="3542725B" w14:textId="152982DD" w:rsidR="000D0EE0" w:rsidRDefault="000D0EE0" w:rsidP="000D0EE0">
      <w:pPr>
        <w:jc w:val="center"/>
        <w:rPr>
          <w:rFonts w:ascii="Times New Roman" w:hAnsi="Times New Roman"/>
        </w:rPr>
      </w:pPr>
      <w:r>
        <w:rPr>
          <w:rFonts w:ascii="Times New Roman" w:hAnsi="Times New Roman" w:hint="eastAsia"/>
          <w:bCs/>
        </w:rPr>
        <w:t>图表</w:t>
      </w:r>
      <w:r>
        <w:rPr>
          <w:rFonts w:ascii="Times New Roman" w:hAnsi="Times New Roman" w:hint="eastAsia"/>
          <w:bCs/>
        </w:rPr>
        <w:t xml:space="preserve"> </w:t>
      </w:r>
      <w:r w:rsidR="00E90773">
        <w:rPr>
          <w:rFonts w:ascii="Times New Roman" w:hAnsi="Times New Roman" w:hint="eastAsia"/>
          <w:bCs/>
        </w:rPr>
        <w:t>3</w:t>
      </w:r>
      <w:r>
        <w:rPr>
          <w:rFonts w:ascii="Times New Roman" w:hAnsi="Times New Roman"/>
          <w:bCs/>
        </w:rPr>
        <w:t xml:space="preserve"> </w:t>
      </w:r>
      <w:r>
        <w:rPr>
          <w:rFonts w:ascii="Times New Roman" w:hAnsi="Times New Roman" w:hint="eastAsia"/>
          <w:bCs/>
        </w:rPr>
        <w:t>防抖动模块</w:t>
      </w:r>
      <w:r>
        <w:rPr>
          <w:rFonts w:ascii="Times New Roman" w:hAnsi="Times New Roman" w:hint="eastAsia"/>
          <w:bCs/>
        </w:rPr>
        <w:t>A</w:t>
      </w:r>
      <w:r>
        <w:rPr>
          <w:rFonts w:ascii="Times New Roman" w:hAnsi="Times New Roman"/>
          <w:bCs/>
        </w:rPr>
        <w:t>rrayKeys</w:t>
      </w:r>
      <w:r>
        <w:rPr>
          <w:rFonts w:ascii="Times New Roman" w:hAnsi="Times New Roman" w:hint="eastAsia"/>
          <w:bCs/>
        </w:rPr>
        <w:t>的示意图</w:t>
      </w:r>
    </w:p>
    <w:p w14:paraId="6979DD0D" w14:textId="0958BCAF" w:rsidR="00AB0EEF" w:rsidRDefault="00AB0EEF" w:rsidP="004D15E2">
      <w:pPr>
        <w:rPr>
          <w:rFonts w:ascii="Times New Roman" w:hAnsi="Times New Roman"/>
        </w:rPr>
      </w:pPr>
      <w:r>
        <w:rPr>
          <w:rFonts w:ascii="Times New Roman" w:hAnsi="Times New Roman" w:hint="eastAsia"/>
        </w:rPr>
        <w:t>该模块的相关接口信号功能如下：</w:t>
      </w:r>
    </w:p>
    <w:p w14:paraId="2C4B3D79" w14:textId="3B377BE3" w:rsidR="00AB0EEF" w:rsidRDefault="00AB0EEF" w:rsidP="004D15E2">
      <w:pPr>
        <w:rPr>
          <w:rFonts w:ascii="Times New Roman" w:hAnsi="Times New Roman"/>
        </w:rPr>
      </w:pPr>
      <w:r>
        <w:rPr>
          <w:rFonts w:ascii="Times New Roman" w:hAnsi="Times New Roman"/>
        </w:rPr>
        <w:t>cl</w:t>
      </w:r>
      <w:r>
        <w:rPr>
          <w:rFonts w:ascii="Times New Roman" w:hAnsi="Times New Roman" w:hint="eastAsia"/>
        </w:rPr>
        <w:t>k</w:t>
      </w:r>
      <w:r>
        <w:rPr>
          <w:rFonts w:ascii="Times New Roman" w:hAnsi="Times New Roman"/>
        </w:rPr>
        <w:t xml:space="preserve">: </w:t>
      </w:r>
      <w:r>
        <w:rPr>
          <w:rFonts w:ascii="Times New Roman" w:hAnsi="Times New Roman" w:hint="eastAsia"/>
        </w:rPr>
        <w:t>主板时钟</w:t>
      </w:r>
    </w:p>
    <w:p w14:paraId="5A98837D" w14:textId="76A500D4" w:rsidR="00AB0EEF" w:rsidRDefault="00AB0EEF" w:rsidP="004D15E2">
      <w:pPr>
        <w:rPr>
          <w:rFonts w:ascii="Times New Roman" w:hAnsi="Times New Roman"/>
        </w:rPr>
      </w:pPr>
      <w:r>
        <w:rPr>
          <w:rFonts w:ascii="Times New Roman" w:hAnsi="Times New Roman"/>
        </w:rPr>
        <w:lastRenderedPageBreak/>
        <w:t xml:space="preserve">readn: </w:t>
      </w:r>
      <w:r>
        <w:rPr>
          <w:rFonts w:ascii="Times New Roman" w:hAnsi="Times New Roman" w:hint="eastAsia"/>
        </w:rPr>
        <w:t>阵列式键盘读入</w:t>
      </w:r>
    </w:p>
    <w:p w14:paraId="35371591" w14:textId="19A2556A" w:rsidR="00AB0EEF" w:rsidRDefault="00AB0EEF" w:rsidP="004D15E2">
      <w:pPr>
        <w:rPr>
          <w:rFonts w:ascii="Times New Roman" w:hAnsi="Times New Roman"/>
        </w:rPr>
      </w:pPr>
      <w:r>
        <w:rPr>
          <w:rFonts w:ascii="Times New Roman" w:hAnsi="Times New Roman"/>
        </w:rPr>
        <w:t>[3:0]</w:t>
      </w:r>
      <w:r>
        <w:rPr>
          <w:rFonts w:ascii="Times New Roman" w:hAnsi="Times New Roman" w:hint="eastAsia"/>
        </w:rPr>
        <w:t>KCOL</w:t>
      </w:r>
      <w:r>
        <w:rPr>
          <w:rFonts w:ascii="Times New Roman" w:hAnsi="Times New Roman"/>
        </w:rPr>
        <w:t>:</w:t>
      </w:r>
      <w:r w:rsidR="001E702A">
        <w:rPr>
          <w:rFonts w:ascii="Times New Roman" w:hAnsi="Times New Roman"/>
        </w:rPr>
        <w:t xml:space="preserve"> </w:t>
      </w:r>
      <w:r w:rsidR="001E702A">
        <w:rPr>
          <w:rFonts w:ascii="Times New Roman" w:hAnsi="Times New Roman" w:hint="eastAsia"/>
        </w:rPr>
        <w:t>阵列式键盘列输入</w:t>
      </w:r>
    </w:p>
    <w:p w14:paraId="331DC871" w14:textId="1E28D428" w:rsidR="00AB0EEF" w:rsidRDefault="00AB0EEF" w:rsidP="004D15E2">
      <w:pPr>
        <w:rPr>
          <w:rFonts w:ascii="Times New Roman" w:hAnsi="Times New Roman"/>
        </w:rPr>
      </w:pPr>
      <w:r>
        <w:rPr>
          <w:rFonts w:ascii="Times New Roman" w:hAnsi="Times New Roman"/>
        </w:rPr>
        <w:t>[4:0]</w:t>
      </w:r>
      <w:r>
        <w:rPr>
          <w:rFonts w:ascii="Times New Roman" w:hAnsi="Times New Roman" w:hint="eastAsia"/>
        </w:rPr>
        <w:t>KROW</w:t>
      </w:r>
      <w:r>
        <w:rPr>
          <w:rFonts w:ascii="Times New Roman" w:hAnsi="Times New Roman"/>
        </w:rPr>
        <w:t>:</w:t>
      </w:r>
      <w:r w:rsidR="001E702A">
        <w:rPr>
          <w:rFonts w:ascii="Times New Roman" w:hAnsi="Times New Roman"/>
        </w:rPr>
        <w:t xml:space="preserve"> </w:t>
      </w:r>
      <w:r w:rsidR="001E702A">
        <w:rPr>
          <w:rFonts w:ascii="Times New Roman" w:hAnsi="Times New Roman" w:hint="eastAsia"/>
        </w:rPr>
        <w:t>阵列式键盘行输入</w:t>
      </w:r>
    </w:p>
    <w:p w14:paraId="00AD1C07" w14:textId="08BFF804" w:rsidR="00AB0EEF" w:rsidRDefault="00AB0EEF" w:rsidP="004D15E2">
      <w:pPr>
        <w:rPr>
          <w:rFonts w:ascii="Times New Roman" w:hAnsi="Times New Roman"/>
        </w:rPr>
      </w:pPr>
      <w:r>
        <w:rPr>
          <w:rFonts w:ascii="Times New Roman" w:hAnsi="Times New Roman"/>
        </w:rPr>
        <w:t>[4</w:t>
      </w:r>
      <w:r>
        <w:rPr>
          <w:rFonts w:ascii="Times New Roman" w:hAnsi="Times New Roman" w:hint="eastAsia"/>
        </w:rPr>
        <w:t>:</w:t>
      </w:r>
      <w:r>
        <w:rPr>
          <w:rFonts w:ascii="Times New Roman" w:hAnsi="Times New Roman"/>
        </w:rPr>
        <w:t>0]</w:t>
      </w:r>
      <w:r>
        <w:rPr>
          <w:rFonts w:ascii="Times New Roman" w:hAnsi="Times New Roman" w:hint="eastAsia"/>
        </w:rPr>
        <w:t>K</w:t>
      </w:r>
      <w:r>
        <w:rPr>
          <w:rFonts w:ascii="Times New Roman" w:hAnsi="Times New Roman"/>
        </w:rPr>
        <w:t>CODE:</w:t>
      </w:r>
      <w:r w:rsidR="001E702A">
        <w:rPr>
          <w:rFonts w:ascii="Times New Roman" w:hAnsi="Times New Roman"/>
        </w:rPr>
        <w:t xml:space="preserve"> </w:t>
      </w:r>
      <w:r w:rsidR="001E702A">
        <w:rPr>
          <w:rFonts w:ascii="Times New Roman" w:hAnsi="Times New Roman" w:hint="eastAsia"/>
        </w:rPr>
        <w:t>阵列式键盘扫描码</w:t>
      </w:r>
    </w:p>
    <w:p w14:paraId="7BF6DBF7" w14:textId="468D90E0" w:rsidR="00AB0EEF" w:rsidRDefault="00AB0EEF" w:rsidP="004D15E2">
      <w:pPr>
        <w:rPr>
          <w:rFonts w:ascii="Times New Roman" w:hAnsi="Times New Roman"/>
        </w:rPr>
      </w:pPr>
      <w:r>
        <w:rPr>
          <w:rFonts w:ascii="Times New Roman" w:hAnsi="Times New Roman" w:hint="eastAsia"/>
        </w:rPr>
        <w:t>K</w:t>
      </w:r>
      <w:r>
        <w:rPr>
          <w:rFonts w:ascii="Times New Roman" w:hAnsi="Times New Roman"/>
        </w:rPr>
        <w:t>RDY:</w:t>
      </w:r>
      <w:r w:rsidR="001E702A">
        <w:rPr>
          <w:rFonts w:ascii="Times New Roman" w:hAnsi="Times New Roman"/>
        </w:rPr>
        <w:t xml:space="preserve"> </w:t>
      </w:r>
      <w:r w:rsidR="001E702A">
        <w:rPr>
          <w:rFonts w:ascii="Times New Roman" w:hAnsi="Times New Roman" w:hint="eastAsia"/>
        </w:rPr>
        <w:t>阵列式键盘有效</w:t>
      </w:r>
    </w:p>
    <w:p w14:paraId="4907E707" w14:textId="2BED4F90" w:rsidR="00AB0EEF" w:rsidRDefault="00AB0EEF" w:rsidP="004D15E2">
      <w:pPr>
        <w:rPr>
          <w:rFonts w:ascii="Times New Roman" w:hAnsi="Times New Roman"/>
        </w:rPr>
      </w:pPr>
      <w:r>
        <w:rPr>
          <w:rFonts w:ascii="Times New Roman" w:hAnsi="Times New Roman"/>
        </w:rPr>
        <w:t>[15:0]</w:t>
      </w:r>
      <w:r>
        <w:rPr>
          <w:rFonts w:ascii="Times New Roman" w:hAnsi="Times New Roman" w:hint="eastAsia"/>
        </w:rPr>
        <w:t>S</w:t>
      </w:r>
      <w:r>
        <w:rPr>
          <w:rFonts w:ascii="Times New Roman" w:hAnsi="Times New Roman"/>
        </w:rPr>
        <w:t>W:</w:t>
      </w:r>
      <w:r w:rsidR="001E702A">
        <w:rPr>
          <w:rFonts w:ascii="Times New Roman" w:hAnsi="Times New Roman"/>
        </w:rPr>
        <w:t xml:space="preserve"> </w:t>
      </w:r>
      <w:r w:rsidR="001E702A">
        <w:rPr>
          <w:rFonts w:ascii="Times New Roman" w:hAnsi="Times New Roman" w:hint="eastAsia"/>
        </w:rPr>
        <w:t>滑动开关输入</w:t>
      </w:r>
    </w:p>
    <w:p w14:paraId="009D36D9" w14:textId="7334BC62" w:rsidR="00AB0EEF" w:rsidRDefault="00AB0EEF" w:rsidP="004D15E2">
      <w:pPr>
        <w:rPr>
          <w:rFonts w:ascii="Times New Roman" w:hAnsi="Times New Roman"/>
        </w:rPr>
      </w:pPr>
      <w:r>
        <w:rPr>
          <w:rFonts w:ascii="Times New Roman" w:hAnsi="Times New Roman"/>
        </w:rPr>
        <w:t>[3:0]BTNO:</w:t>
      </w:r>
      <w:r w:rsidR="001B1548">
        <w:rPr>
          <w:rFonts w:ascii="Times New Roman" w:hAnsi="Times New Roman"/>
        </w:rPr>
        <w:t xml:space="preserve"> </w:t>
      </w:r>
      <w:r w:rsidR="001B1548">
        <w:rPr>
          <w:rFonts w:ascii="Times New Roman" w:hAnsi="Times New Roman" w:hint="eastAsia"/>
        </w:rPr>
        <w:t>列按键输出</w:t>
      </w:r>
    </w:p>
    <w:p w14:paraId="0F595222" w14:textId="176AFB6F" w:rsidR="00AB0EEF" w:rsidRDefault="00AB0EEF" w:rsidP="004D15E2">
      <w:pPr>
        <w:rPr>
          <w:rFonts w:ascii="Times New Roman" w:hAnsi="Times New Roman"/>
        </w:rPr>
      </w:pPr>
      <w:r>
        <w:rPr>
          <w:rFonts w:ascii="Times New Roman" w:hAnsi="Times New Roman" w:hint="eastAsia"/>
        </w:rPr>
        <w:t>[</w:t>
      </w:r>
      <w:r>
        <w:rPr>
          <w:rFonts w:ascii="Times New Roman" w:hAnsi="Times New Roman"/>
        </w:rPr>
        <w:t>3:0]pulse:</w:t>
      </w:r>
      <w:r w:rsidR="001B1548">
        <w:rPr>
          <w:rFonts w:ascii="Times New Roman" w:hAnsi="Times New Roman"/>
        </w:rPr>
        <w:t xml:space="preserve"> </w:t>
      </w:r>
      <w:r w:rsidR="001B1548">
        <w:rPr>
          <w:rFonts w:ascii="Times New Roman" w:hAnsi="Times New Roman" w:hint="eastAsia"/>
        </w:rPr>
        <w:t>列按键脉冲输出</w:t>
      </w:r>
    </w:p>
    <w:p w14:paraId="348658A5" w14:textId="6D261C52" w:rsidR="00AB0EEF" w:rsidRDefault="00AB0EEF" w:rsidP="004D15E2">
      <w:pPr>
        <w:rPr>
          <w:rFonts w:ascii="Times New Roman" w:hAnsi="Times New Roman"/>
        </w:rPr>
      </w:pPr>
      <w:r>
        <w:rPr>
          <w:rFonts w:ascii="Times New Roman" w:hAnsi="Times New Roman" w:hint="eastAsia"/>
        </w:rPr>
        <w:t>[</w:t>
      </w:r>
      <w:r>
        <w:rPr>
          <w:rFonts w:ascii="Times New Roman" w:hAnsi="Times New Roman"/>
        </w:rPr>
        <w:t>15:0]SWO:</w:t>
      </w:r>
      <w:r w:rsidR="001B1548">
        <w:rPr>
          <w:rFonts w:ascii="Times New Roman" w:hAnsi="Times New Roman"/>
        </w:rPr>
        <w:t xml:space="preserve"> </w:t>
      </w:r>
      <w:r w:rsidR="001B1548">
        <w:rPr>
          <w:rFonts w:ascii="Times New Roman" w:hAnsi="Times New Roman" w:hint="eastAsia"/>
        </w:rPr>
        <w:t>开关输出</w:t>
      </w:r>
    </w:p>
    <w:p w14:paraId="1B2E922B" w14:textId="61D388EA" w:rsidR="00AB0EEF" w:rsidRDefault="00AB0EEF" w:rsidP="004D15E2">
      <w:pPr>
        <w:rPr>
          <w:rFonts w:ascii="Times New Roman" w:hAnsi="Times New Roman"/>
        </w:rPr>
      </w:pPr>
      <w:r>
        <w:rPr>
          <w:rFonts w:ascii="Times New Roman" w:hAnsi="Times New Roman" w:hint="eastAsia"/>
        </w:rPr>
        <w:t>C</w:t>
      </w:r>
      <w:r>
        <w:rPr>
          <w:rFonts w:ascii="Times New Roman" w:hAnsi="Times New Roman"/>
        </w:rPr>
        <w:t>R:</w:t>
      </w:r>
      <w:r w:rsidR="001B1548">
        <w:rPr>
          <w:rFonts w:ascii="Times New Roman" w:hAnsi="Times New Roman"/>
        </w:rPr>
        <w:t xml:space="preserve"> </w:t>
      </w:r>
      <w:r w:rsidR="001B1548">
        <w:rPr>
          <w:rFonts w:ascii="Times New Roman" w:hAnsi="Times New Roman" w:hint="eastAsia"/>
        </w:rPr>
        <w:t>RSTN</w:t>
      </w:r>
      <w:r w:rsidR="001B1548">
        <w:rPr>
          <w:rFonts w:ascii="Times New Roman" w:hAnsi="Times New Roman" w:hint="eastAsia"/>
        </w:rPr>
        <w:t>短按输出</w:t>
      </w:r>
    </w:p>
    <w:p w14:paraId="5EAA0791" w14:textId="0C74B140" w:rsidR="00AB0EEF" w:rsidRDefault="00AB0EEF" w:rsidP="004D15E2">
      <w:pPr>
        <w:rPr>
          <w:rFonts w:ascii="Times New Roman" w:hAnsi="Times New Roman"/>
        </w:rPr>
      </w:pPr>
      <w:r>
        <w:rPr>
          <w:rFonts w:ascii="Times New Roman" w:hAnsi="Times New Roman"/>
        </w:rPr>
        <w:t>rst:</w:t>
      </w:r>
      <w:r w:rsidR="001B1548">
        <w:rPr>
          <w:rFonts w:ascii="Times New Roman" w:hAnsi="Times New Roman"/>
        </w:rPr>
        <w:t xml:space="preserve"> </w:t>
      </w:r>
      <w:r w:rsidR="001B1548">
        <w:rPr>
          <w:rFonts w:ascii="Times New Roman" w:hAnsi="Times New Roman" w:hint="eastAsia"/>
        </w:rPr>
        <w:t>复位，</w:t>
      </w:r>
      <w:r w:rsidR="001B1548">
        <w:rPr>
          <w:rFonts w:ascii="Times New Roman" w:hAnsi="Times New Roman" w:hint="eastAsia"/>
        </w:rPr>
        <w:t>RSTN</w:t>
      </w:r>
      <w:r w:rsidR="001B1548">
        <w:rPr>
          <w:rFonts w:ascii="Times New Roman" w:hAnsi="Times New Roman" w:hint="eastAsia"/>
        </w:rPr>
        <w:t>长按输出</w:t>
      </w:r>
    </w:p>
    <w:p w14:paraId="049CA565" w14:textId="7C500DBD" w:rsidR="00DD5DA2" w:rsidRDefault="00DD5DA2" w:rsidP="004D15E2">
      <w:pPr>
        <w:rPr>
          <w:rFonts w:ascii="Times New Roman" w:hAnsi="Times New Roman"/>
        </w:rPr>
      </w:pPr>
      <w:r>
        <w:rPr>
          <w:rFonts w:ascii="Times New Roman" w:hAnsi="Times New Roman" w:hint="eastAsia"/>
        </w:rPr>
        <w:t>在本实验中，</w:t>
      </w:r>
      <w:r>
        <w:rPr>
          <w:rFonts w:ascii="Times New Roman" w:hAnsi="Times New Roman" w:hint="eastAsia"/>
        </w:rPr>
        <w:t>A</w:t>
      </w:r>
      <w:r>
        <w:rPr>
          <w:rFonts w:ascii="Times New Roman" w:hAnsi="Times New Roman"/>
        </w:rPr>
        <w:t>rrayKeys</w:t>
      </w:r>
      <w:r>
        <w:rPr>
          <w:rFonts w:ascii="Times New Roman" w:hAnsi="Times New Roman" w:hint="eastAsia"/>
        </w:rPr>
        <w:t>模块的正确使用，还少不了</w:t>
      </w:r>
      <w:r>
        <w:rPr>
          <w:rFonts w:ascii="Times New Roman" w:hAnsi="Times New Roman" w:hint="eastAsia"/>
        </w:rPr>
        <w:t>S</w:t>
      </w:r>
      <w:r>
        <w:rPr>
          <w:rFonts w:ascii="Times New Roman" w:hAnsi="Times New Roman"/>
        </w:rPr>
        <w:t>WTap</w:t>
      </w:r>
      <w:r>
        <w:rPr>
          <w:rFonts w:ascii="Times New Roman" w:hAnsi="Times New Roman" w:hint="eastAsia"/>
        </w:rPr>
        <w:t>总线分离模块的参与。它和</w:t>
      </w:r>
      <w:r>
        <w:rPr>
          <w:rFonts w:ascii="Times New Roman" w:hAnsi="Times New Roman" w:hint="eastAsia"/>
        </w:rPr>
        <w:t>C</w:t>
      </w:r>
      <w:r>
        <w:rPr>
          <w:rFonts w:ascii="Times New Roman" w:hAnsi="Times New Roman"/>
        </w:rPr>
        <w:t>lkdiv</w:t>
      </w:r>
      <w:r>
        <w:rPr>
          <w:rFonts w:ascii="Times New Roman" w:hAnsi="Times New Roman" w:hint="eastAsia"/>
        </w:rPr>
        <w:t>模块中的</w:t>
      </w:r>
      <w:r>
        <w:rPr>
          <w:rFonts w:ascii="Times New Roman" w:hAnsi="Times New Roman" w:hint="eastAsia"/>
        </w:rPr>
        <w:t>DIVO</w:t>
      </w:r>
      <w:r>
        <w:rPr>
          <w:rFonts w:ascii="Times New Roman" w:hAnsi="Times New Roman"/>
        </w:rPr>
        <w:t>Tap</w:t>
      </w:r>
      <w:r>
        <w:rPr>
          <w:rFonts w:ascii="Times New Roman" w:hAnsi="Times New Roman" w:hint="eastAsia"/>
        </w:rPr>
        <w:t>的功能一样，代替了</w:t>
      </w:r>
      <w:r>
        <w:rPr>
          <w:rFonts w:ascii="Times New Roman" w:hAnsi="Times New Roman" w:hint="eastAsia"/>
        </w:rPr>
        <w:t>ISE</w:t>
      </w:r>
      <w:r>
        <w:rPr>
          <w:rFonts w:ascii="Times New Roman" w:hAnsi="Times New Roman" w:hint="eastAsia"/>
        </w:rPr>
        <w:t>的总线分离</w:t>
      </w:r>
      <w:r>
        <w:rPr>
          <w:rFonts w:ascii="Times New Roman" w:hAnsi="Times New Roman" w:hint="eastAsia"/>
        </w:rPr>
        <w:t>Tap</w:t>
      </w:r>
      <w:r>
        <w:rPr>
          <w:rFonts w:ascii="Times New Roman" w:hAnsi="Times New Roman" w:hint="eastAsia"/>
        </w:rPr>
        <w:t>功能。</w:t>
      </w:r>
    </w:p>
    <w:p w14:paraId="262C03EC" w14:textId="072B2529" w:rsidR="00E90773" w:rsidRDefault="00E90773" w:rsidP="00E90773">
      <w:pPr>
        <w:jc w:val="center"/>
        <w:rPr>
          <w:rFonts w:ascii="Times New Roman" w:hAnsi="Times New Roman"/>
        </w:rPr>
      </w:pPr>
      <w:r w:rsidRPr="00E90773">
        <w:rPr>
          <w:rFonts w:ascii="Times New Roman" w:hAnsi="Times New Roman" w:hint="eastAsia"/>
          <w:noProof/>
        </w:rPr>
        <w:drawing>
          <wp:inline distT="0" distB="0" distL="0" distR="0" wp14:anchorId="32225351" wp14:editId="7EB66809">
            <wp:extent cx="2042160" cy="18099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447" cy="1826184"/>
                    </a:xfrm>
                    <a:prstGeom prst="rect">
                      <a:avLst/>
                    </a:prstGeom>
                    <a:noFill/>
                    <a:ln>
                      <a:noFill/>
                    </a:ln>
                  </pic:spPr>
                </pic:pic>
              </a:graphicData>
            </a:graphic>
          </wp:inline>
        </w:drawing>
      </w:r>
    </w:p>
    <w:p w14:paraId="1C75F79D" w14:textId="79D40F3C" w:rsidR="00E90773" w:rsidRDefault="00E90773" w:rsidP="00E90773">
      <w:pPr>
        <w:jc w:val="center"/>
        <w:rPr>
          <w:rFonts w:ascii="Times New Roman" w:hAnsi="Times New Roman"/>
        </w:rPr>
      </w:pPr>
      <w:r>
        <w:rPr>
          <w:rFonts w:ascii="Times New Roman" w:hAnsi="Times New Roman" w:hint="eastAsia"/>
          <w:bCs/>
        </w:rPr>
        <w:t>图表</w:t>
      </w:r>
      <w:r>
        <w:rPr>
          <w:rFonts w:ascii="Times New Roman" w:hAnsi="Times New Roman" w:hint="eastAsia"/>
          <w:bCs/>
        </w:rPr>
        <w:t xml:space="preserve"> 4</w:t>
      </w:r>
      <w:r>
        <w:rPr>
          <w:rFonts w:ascii="Times New Roman" w:hAnsi="Times New Roman"/>
          <w:bCs/>
        </w:rPr>
        <w:t xml:space="preserve"> </w:t>
      </w:r>
      <w:r>
        <w:rPr>
          <w:rFonts w:ascii="Times New Roman" w:hAnsi="Times New Roman" w:hint="eastAsia"/>
          <w:bCs/>
        </w:rPr>
        <w:t>总线分离模块</w:t>
      </w:r>
      <w:r>
        <w:rPr>
          <w:rFonts w:ascii="Times New Roman" w:hAnsi="Times New Roman" w:hint="eastAsia"/>
          <w:bCs/>
        </w:rPr>
        <w:t>SWTap</w:t>
      </w:r>
      <w:r>
        <w:rPr>
          <w:rFonts w:ascii="Times New Roman" w:hAnsi="Times New Roman" w:hint="eastAsia"/>
          <w:bCs/>
        </w:rPr>
        <w:t>的示意图</w:t>
      </w:r>
    </w:p>
    <w:p w14:paraId="1D3D3A03" w14:textId="77777777" w:rsidR="00E90773" w:rsidRPr="00E90773" w:rsidRDefault="00E90773" w:rsidP="00E90773">
      <w:pPr>
        <w:jc w:val="center"/>
        <w:rPr>
          <w:rFonts w:ascii="Times New Roman" w:hAnsi="Times New Roman"/>
        </w:rPr>
      </w:pPr>
    </w:p>
    <w:p w14:paraId="67806220" w14:textId="3106C4AE" w:rsidR="00DD5DA2" w:rsidRDefault="00DD5DA2" w:rsidP="004D15E2">
      <w:pPr>
        <w:rPr>
          <w:rFonts w:ascii="Times New Roman" w:hAnsi="Times New Roman"/>
        </w:rPr>
      </w:pPr>
      <w:r>
        <w:rPr>
          <w:rFonts w:ascii="Times New Roman" w:hAnsi="Times New Roman" w:hint="eastAsia"/>
        </w:rPr>
        <w:t>2.2.4</w:t>
      </w:r>
      <w:r>
        <w:rPr>
          <w:rFonts w:ascii="Times New Roman" w:hAnsi="Times New Roman" w:hint="eastAsia"/>
        </w:rPr>
        <w:t>双</w:t>
      </w:r>
      <w:r>
        <w:rPr>
          <w:rFonts w:ascii="Times New Roman" w:hAnsi="Times New Roman" w:hint="eastAsia"/>
        </w:rPr>
        <w:t>32</w:t>
      </w:r>
      <w:r>
        <w:rPr>
          <w:rFonts w:ascii="Times New Roman" w:hAnsi="Times New Roman" w:hint="eastAsia"/>
        </w:rPr>
        <w:t>位数据输入</w:t>
      </w:r>
      <w:r>
        <w:rPr>
          <w:rFonts w:ascii="Times New Roman" w:hAnsi="Times New Roman" w:hint="eastAsia"/>
        </w:rPr>
        <w:t>I</w:t>
      </w:r>
      <w:r>
        <w:rPr>
          <w:rFonts w:ascii="Times New Roman" w:hAnsi="Times New Roman"/>
        </w:rPr>
        <w:t>P</w:t>
      </w:r>
      <w:r>
        <w:rPr>
          <w:rFonts w:ascii="Times New Roman" w:hAnsi="Times New Roman" w:hint="eastAsia"/>
        </w:rPr>
        <w:t>核：</w:t>
      </w:r>
      <w:r>
        <w:rPr>
          <w:rFonts w:ascii="Times New Roman" w:hAnsi="Times New Roman" w:hint="eastAsia"/>
        </w:rPr>
        <w:t>E</w:t>
      </w:r>
      <w:r>
        <w:rPr>
          <w:rFonts w:ascii="Times New Roman" w:hAnsi="Times New Roman"/>
        </w:rPr>
        <w:t>nter32</w:t>
      </w:r>
    </w:p>
    <w:p w14:paraId="21723484" w14:textId="172554A0" w:rsidR="001618A0" w:rsidRDefault="00E90773" w:rsidP="004D15E2">
      <w:pPr>
        <w:rPr>
          <w:rFonts w:ascii="Times New Roman" w:hAnsi="Times New Roman"/>
        </w:rPr>
      </w:pPr>
      <w:r>
        <w:rPr>
          <w:rFonts w:ascii="Times New Roman" w:hAnsi="Times New Roman" w:hint="eastAsia"/>
        </w:rPr>
        <w:t>该模块接收用于部件调试的初始值的输入，包括有</w:t>
      </w:r>
      <w:r>
        <w:rPr>
          <w:rFonts w:ascii="Times New Roman" w:hAnsi="Times New Roman" w:hint="eastAsia"/>
        </w:rPr>
        <w:t>A</w:t>
      </w:r>
      <w:r>
        <w:rPr>
          <w:rFonts w:ascii="Times New Roman" w:hAnsi="Times New Roman"/>
        </w:rPr>
        <w:t>rrayKeys</w:t>
      </w:r>
      <w:r>
        <w:rPr>
          <w:rFonts w:ascii="Times New Roman" w:hAnsi="Times New Roman" w:hint="eastAsia"/>
        </w:rPr>
        <w:t>模块输出的</w:t>
      </w:r>
      <w:r>
        <w:rPr>
          <w:rFonts w:ascii="Times New Roman" w:hAnsi="Times New Roman" w:hint="eastAsia"/>
        </w:rPr>
        <w:t>KCODE</w:t>
      </w:r>
      <w:r>
        <w:rPr>
          <w:rFonts w:ascii="Times New Roman" w:hAnsi="Times New Roman" w:hint="eastAsia"/>
        </w:rPr>
        <w:t>扫描码、</w:t>
      </w:r>
      <w:r>
        <w:rPr>
          <w:rFonts w:ascii="Times New Roman" w:hAnsi="Times New Roman" w:hint="eastAsia"/>
        </w:rPr>
        <w:t>DRDY</w:t>
      </w:r>
      <w:r>
        <w:rPr>
          <w:rFonts w:ascii="Times New Roman" w:hAnsi="Times New Roman" w:hint="eastAsia"/>
        </w:rPr>
        <w:t>按键有效码、</w:t>
      </w:r>
      <w:r>
        <w:rPr>
          <w:rFonts w:ascii="Times New Roman" w:hAnsi="Times New Roman" w:hint="eastAsia"/>
        </w:rPr>
        <w:t>r</w:t>
      </w:r>
      <w:r>
        <w:rPr>
          <w:rFonts w:ascii="Times New Roman" w:hAnsi="Times New Roman"/>
        </w:rPr>
        <w:t>eadn</w:t>
      </w:r>
      <w:r>
        <w:rPr>
          <w:rFonts w:ascii="Times New Roman" w:hAnsi="Times New Roman" w:hint="eastAsia"/>
        </w:rPr>
        <w:t>读扫描码等等</w:t>
      </w:r>
      <w:r w:rsidR="001618A0">
        <w:rPr>
          <w:rFonts w:ascii="Times New Roman" w:hAnsi="Times New Roman" w:hint="eastAsia"/>
        </w:rPr>
        <w:t>，并且</w:t>
      </w:r>
      <w:r w:rsidR="006C613F">
        <w:rPr>
          <w:rFonts w:ascii="Times New Roman" w:hAnsi="Times New Roman" w:hint="eastAsia"/>
        </w:rPr>
        <w:t>输出</w:t>
      </w:r>
      <w:r w:rsidR="006C613F">
        <w:rPr>
          <w:rFonts w:ascii="Times New Roman" w:hAnsi="Times New Roman" w:hint="eastAsia"/>
        </w:rPr>
        <w:t>3</w:t>
      </w:r>
      <w:r w:rsidR="006C613F">
        <w:rPr>
          <w:rFonts w:ascii="Times New Roman" w:hAnsi="Times New Roman"/>
        </w:rPr>
        <w:t>2</w:t>
      </w:r>
      <w:r w:rsidR="006C613F">
        <w:rPr>
          <w:rFonts w:ascii="Times New Roman" w:hAnsi="Times New Roman" w:hint="eastAsia"/>
        </w:rPr>
        <w:t>位操作数</w:t>
      </w:r>
      <w:r w:rsidR="006C613F">
        <w:rPr>
          <w:rFonts w:ascii="Times New Roman" w:hAnsi="Times New Roman" w:hint="eastAsia"/>
        </w:rPr>
        <w:t>A</w:t>
      </w:r>
      <w:r w:rsidR="006C613F">
        <w:rPr>
          <w:rFonts w:ascii="Times New Roman" w:hAnsi="Times New Roman"/>
        </w:rPr>
        <w:t>i</w:t>
      </w:r>
      <w:r w:rsidR="006C613F">
        <w:rPr>
          <w:rFonts w:ascii="Times New Roman" w:hAnsi="Times New Roman" w:hint="eastAsia"/>
        </w:rPr>
        <w:t>和</w:t>
      </w:r>
      <w:r w:rsidR="006C613F">
        <w:rPr>
          <w:rFonts w:ascii="Times New Roman" w:hAnsi="Times New Roman" w:hint="eastAsia"/>
        </w:rPr>
        <w:t>Bi</w:t>
      </w:r>
      <w:r w:rsidR="006C613F">
        <w:rPr>
          <w:rFonts w:ascii="Times New Roman" w:hAnsi="Times New Roman" w:hint="eastAsia"/>
        </w:rPr>
        <w:t>的值以及</w:t>
      </w:r>
      <w:r w:rsidR="006C613F">
        <w:rPr>
          <w:rFonts w:ascii="Times New Roman" w:hAnsi="Times New Roman" w:hint="eastAsia"/>
        </w:rPr>
        <w:t>[</w:t>
      </w:r>
      <w:r w:rsidR="006C613F">
        <w:rPr>
          <w:rFonts w:ascii="Times New Roman" w:hAnsi="Times New Roman"/>
        </w:rPr>
        <w:t>7:0]</w:t>
      </w:r>
      <w:r w:rsidR="006C613F">
        <w:rPr>
          <w:rFonts w:ascii="Times New Roman" w:hAnsi="Times New Roman" w:hint="eastAsia"/>
        </w:rPr>
        <w:t>blink</w:t>
      </w:r>
      <w:r w:rsidR="006C613F">
        <w:rPr>
          <w:rFonts w:ascii="Times New Roman" w:hAnsi="Times New Roman" w:hint="eastAsia"/>
        </w:rPr>
        <w:t>闪烁使能指示信号。</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1618A0" w:rsidRPr="001618A0" w14:paraId="358227FC" w14:textId="77777777" w:rsidTr="001618A0">
        <w:tc>
          <w:tcPr>
            <w:tcW w:w="8522" w:type="dxa"/>
            <w:shd w:val="clear" w:color="auto" w:fill="EEECE1" w:themeFill="background2"/>
          </w:tcPr>
          <w:p w14:paraId="4FA2D996" w14:textId="264C4AE9" w:rsidR="001618A0" w:rsidRPr="001618A0" w:rsidRDefault="001618A0" w:rsidP="004D15E2">
            <w:pPr>
              <w:rPr>
                <w:rFonts w:ascii="Courier New" w:hAnsi="Courier New" w:cs="Courier New"/>
                <w:sz w:val="20"/>
                <w:szCs w:val="20"/>
              </w:rPr>
            </w:pPr>
            <w:r w:rsidRPr="001618A0">
              <w:rPr>
                <w:rFonts w:ascii="Courier New" w:hAnsi="Courier New" w:cs="Courier New"/>
                <w:color w:val="0000FF"/>
                <w:sz w:val="20"/>
                <w:szCs w:val="20"/>
              </w:rPr>
              <w:t>module</w:t>
            </w:r>
            <w:r w:rsidRPr="001618A0">
              <w:rPr>
                <w:rFonts w:ascii="Courier New" w:hAnsi="Courier New" w:cs="Courier New"/>
                <w:sz w:val="20"/>
                <w:szCs w:val="20"/>
              </w:rPr>
              <w:t xml:space="preserve"> EnterT32(clk, Din, BTN, ArrayKey, TEST, UP16, Text, DRDY, readn, Ai, </w:t>
            </w:r>
            <w:r w:rsidRPr="001618A0">
              <w:rPr>
                <w:rFonts w:ascii="Courier New" w:hAnsi="Courier New" w:cs="Courier New"/>
                <w:sz w:val="20"/>
                <w:szCs w:val="20"/>
              </w:rPr>
              <w:br/>
              <w:t>  Bi, blink)</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clk;</w:t>
            </w:r>
            <w:r w:rsidR="00F56692">
              <w:rPr>
                <w:rFonts w:ascii="Courier New" w:hAnsi="Courier New" w:cs="Courier New"/>
                <w:sz w:val="20"/>
                <w:szCs w:val="20"/>
              </w:rPr>
              <w:t xml:space="preserve">                    </w:t>
            </w:r>
            <w:r w:rsidR="00F56692">
              <w:rPr>
                <w:rFonts w:ascii="Courier New" w:hAnsi="Courier New" w:cs="Courier New" w:hint="eastAsia"/>
                <w:sz w:val="20"/>
                <w:szCs w:val="20"/>
              </w:rPr>
              <w:t>//</w:t>
            </w:r>
            <w:r w:rsidR="00F56692">
              <w:rPr>
                <w:rFonts w:ascii="Courier New" w:hAnsi="Courier New" w:cs="Courier New" w:hint="eastAsia"/>
                <w:sz w:val="20"/>
                <w:szCs w:val="20"/>
              </w:rPr>
              <w:t>模块工作时钟</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w:t>
            </w:r>
            <w:r w:rsidRPr="001618A0">
              <w:rPr>
                <w:rFonts w:ascii="Courier New" w:hAnsi="Courier New" w:cs="Courier New"/>
                <w:color w:val="000000"/>
                <w:sz w:val="20"/>
                <w:szCs w:val="20"/>
              </w:rPr>
              <w:t>4</w:t>
            </w:r>
            <w:r w:rsidRPr="001618A0">
              <w:rPr>
                <w:rFonts w:ascii="Courier New" w:hAnsi="Courier New" w:cs="Courier New"/>
                <w:sz w:val="20"/>
                <w:szCs w:val="20"/>
              </w:rPr>
              <w:t>:</w:t>
            </w:r>
            <w:r w:rsidRPr="001618A0">
              <w:rPr>
                <w:rFonts w:ascii="Courier New" w:hAnsi="Courier New" w:cs="Courier New"/>
                <w:color w:val="000000"/>
                <w:sz w:val="20"/>
                <w:szCs w:val="20"/>
              </w:rPr>
              <w:t>0</w:t>
            </w:r>
            <w:r w:rsidRPr="001618A0">
              <w:rPr>
                <w:rFonts w:ascii="Courier New" w:hAnsi="Courier New" w:cs="Courier New"/>
                <w:sz w:val="20"/>
                <w:szCs w:val="20"/>
              </w:rPr>
              <w:t>]Din;</w:t>
            </w:r>
            <w:r w:rsidR="00F56692">
              <w:rPr>
                <w:rFonts w:ascii="Courier New" w:hAnsi="Courier New" w:cs="Courier New"/>
                <w:sz w:val="20"/>
                <w:szCs w:val="20"/>
              </w:rPr>
              <w:t xml:space="preserve">              </w:t>
            </w:r>
            <w:r w:rsidR="00F56692">
              <w:rPr>
                <w:rFonts w:ascii="Courier New" w:hAnsi="Courier New" w:cs="Courier New" w:hint="eastAsia"/>
                <w:sz w:val="20"/>
                <w:szCs w:val="20"/>
              </w:rPr>
              <w:t>//</w:t>
            </w:r>
            <w:r w:rsidR="00F56692">
              <w:rPr>
                <w:rFonts w:ascii="Courier New" w:hAnsi="Courier New" w:cs="Courier New"/>
                <w:sz w:val="20"/>
                <w:szCs w:val="20"/>
              </w:rPr>
              <w:t>KCODE</w:t>
            </w:r>
            <w:r w:rsidR="00F56692">
              <w:rPr>
                <w:rFonts w:ascii="Courier New" w:hAnsi="Courier New" w:cs="Courier New" w:hint="eastAsia"/>
                <w:sz w:val="20"/>
                <w:szCs w:val="20"/>
              </w:rPr>
              <w:t>扫描码</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w:t>
            </w:r>
            <w:r w:rsidRPr="001618A0">
              <w:rPr>
                <w:rFonts w:ascii="Courier New" w:hAnsi="Courier New" w:cs="Courier New"/>
                <w:color w:val="000000"/>
                <w:sz w:val="20"/>
                <w:szCs w:val="20"/>
              </w:rPr>
              <w:t>3</w:t>
            </w:r>
            <w:r w:rsidRPr="001618A0">
              <w:rPr>
                <w:rFonts w:ascii="Courier New" w:hAnsi="Courier New" w:cs="Courier New"/>
                <w:sz w:val="20"/>
                <w:szCs w:val="20"/>
              </w:rPr>
              <w:t>:</w:t>
            </w:r>
            <w:r w:rsidRPr="001618A0">
              <w:rPr>
                <w:rFonts w:ascii="Courier New" w:hAnsi="Courier New" w:cs="Courier New"/>
                <w:color w:val="000000"/>
                <w:sz w:val="20"/>
                <w:szCs w:val="20"/>
              </w:rPr>
              <w:t>0</w:t>
            </w:r>
            <w:r w:rsidRPr="001618A0">
              <w:rPr>
                <w:rFonts w:ascii="Courier New" w:hAnsi="Courier New" w:cs="Courier New"/>
                <w:sz w:val="20"/>
                <w:szCs w:val="20"/>
              </w:rPr>
              <w:t>]BTN;</w:t>
            </w:r>
            <w:r w:rsidR="00F56692">
              <w:rPr>
                <w:rFonts w:ascii="Courier New" w:hAnsi="Courier New" w:cs="Courier New"/>
                <w:sz w:val="20"/>
                <w:szCs w:val="20"/>
              </w:rPr>
              <w:t xml:space="preserve">              </w:t>
            </w:r>
            <w:r w:rsidR="00F56692">
              <w:rPr>
                <w:rFonts w:ascii="Courier New" w:hAnsi="Courier New" w:cs="Courier New" w:hint="eastAsia"/>
                <w:sz w:val="20"/>
                <w:szCs w:val="20"/>
              </w:rPr>
              <w:t>//</w:t>
            </w:r>
            <w:r w:rsidR="00F56692">
              <w:rPr>
                <w:rFonts w:ascii="Courier New" w:hAnsi="Courier New" w:cs="Courier New" w:hint="eastAsia"/>
                <w:sz w:val="20"/>
                <w:szCs w:val="20"/>
              </w:rPr>
              <w:t>对应另一个模块的</w:t>
            </w:r>
            <w:r w:rsidR="00F56692">
              <w:rPr>
                <w:rFonts w:ascii="Courier New" w:hAnsi="Courier New" w:cs="Courier New" w:hint="eastAsia"/>
                <w:sz w:val="20"/>
                <w:szCs w:val="20"/>
              </w:rPr>
              <w:t>B</w:t>
            </w:r>
            <w:r w:rsidR="00F56692">
              <w:rPr>
                <w:rFonts w:ascii="Courier New" w:hAnsi="Courier New" w:cs="Courier New"/>
                <w:sz w:val="20"/>
                <w:szCs w:val="20"/>
              </w:rPr>
              <w:t>TO[3:0]</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ArrayKey;</w:t>
            </w:r>
            <w:r w:rsidR="00F56692">
              <w:rPr>
                <w:rFonts w:ascii="Courier New" w:hAnsi="Courier New" w:cs="Courier New"/>
                <w:sz w:val="20"/>
                <w:szCs w:val="20"/>
              </w:rPr>
              <w:t xml:space="preserve">              //</w:t>
            </w:r>
            <w:r w:rsidR="00F56692">
              <w:rPr>
                <w:rFonts w:ascii="Courier New" w:hAnsi="Courier New" w:cs="Courier New" w:hint="eastAsia"/>
                <w:sz w:val="20"/>
                <w:szCs w:val="20"/>
              </w:rPr>
              <w:t>对应</w:t>
            </w:r>
            <w:r w:rsidR="00F56692">
              <w:rPr>
                <w:rFonts w:ascii="Courier New" w:hAnsi="Courier New" w:cs="Courier New" w:hint="eastAsia"/>
                <w:sz w:val="20"/>
                <w:szCs w:val="20"/>
              </w:rPr>
              <w:t>S</w:t>
            </w:r>
            <w:r w:rsidR="00F56692">
              <w:rPr>
                <w:rFonts w:ascii="Courier New" w:hAnsi="Courier New" w:cs="Courier New"/>
                <w:sz w:val="20"/>
                <w:szCs w:val="20"/>
              </w:rPr>
              <w:t>WO[15],</w:t>
            </w:r>
            <w:r w:rsidR="00F56692">
              <w:rPr>
                <w:rFonts w:ascii="Courier New" w:hAnsi="Courier New" w:cs="Courier New" w:hint="eastAsia"/>
                <w:sz w:val="20"/>
                <w:szCs w:val="20"/>
              </w:rPr>
              <w:t>指示阵列键盘有效</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w:t>
            </w:r>
            <w:r w:rsidRPr="001618A0">
              <w:rPr>
                <w:rFonts w:ascii="Courier New" w:hAnsi="Courier New" w:cs="Courier New"/>
                <w:color w:val="000000"/>
                <w:sz w:val="20"/>
                <w:szCs w:val="20"/>
              </w:rPr>
              <w:t>2</w:t>
            </w:r>
            <w:r w:rsidRPr="001618A0">
              <w:rPr>
                <w:rFonts w:ascii="Courier New" w:hAnsi="Courier New" w:cs="Courier New"/>
                <w:sz w:val="20"/>
                <w:szCs w:val="20"/>
              </w:rPr>
              <w:t>:</w:t>
            </w:r>
            <w:r w:rsidRPr="001618A0">
              <w:rPr>
                <w:rFonts w:ascii="Courier New" w:hAnsi="Courier New" w:cs="Courier New"/>
                <w:color w:val="000000"/>
                <w:sz w:val="20"/>
                <w:szCs w:val="20"/>
              </w:rPr>
              <w:t>0</w:t>
            </w:r>
            <w:r w:rsidRPr="001618A0">
              <w:rPr>
                <w:rFonts w:ascii="Courier New" w:hAnsi="Courier New" w:cs="Courier New"/>
                <w:sz w:val="20"/>
                <w:szCs w:val="20"/>
              </w:rPr>
              <w:t>]TEST;</w:t>
            </w:r>
            <w:r w:rsidR="00F56692">
              <w:rPr>
                <w:rFonts w:ascii="Courier New" w:hAnsi="Courier New" w:cs="Courier New"/>
                <w:sz w:val="20"/>
                <w:szCs w:val="20"/>
              </w:rPr>
              <w:t xml:space="preserve">             </w:t>
            </w:r>
            <w:r w:rsidR="00F56692">
              <w:rPr>
                <w:rFonts w:ascii="Courier New" w:hAnsi="Courier New" w:cs="Courier New" w:hint="eastAsia"/>
                <w:sz w:val="20"/>
                <w:szCs w:val="20"/>
              </w:rPr>
              <w:t>//</w:t>
            </w:r>
            <w:r w:rsidR="00F56692">
              <w:rPr>
                <w:rFonts w:ascii="Courier New" w:hAnsi="Courier New" w:cs="Courier New" w:hint="eastAsia"/>
                <w:sz w:val="20"/>
                <w:szCs w:val="20"/>
              </w:rPr>
              <w:t>对应</w:t>
            </w:r>
            <w:r w:rsidR="00F56692">
              <w:rPr>
                <w:rFonts w:ascii="Courier New" w:hAnsi="Courier New" w:cs="Courier New" w:hint="eastAsia"/>
                <w:sz w:val="20"/>
                <w:szCs w:val="20"/>
              </w:rPr>
              <w:t>S</w:t>
            </w:r>
            <w:r w:rsidR="00F56692">
              <w:rPr>
                <w:rFonts w:ascii="Courier New" w:hAnsi="Courier New" w:cs="Courier New"/>
                <w:sz w:val="20"/>
                <w:szCs w:val="20"/>
              </w:rPr>
              <w:t>WO[7:5]</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UP16;</w:t>
            </w:r>
            <w:r w:rsidR="00F56692">
              <w:rPr>
                <w:rFonts w:ascii="Courier New" w:hAnsi="Courier New" w:cs="Courier New"/>
                <w:sz w:val="20"/>
                <w:szCs w:val="20"/>
              </w:rPr>
              <w:t xml:space="preserve">                   //</w:t>
            </w:r>
            <w:r w:rsidR="00F56692">
              <w:rPr>
                <w:rFonts w:ascii="Courier New" w:hAnsi="Courier New" w:cs="Courier New" w:hint="eastAsia"/>
                <w:sz w:val="20"/>
                <w:szCs w:val="20"/>
              </w:rPr>
              <w:t>对应</w:t>
            </w:r>
            <w:r w:rsidR="00F56692">
              <w:rPr>
                <w:rFonts w:ascii="Courier New" w:hAnsi="Courier New" w:cs="Courier New" w:hint="eastAsia"/>
                <w:sz w:val="20"/>
                <w:szCs w:val="20"/>
              </w:rPr>
              <w:t>SW</w:t>
            </w:r>
            <w:r w:rsidR="00F56692">
              <w:rPr>
                <w:rFonts w:ascii="Courier New" w:hAnsi="Courier New" w:cs="Courier New"/>
                <w:sz w:val="20"/>
                <w:szCs w:val="20"/>
              </w:rPr>
              <w:t>O[1]</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Text;</w:t>
            </w:r>
            <w:r w:rsidR="00F56692">
              <w:rPr>
                <w:rFonts w:ascii="Courier New" w:hAnsi="Courier New" w:cs="Courier New"/>
                <w:sz w:val="20"/>
                <w:szCs w:val="20"/>
              </w:rPr>
              <w:t xml:space="preserve">                   //</w:t>
            </w:r>
            <w:r w:rsidR="00F56692">
              <w:rPr>
                <w:rFonts w:ascii="Courier New" w:hAnsi="Courier New" w:cs="Courier New" w:hint="eastAsia"/>
                <w:sz w:val="20"/>
                <w:szCs w:val="20"/>
              </w:rPr>
              <w:t>对应</w:t>
            </w:r>
            <w:r w:rsidR="00F56692">
              <w:rPr>
                <w:rFonts w:ascii="Courier New" w:hAnsi="Courier New" w:cs="Courier New" w:hint="eastAsia"/>
                <w:sz w:val="20"/>
                <w:szCs w:val="20"/>
              </w:rPr>
              <w:t>SWO</w:t>
            </w:r>
            <w:r w:rsidR="00F56692">
              <w:rPr>
                <w:rFonts w:ascii="Courier New" w:hAnsi="Courier New" w:cs="Courier New"/>
                <w:sz w:val="20"/>
                <w:szCs w:val="20"/>
              </w:rPr>
              <w:t>[0]</w:t>
            </w:r>
            <w:r w:rsidRPr="001618A0">
              <w:rPr>
                <w:rFonts w:ascii="Courier New" w:hAnsi="Courier New" w:cs="Courier New"/>
                <w:sz w:val="20"/>
                <w:szCs w:val="20"/>
              </w:rPr>
              <w:br/>
              <w:t>  </w:t>
            </w:r>
            <w:r w:rsidRPr="001618A0">
              <w:rPr>
                <w:rFonts w:ascii="Courier New" w:hAnsi="Courier New" w:cs="Courier New"/>
                <w:color w:val="0000FF"/>
                <w:sz w:val="20"/>
                <w:szCs w:val="20"/>
              </w:rPr>
              <w:t>input</w:t>
            </w:r>
            <w:r w:rsidRPr="001618A0">
              <w:rPr>
                <w:rFonts w:ascii="Courier New" w:hAnsi="Courier New" w:cs="Courier New"/>
                <w:sz w:val="20"/>
                <w:szCs w:val="20"/>
              </w:rPr>
              <w:t xml:space="preserve"> DRDY;</w:t>
            </w:r>
            <w:r w:rsidR="00F56692">
              <w:rPr>
                <w:rFonts w:ascii="Courier New" w:hAnsi="Courier New" w:cs="Courier New"/>
                <w:sz w:val="20"/>
                <w:szCs w:val="20"/>
              </w:rPr>
              <w:t xml:space="preserve">                   //</w:t>
            </w:r>
            <w:r w:rsidR="00F56692">
              <w:rPr>
                <w:rFonts w:ascii="Courier New" w:hAnsi="Courier New" w:cs="Courier New" w:hint="eastAsia"/>
                <w:sz w:val="20"/>
                <w:szCs w:val="20"/>
              </w:rPr>
              <w:t>代表</w:t>
            </w:r>
            <w:r w:rsidR="00F56692">
              <w:rPr>
                <w:rFonts w:ascii="Courier New" w:hAnsi="Courier New" w:cs="Courier New" w:hint="eastAsia"/>
                <w:sz w:val="20"/>
                <w:szCs w:val="20"/>
              </w:rPr>
              <w:t>K</w:t>
            </w:r>
            <w:r w:rsidR="00F56692">
              <w:rPr>
                <w:rFonts w:ascii="Courier New" w:hAnsi="Courier New" w:cs="Courier New"/>
                <w:sz w:val="20"/>
                <w:szCs w:val="20"/>
              </w:rPr>
              <w:t>CODE</w:t>
            </w:r>
            <w:r w:rsidR="00F56692">
              <w:rPr>
                <w:rFonts w:ascii="Courier New" w:hAnsi="Courier New" w:cs="Courier New" w:hint="eastAsia"/>
                <w:sz w:val="20"/>
                <w:szCs w:val="20"/>
              </w:rPr>
              <w:t>扫描码有效</w:t>
            </w:r>
            <w:r w:rsidRPr="001618A0">
              <w:rPr>
                <w:rFonts w:ascii="Courier New" w:hAnsi="Courier New" w:cs="Courier New"/>
                <w:sz w:val="20"/>
                <w:szCs w:val="20"/>
              </w:rPr>
              <w:br/>
              <w:t>  </w:t>
            </w:r>
            <w:r w:rsidRPr="001618A0">
              <w:rPr>
                <w:rFonts w:ascii="Courier New" w:hAnsi="Courier New" w:cs="Courier New"/>
                <w:color w:val="0000FF"/>
                <w:sz w:val="20"/>
                <w:szCs w:val="20"/>
              </w:rPr>
              <w:t>output</w:t>
            </w:r>
            <w:r w:rsidRPr="001618A0">
              <w:rPr>
                <w:rFonts w:ascii="Courier New" w:hAnsi="Courier New" w:cs="Courier New"/>
                <w:sz w:val="20"/>
                <w:szCs w:val="20"/>
              </w:rPr>
              <w:t xml:space="preserve"> readn;</w:t>
            </w:r>
            <w:r w:rsidR="00F56692">
              <w:rPr>
                <w:rFonts w:ascii="Courier New" w:hAnsi="Courier New" w:cs="Courier New"/>
                <w:sz w:val="20"/>
                <w:szCs w:val="20"/>
              </w:rPr>
              <w:t xml:space="preserve">                 </w:t>
            </w:r>
            <w:r w:rsidR="00F56692">
              <w:rPr>
                <w:rFonts w:ascii="Courier New" w:hAnsi="Courier New" w:cs="Courier New" w:hint="eastAsia"/>
                <w:sz w:val="20"/>
                <w:szCs w:val="20"/>
              </w:rPr>
              <w:t>//</w:t>
            </w:r>
            <w:r w:rsidR="00F56692">
              <w:rPr>
                <w:rFonts w:ascii="Courier New" w:hAnsi="Courier New" w:cs="Courier New"/>
                <w:sz w:val="20"/>
                <w:szCs w:val="20"/>
              </w:rPr>
              <w:t>KCODE</w:t>
            </w:r>
            <w:r w:rsidR="00F56692">
              <w:rPr>
                <w:rFonts w:ascii="Courier New" w:hAnsi="Courier New" w:cs="Courier New" w:hint="eastAsia"/>
                <w:sz w:val="20"/>
                <w:szCs w:val="20"/>
              </w:rPr>
              <w:t>可读</w:t>
            </w:r>
            <w:r w:rsidRPr="001618A0">
              <w:rPr>
                <w:rFonts w:ascii="Courier New" w:hAnsi="Courier New" w:cs="Courier New"/>
                <w:sz w:val="20"/>
                <w:szCs w:val="20"/>
              </w:rPr>
              <w:br/>
              <w:t>  </w:t>
            </w:r>
            <w:r w:rsidRPr="001618A0">
              <w:rPr>
                <w:rFonts w:ascii="Courier New" w:hAnsi="Courier New" w:cs="Courier New"/>
                <w:color w:val="0000FF"/>
                <w:sz w:val="20"/>
                <w:szCs w:val="20"/>
              </w:rPr>
              <w:t>output</w:t>
            </w:r>
            <w:r w:rsidRPr="001618A0">
              <w:rPr>
                <w:rFonts w:ascii="Courier New" w:hAnsi="Courier New" w:cs="Courier New"/>
                <w:sz w:val="20"/>
                <w:szCs w:val="20"/>
              </w:rPr>
              <w:t xml:space="preserve"> [</w:t>
            </w:r>
            <w:r w:rsidRPr="001618A0">
              <w:rPr>
                <w:rFonts w:ascii="Courier New" w:hAnsi="Courier New" w:cs="Courier New"/>
                <w:color w:val="000000"/>
                <w:sz w:val="20"/>
                <w:szCs w:val="20"/>
              </w:rPr>
              <w:t>31</w:t>
            </w:r>
            <w:r w:rsidRPr="001618A0">
              <w:rPr>
                <w:rFonts w:ascii="Courier New" w:hAnsi="Courier New" w:cs="Courier New"/>
                <w:sz w:val="20"/>
                <w:szCs w:val="20"/>
              </w:rPr>
              <w:t>:</w:t>
            </w:r>
            <w:r w:rsidRPr="001618A0">
              <w:rPr>
                <w:rFonts w:ascii="Courier New" w:hAnsi="Courier New" w:cs="Courier New"/>
                <w:color w:val="000000"/>
                <w:sz w:val="20"/>
                <w:szCs w:val="20"/>
              </w:rPr>
              <w:t>0</w:t>
            </w:r>
            <w:r w:rsidRPr="001618A0">
              <w:rPr>
                <w:rFonts w:ascii="Courier New" w:hAnsi="Courier New" w:cs="Courier New"/>
                <w:sz w:val="20"/>
                <w:szCs w:val="20"/>
              </w:rPr>
              <w:t>]Ai;</w:t>
            </w:r>
            <w:r w:rsidR="00F56692">
              <w:rPr>
                <w:rFonts w:ascii="Courier New" w:hAnsi="Courier New" w:cs="Courier New"/>
                <w:sz w:val="20"/>
                <w:szCs w:val="20"/>
              </w:rPr>
              <w:t xml:space="preserve">             </w:t>
            </w:r>
            <w:r w:rsidR="00F56692">
              <w:rPr>
                <w:rFonts w:ascii="Courier New" w:hAnsi="Courier New" w:cs="Courier New" w:hint="eastAsia"/>
                <w:sz w:val="20"/>
                <w:szCs w:val="20"/>
              </w:rPr>
              <w:t>//</w:t>
            </w:r>
            <w:r w:rsidR="00F56692">
              <w:rPr>
                <w:rFonts w:ascii="Courier New" w:hAnsi="Courier New" w:cs="Courier New"/>
                <w:sz w:val="20"/>
                <w:szCs w:val="20"/>
              </w:rPr>
              <w:t>32</w:t>
            </w:r>
            <w:r w:rsidR="00F56692">
              <w:rPr>
                <w:rFonts w:ascii="Courier New" w:hAnsi="Courier New" w:cs="Courier New" w:hint="eastAsia"/>
                <w:sz w:val="20"/>
                <w:szCs w:val="20"/>
              </w:rPr>
              <w:t>位第一个操作数</w:t>
            </w:r>
            <w:r w:rsidRPr="001618A0">
              <w:rPr>
                <w:rFonts w:ascii="Courier New" w:hAnsi="Courier New" w:cs="Courier New"/>
                <w:sz w:val="20"/>
                <w:szCs w:val="20"/>
              </w:rPr>
              <w:br/>
              <w:t>  </w:t>
            </w:r>
            <w:r w:rsidRPr="001618A0">
              <w:rPr>
                <w:rFonts w:ascii="Courier New" w:hAnsi="Courier New" w:cs="Courier New"/>
                <w:color w:val="0000FF"/>
                <w:sz w:val="20"/>
                <w:szCs w:val="20"/>
              </w:rPr>
              <w:t>output</w:t>
            </w:r>
            <w:r w:rsidRPr="001618A0">
              <w:rPr>
                <w:rFonts w:ascii="Courier New" w:hAnsi="Courier New" w:cs="Courier New"/>
                <w:sz w:val="20"/>
                <w:szCs w:val="20"/>
              </w:rPr>
              <w:t xml:space="preserve"> [</w:t>
            </w:r>
            <w:r w:rsidRPr="001618A0">
              <w:rPr>
                <w:rFonts w:ascii="Courier New" w:hAnsi="Courier New" w:cs="Courier New"/>
                <w:color w:val="000000"/>
                <w:sz w:val="20"/>
                <w:szCs w:val="20"/>
              </w:rPr>
              <w:t>31</w:t>
            </w:r>
            <w:r w:rsidRPr="001618A0">
              <w:rPr>
                <w:rFonts w:ascii="Courier New" w:hAnsi="Courier New" w:cs="Courier New"/>
                <w:sz w:val="20"/>
                <w:szCs w:val="20"/>
              </w:rPr>
              <w:t>:</w:t>
            </w:r>
            <w:r w:rsidRPr="001618A0">
              <w:rPr>
                <w:rFonts w:ascii="Courier New" w:hAnsi="Courier New" w:cs="Courier New"/>
                <w:color w:val="000000"/>
                <w:sz w:val="20"/>
                <w:szCs w:val="20"/>
              </w:rPr>
              <w:t>0</w:t>
            </w:r>
            <w:r w:rsidRPr="001618A0">
              <w:rPr>
                <w:rFonts w:ascii="Courier New" w:hAnsi="Courier New" w:cs="Courier New"/>
                <w:sz w:val="20"/>
                <w:szCs w:val="20"/>
              </w:rPr>
              <w:t>]Bi;</w:t>
            </w:r>
            <w:r w:rsidR="00F56692">
              <w:rPr>
                <w:rFonts w:ascii="Courier New" w:hAnsi="Courier New" w:cs="Courier New"/>
                <w:sz w:val="20"/>
                <w:szCs w:val="20"/>
              </w:rPr>
              <w:t xml:space="preserve">             </w:t>
            </w:r>
            <w:r w:rsidR="00F56692">
              <w:rPr>
                <w:rFonts w:ascii="Courier New" w:hAnsi="Courier New" w:cs="Courier New" w:hint="eastAsia"/>
                <w:sz w:val="20"/>
                <w:szCs w:val="20"/>
              </w:rPr>
              <w:t>//</w:t>
            </w:r>
            <w:r w:rsidR="00F56692">
              <w:rPr>
                <w:rFonts w:ascii="Courier New" w:hAnsi="Courier New" w:cs="Courier New"/>
                <w:sz w:val="20"/>
                <w:szCs w:val="20"/>
              </w:rPr>
              <w:t>32</w:t>
            </w:r>
            <w:r w:rsidR="00F56692">
              <w:rPr>
                <w:rFonts w:ascii="Courier New" w:hAnsi="Courier New" w:cs="Courier New" w:hint="eastAsia"/>
                <w:sz w:val="20"/>
                <w:szCs w:val="20"/>
              </w:rPr>
              <w:t>位第二个操作数</w:t>
            </w:r>
            <w:r w:rsidRPr="001618A0">
              <w:rPr>
                <w:rFonts w:ascii="Courier New" w:hAnsi="Courier New" w:cs="Courier New"/>
                <w:sz w:val="20"/>
                <w:szCs w:val="20"/>
              </w:rPr>
              <w:br/>
              <w:t>  </w:t>
            </w:r>
            <w:r w:rsidRPr="001618A0">
              <w:rPr>
                <w:rFonts w:ascii="Courier New" w:hAnsi="Courier New" w:cs="Courier New"/>
                <w:color w:val="0000FF"/>
                <w:sz w:val="20"/>
                <w:szCs w:val="20"/>
              </w:rPr>
              <w:t>output</w:t>
            </w:r>
            <w:r w:rsidRPr="001618A0">
              <w:rPr>
                <w:rFonts w:ascii="Courier New" w:hAnsi="Courier New" w:cs="Courier New"/>
                <w:sz w:val="20"/>
                <w:szCs w:val="20"/>
              </w:rPr>
              <w:t xml:space="preserve"> [</w:t>
            </w:r>
            <w:r w:rsidRPr="001618A0">
              <w:rPr>
                <w:rFonts w:ascii="Courier New" w:hAnsi="Courier New" w:cs="Courier New"/>
                <w:color w:val="000000"/>
                <w:sz w:val="20"/>
                <w:szCs w:val="20"/>
              </w:rPr>
              <w:t>7</w:t>
            </w:r>
            <w:r w:rsidRPr="001618A0">
              <w:rPr>
                <w:rFonts w:ascii="Courier New" w:hAnsi="Courier New" w:cs="Courier New"/>
                <w:sz w:val="20"/>
                <w:szCs w:val="20"/>
              </w:rPr>
              <w:t>:</w:t>
            </w:r>
            <w:r w:rsidRPr="001618A0">
              <w:rPr>
                <w:rFonts w:ascii="Courier New" w:hAnsi="Courier New" w:cs="Courier New"/>
                <w:color w:val="000000"/>
                <w:sz w:val="20"/>
                <w:szCs w:val="20"/>
              </w:rPr>
              <w:t>0</w:t>
            </w:r>
            <w:r w:rsidRPr="001618A0">
              <w:rPr>
                <w:rFonts w:ascii="Courier New" w:hAnsi="Courier New" w:cs="Courier New"/>
                <w:sz w:val="20"/>
                <w:szCs w:val="20"/>
              </w:rPr>
              <w:t>]blink;</w:t>
            </w:r>
            <w:r w:rsidR="00F56692">
              <w:rPr>
                <w:rFonts w:ascii="Courier New" w:hAnsi="Courier New" w:cs="Courier New"/>
                <w:sz w:val="20"/>
                <w:szCs w:val="20"/>
              </w:rPr>
              <w:t xml:space="preserve">           </w:t>
            </w:r>
            <w:r w:rsidR="00F56692">
              <w:rPr>
                <w:rFonts w:ascii="Courier New" w:hAnsi="Courier New" w:cs="Courier New" w:hint="eastAsia"/>
                <w:sz w:val="20"/>
                <w:szCs w:val="20"/>
              </w:rPr>
              <w:t>//</w:t>
            </w:r>
            <w:r w:rsidR="00F56692">
              <w:rPr>
                <w:rFonts w:ascii="Courier New" w:hAnsi="Courier New" w:cs="Courier New" w:hint="eastAsia"/>
                <w:sz w:val="20"/>
                <w:szCs w:val="20"/>
              </w:rPr>
              <w:t>指示闪烁使能控制信号</w:t>
            </w:r>
            <w:r w:rsidRPr="001618A0">
              <w:rPr>
                <w:rFonts w:ascii="Courier New" w:hAnsi="Courier New" w:cs="Courier New"/>
                <w:sz w:val="20"/>
                <w:szCs w:val="20"/>
              </w:rPr>
              <w:br/>
            </w:r>
            <w:r w:rsidRPr="001618A0">
              <w:rPr>
                <w:rFonts w:ascii="Courier New" w:hAnsi="Courier New" w:cs="Courier New"/>
                <w:color w:val="0000FF"/>
                <w:sz w:val="20"/>
                <w:szCs w:val="20"/>
              </w:rPr>
              <w:lastRenderedPageBreak/>
              <w:t>endmodule</w:t>
            </w:r>
          </w:p>
        </w:tc>
      </w:tr>
    </w:tbl>
    <w:p w14:paraId="28600371" w14:textId="2D127E12" w:rsidR="001618A0" w:rsidRDefault="001618A0" w:rsidP="004D15E2">
      <w:pPr>
        <w:rPr>
          <w:rFonts w:ascii="Times New Roman" w:hAnsi="Times New Roman"/>
        </w:rPr>
      </w:pPr>
    </w:p>
    <w:p w14:paraId="397B31C9" w14:textId="5191F12B" w:rsidR="00D24F9E" w:rsidRDefault="00D24F9E" w:rsidP="004D15E2">
      <w:pPr>
        <w:rPr>
          <w:rFonts w:ascii="Times New Roman" w:hAnsi="Times New Roman"/>
        </w:rPr>
      </w:pPr>
      <w:r>
        <w:rPr>
          <w:rFonts w:ascii="Times New Roman" w:hAnsi="Times New Roman" w:hint="eastAsia"/>
        </w:rPr>
        <w:t>2.2.5</w:t>
      </w:r>
      <w:r>
        <w:rPr>
          <w:rFonts w:ascii="Times New Roman" w:hAnsi="Times New Roman" w:hint="eastAsia"/>
        </w:rPr>
        <w:t>七段数码管显示器的</w:t>
      </w:r>
      <w:r>
        <w:rPr>
          <w:rFonts w:ascii="Times New Roman" w:hAnsi="Times New Roman" w:hint="eastAsia"/>
        </w:rPr>
        <w:t>I</w:t>
      </w:r>
      <w:r>
        <w:rPr>
          <w:rFonts w:ascii="Times New Roman" w:hAnsi="Times New Roman"/>
        </w:rPr>
        <w:t>P</w:t>
      </w:r>
      <w:r>
        <w:rPr>
          <w:rFonts w:ascii="Times New Roman" w:hAnsi="Times New Roman" w:hint="eastAsia"/>
        </w:rPr>
        <w:t>核：</w:t>
      </w:r>
      <w:r>
        <w:rPr>
          <w:rFonts w:ascii="Times New Roman" w:hAnsi="Times New Roman" w:hint="eastAsia"/>
        </w:rPr>
        <w:t>Dis</w:t>
      </w:r>
      <w:r>
        <w:rPr>
          <w:rFonts w:ascii="Times New Roman" w:hAnsi="Times New Roman"/>
        </w:rPr>
        <w:t>play/Disp2Hex</w:t>
      </w:r>
    </w:p>
    <w:p w14:paraId="66DDE486" w14:textId="2D5BCB1B" w:rsidR="00D24F9E" w:rsidRDefault="00D24F9E" w:rsidP="004D15E2">
      <w:pPr>
        <w:rPr>
          <w:rFonts w:ascii="Times New Roman" w:hAnsi="Times New Roman"/>
        </w:rPr>
      </w:pPr>
      <w:r>
        <w:rPr>
          <w:rFonts w:ascii="Times New Roman" w:hAnsi="Times New Roman" w:hint="eastAsia"/>
        </w:rPr>
        <w:t>七段码模块的基本功能是，输入</w:t>
      </w:r>
      <w:r>
        <w:rPr>
          <w:rFonts w:ascii="Times New Roman" w:hAnsi="Times New Roman" w:hint="eastAsia"/>
        </w:rPr>
        <w:t>32</w:t>
      </w:r>
      <w:r>
        <w:rPr>
          <w:rFonts w:ascii="Times New Roman" w:hAnsi="Times New Roman" w:hint="eastAsia"/>
        </w:rPr>
        <w:t>位进制数据，将对应相关的数码显示。</w:t>
      </w:r>
    </w:p>
    <w:p w14:paraId="7D46C7E4" w14:textId="47DE29DF" w:rsidR="00D24F9E" w:rsidRPr="00D24F9E" w:rsidRDefault="00D24F9E" w:rsidP="00D24F9E">
      <w:pPr>
        <w:rPr>
          <w:rFonts w:ascii="Times New Roman" w:hAnsi="Times New Roman"/>
        </w:rPr>
      </w:pPr>
      <w:r w:rsidRPr="00D24F9E">
        <w:rPr>
          <w:rFonts w:ascii="Times New Roman" w:hAnsi="Times New Roman" w:hint="eastAsia"/>
        </w:rPr>
        <w:t>Text =1</w:t>
      </w:r>
      <w:r>
        <w:rPr>
          <w:rFonts w:ascii="Times New Roman" w:hAnsi="Times New Roman" w:hint="eastAsia"/>
        </w:rPr>
        <w:t>时</w:t>
      </w:r>
      <w:r w:rsidRPr="00D24F9E">
        <w:rPr>
          <w:rFonts w:ascii="Times New Roman" w:hAnsi="Times New Roman" w:hint="eastAsia"/>
        </w:rPr>
        <w:t>，显示</w:t>
      </w:r>
      <w:r w:rsidRPr="00D24F9E">
        <w:rPr>
          <w:rFonts w:ascii="Times New Roman" w:hAnsi="Times New Roman" w:hint="eastAsia"/>
        </w:rPr>
        <w:t>8</w:t>
      </w:r>
      <w:r w:rsidRPr="00D24F9E">
        <w:rPr>
          <w:rFonts w:ascii="Times New Roman" w:hAnsi="Times New Roman" w:hint="eastAsia"/>
        </w:rPr>
        <w:t>位</w:t>
      </w:r>
      <w:r w:rsidRPr="00D24F9E">
        <w:rPr>
          <w:rFonts w:ascii="Times New Roman" w:hAnsi="Times New Roman" w:hint="eastAsia"/>
        </w:rPr>
        <w:t>16</w:t>
      </w:r>
      <w:r w:rsidRPr="00D24F9E">
        <w:rPr>
          <w:rFonts w:ascii="Times New Roman" w:hAnsi="Times New Roman" w:hint="eastAsia"/>
        </w:rPr>
        <w:t>进制数，</w:t>
      </w:r>
      <w:r w:rsidRPr="00D24F9E">
        <w:rPr>
          <w:rFonts w:ascii="Times New Roman" w:hAnsi="Times New Roman" w:hint="eastAsia"/>
        </w:rPr>
        <w:t>Text =0</w:t>
      </w:r>
      <w:r w:rsidRPr="00D24F9E">
        <w:rPr>
          <w:rFonts w:ascii="Times New Roman" w:hAnsi="Times New Roman" w:hint="eastAsia"/>
        </w:rPr>
        <w:t>，显示七段码</w:t>
      </w:r>
      <w:r w:rsidRPr="00D24F9E">
        <w:rPr>
          <w:rFonts w:ascii="Times New Roman" w:hAnsi="Times New Roman" w:hint="eastAsia"/>
        </w:rPr>
        <w:t>LED</w:t>
      </w:r>
      <w:r w:rsidRPr="00D24F9E">
        <w:rPr>
          <w:rFonts w:ascii="Times New Roman" w:hAnsi="Times New Roman" w:hint="eastAsia"/>
        </w:rPr>
        <w:t>点阵</w:t>
      </w:r>
      <w:r>
        <w:rPr>
          <w:rFonts w:ascii="Times New Roman" w:hAnsi="Times New Roman" w:hint="eastAsia"/>
        </w:rPr>
        <w:t>；</w:t>
      </w:r>
    </w:p>
    <w:p w14:paraId="113E0C2C" w14:textId="47CD3174" w:rsidR="00D24F9E" w:rsidRPr="00D24F9E" w:rsidRDefault="00D24F9E" w:rsidP="00D24F9E">
      <w:pPr>
        <w:rPr>
          <w:rFonts w:ascii="Times New Roman" w:hAnsi="Times New Roman"/>
        </w:rPr>
      </w:pPr>
      <w:r w:rsidRPr="00D24F9E">
        <w:rPr>
          <w:rFonts w:ascii="Times New Roman" w:hAnsi="Times New Roman" w:hint="eastAsia"/>
        </w:rPr>
        <w:t>Text =1</w:t>
      </w:r>
      <w:r w:rsidRPr="00D24F9E">
        <w:rPr>
          <w:rFonts w:ascii="Times New Roman" w:hAnsi="Times New Roman" w:hint="eastAsia"/>
        </w:rPr>
        <w:t>时：</w:t>
      </w:r>
      <w:r w:rsidRPr="00D24F9E">
        <w:rPr>
          <w:rFonts w:ascii="Times New Roman" w:hAnsi="Times New Roman" w:hint="eastAsia"/>
        </w:rPr>
        <w:t>scan2 =1</w:t>
      </w:r>
      <w:r w:rsidRPr="00D24F9E">
        <w:rPr>
          <w:rFonts w:ascii="Times New Roman" w:hAnsi="Times New Roman" w:hint="eastAsia"/>
        </w:rPr>
        <w:t>高</w:t>
      </w:r>
      <w:r w:rsidRPr="00D24F9E">
        <w:rPr>
          <w:rFonts w:ascii="Times New Roman" w:hAnsi="Times New Roman" w:hint="eastAsia"/>
        </w:rPr>
        <w:t>16</w:t>
      </w:r>
      <w:r w:rsidRPr="00D24F9E">
        <w:rPr>
          <w:rFonts w:ascii="Times New Roman" w:hAnsi="Times New Roman" w:hint="eastAsia"/>
        </w:rPr>
        <w:t>位，</w:t>
      </w:r>
      <w:r w:rsidRPr="00D24F9E">
        <w:rPr>
          <w:rFonts w:ascii="Times New Roman" w:hAnsi="Times New Roman" w:hint="eastAsia"/>
        </w:rPr>
        <w:t>scan2=0</w:t>
      </w:r>
      <w:r w:rsidRPr="00D24F9E">
        <w:rPr>
          <w:rFonts w:ascii="Times New Roman" w:hAnsi="Times New Roman" w:hint="eastAsia"/>
        </w:rPr>
        <w:t>低</w:t>
      </w:r>
      <w:r w:rsidRPr="00D24F9E">
        <w:rPr>
          <w:rFonts w:ascii="Times New Roman" w:hAnsi="Times New Roman" w:hint="eastAsia"/>
        </w:rPr>
        <w:t>16</w:t>
      </w:r>
      <w:r w:rsidRPr="00D24F9E">
        <w:rPr>
          <w:rFonts w:ascii="Times New Roman" w:hAnsi="Times New Roman" w:hint="eastAsia"/>
        </w:rPr>
        <w:t>位</w:t>
      </w:r>
      <w:r w:rsidRPr="00D24F9E">
        <w:rPr>
          <w:rFonts w:ascii="Times New Roman" w:hAnsi="Times New Roman" w:hint="eastAsia"/>
        </w:rPr>
        <w:t>(Disp2Hex</w:t>
      </w:r>
      <w:r w:rsidRPr="00D24F9E">
        <w:rPr>
          <w:rFonts w:ascii="Times New Roman" w:hAnsi="Times New Roman" w:hint="eastAsia"/>
        </w:rPr>
        <w:t>有效</w:t>
      </w:r>
      <w:r>
        <w:rPr>
          <w:rFonts w:ascii="Times New Roman" w:hAnsi="Times New Roman" w:hint="eastAsia"/>
        </w:rPr>
        <w:t>)</w:t>
      </w:r>
      <w:r>
        <w:rPr>
          <w:rFonts w:ascii="Times New Roman" w:hAnsi="Times New Roman" w:hint="eastAsia"/>
        </w:rPr>
        <w:t>；</w:t>
      </w:r>
    </w:p>
    <w:p w14:paraId="365CB84B" w14:textId="77777777" w:rsidR="00D24F9E" w:rsidRDefault="00D24F9E" w:rsidP="00D24F9E">
      <w:pPr>
        <w:rPr>
          <w:rFonts w:ascii="Times New Roman" w:hAnsi="Times New Roman"/>
        </w:rPr>
      </w:pPr>
      <w:r w:rsidRPr="00D24F9E">
        <w:rPr>
          <w:rFonts w:ascii="Times New Roman" w:hAnsi="Times New Roman" w:hint="eastAsia"/>
        </w:rPr>
        <w:t>flash</w:t>
      </w:r>
      <w:r w:rsidRPr="00D24F9E">
        <w:rPr>
          <w:rFonts w:ascii="Times New Roman" w:hAnsi="Times New Roman" w:hint="eastAsia"/>
        </w:rPr>
        <w:t>七码闪烁频率，由通用分频器</w:t>
      </w:r>
      <w:r w:rsidRPr="00D24F9E">
        <w:rPr>
          <w:rFonts w:ascii="Times New Roman" w:hAnsi="Times New Roman" w:hint="eastAsia"/>
        </w:rPr>
        <w:t>U8(DIVO[25])</w:t>
      </w:r>
      <w:r w:rsidRPr="00D24F9E">
        <w:rPr>
          <w:rFonts w:ascii="Times New Roman" w:hAnsi="Times New Roman" w:hint="eastAsia"/>
        </w:rPr>
        <w:t>提供</w:t>
      </w:r>
      <w:r w:rsidRPr="00D24F9E">
        <w:rPr>
          <w:rFonts w:ascii="Times New Roman" w:hAnsi="Times New Roman" w:hint="eastAsia"/>
        </w:rPr>
        <w:t>Start</w:t>
      </w:r>
      <w:r w:rsidRPr="00D24F9E">
        <w:rPr>
          <w:rFonts w:ascii="Times New Roman" w:hAnsi="Times New Roman" w:hint="eastAsia"/>
        </w:rPr>
        <w:t>串行扫描启动</w:t>
      </w:r>
      <w:r>
        <w:rPr>
          <w:rFonts w:ascii="Times New Roman" w:hAnsi="Times New Roman" w:hint="eastAsia"/>
        </w:rPr>
        <w:t>。</w:t>
      </w:r>
    </w:p>
    <w:p w14:paraId="719CA820" w14:textId="77777777" w:rsidR="00D24F9E" w:rsidRDefault="00D24F9E" w:rsidP="00D24F9E">
      <w:pPr>
        <w:rPr>
          <w:rFonts w:ascii="Times New Roman" w:hAnsi="Times New Roman"/>
        </w:rPr>
      </w:pPr>
      <w:r w:rsidRPr="00D24F9E">
        <w:rPr>
          <w:rFonts w:ascii="Times New Roman" w:hAnsi="Times New Roman" w:hint="eastAsia"/>
        </w:rPr>
        <w:t>point</w:t>
      </w:r>
      <w:r w:rsidRPr="00D24F9E">
        <w:rPr>
          <w:rFonts w:ascii="Times New Roman" w:hAnsi="Times New Roman" w:hint="eastAsia"/>
        </w:rPr>
        <w:t>：七段小数点</w:t>
      </w:r>
      <w:r w:rsidRPr="00D24F9E">
        <w:rPr>
          <w:rFonts w:ascii="Times New Roman" w:hAnsi="Times New Roman" w:hint="eastAsia"/>
        </w:rPr>
        <w:t xml:space="preserve"> </w:t>
      </w:r>
    </w:p>
    <w:p w14:paraId="4A8C19B3" w14:textId="3B661BCB" w:rsidR="00D24F9E" w:rsidRPr="00D24F9E" w:rsidRDefault="00D24F9E" w:rsidP="00D24F9E">
      <w:pPr>
        <w:rPr>
          <w:rFonts w:ascii="Times New Roman" w:hAnsi="Times New Roman"/>
        </w:rPr>
      </w:pPr>
      <w:r w:rsidRPr="00D24F9E">
        <w:rPr>
          <w:rFonts w:ascii="Times New Roman" w:hAnsi="Times New Roman" w:hint="eastAsia"/>
        </w:rPr>
        <w:t>LES</w:t>
      </w:r>
      <w:r w:rsidRPr="00D24F9E">
        <w:rPr>
          <w:rFonts w:ascii="Times New Roman" w:hAnsi="Times New Roman" w:hint="eastAsia"/>
        </w:rPr>
        <w:t>：七段码使能，闪烁指示</w:t>
      </w:r>
    </w:p>
    <w:p w14:paraId="6DA724E5" w14:textId="77777777" w:rsidR="00D24F9E" w:rsidRDefault="00D24F9E" w:rsidP="00D24F9E">
      <w:pPr>
        <w:rPr>
          <w:rFonts w:ascii="Times New Roman" w:hAnsi="Times New Roman"/>
        </w:rPr>
      </w:pPr>
      <w:r w:rsidRPr="00D24F9E">
        <w:rPr>
          <w:rFonts w:ascii="Times New Roman" w:hAnsi="Times New Roman"/>
        </w:rPr>
        <w:t>S</w:t>
      </w:r>
      <w:r w:rsidRPr="00D24F9E">
        <w:rPr>
          <w:rFonts w:ascii="Times New Roman" w:hAnsi="Times New Roman" w:hint="eastAsia"/>
        </w:rPr>
        <w:t>egclk</w:t>
      </w:r>
      <w:r>
        <w:rPr>
          <w:rFonts w:ascii="Times New Roman" w:hAnsi="Times New Roman" w:hint="eastAsia"/>
        </w:rPr>
        <w:t>：</w:t>
      </w:r>
      <w:r w:rsidRPr="00D24F9E">
        <w:rPr>
          <w:rFonts w:ascii="Times New Roman" w:hAnsi="Times New Roman" w:hint="eastAsia"/>
        </w:rPr>
        <w:t>时钟</w:t>
      </w:r>
      <w:r w:rsidRPr="00D24F9E">
        <w:rPr>
          <w:rFonts w:ascii="Times New Roman" w:hAnsi="Times New Roman" w:hint="eastAsia"/>
        </w:rPr>
        <w:t xml:space="preserve"> </w:t>
      </w:r>
    </w:p>
    <w:p w14:paraId="7BC2B4FA" w14:textId="5D99F06F" w:rsidR="00D24F9E" w:rsidRPr="00D24F9E" w:rsidRDefault="00D24F9E" w:rsidP="00D24F9E">
      <w:pPr>
        <w:rPr>
          <w:rFonts w:ascii="Times New Roman" w:hAnsi="Times New Roman"/>
        </w:rPr>
      </w:pPr>
      <w:r w:rsidRPr="00D24F9E">
        <w:rPr>
          <w:rFonts w:ascii="Times New Roman" w:hAnsi="Times New Roman"/>
        </w:rPr>
        <w:t>S</w:t>
      </w:r>
      <w:r w:rsidRPr="00D24F9E">
        <w:rPr>
          <w:rFonts w:ascii="Times New Roman" w:hAnsi="Times New Roman" w:hint="eastAsia"/>
        </w:rPr>
        <w:t>egout</w:t>
      </w:r>
      <w:r>
        <w:rPr>
          <w:rFonts w:ascii="Times New Roman" w:hAnsi="Times New Roman" w:hint="eastAsia"/>
        </w:rPr>
        <w:t>：</w:t>
      </w:r>
      <w:r w:rsidRPr="00D24F9E">
        <w:rPr>
          <w:rFonts w:ascii="Times New Roman" w:hAnsi="Times New Roman" w:hint="eastAsia"/>
        </w:rPr>
        <w:t>串行七段显示数据</w:t>
      </w:r>
    </w:p>
    <w:p w14:paraId="778F8DC3" w14:textId="2DC25725" w:rsidR="00D24F9E" w:rsidRDefault="00D24F9E" w:rsidP="00D24F9E">
      <w:pPr>
        <w:rPr>
          <w:rFonts w:ascii="Times New Roman" w:hAnsi="Times New Roman"/>
        </w:rPr>
      </w:pPr>
      <w:r w:rsidRPr="00D24F9E">
        <w:rPr>
          <w:rFonts w:ascii="Times New Roman" w:hAnsi="Times New Roman" w:hint="eastAsia"/>
        </w:rPr>
        <w:t>SEGEN</w:t>
      </w:r>
      <w:r>
        <w:rPr>
          <w:rFonts w:ascii="Times New Roman" w:hAnsi="Times New Roman" w:hint="eastAsia"/>
        </w:rPr>
        <w:t>：</w:t>
      </w:r>
      <w:r w:rsidRPr="00D24F9E">
        <w:rPr>
          <w:rFonts w:ascii="Times New Roman" w:hAnsi="Times New Roman" w:hint="eastAsia"/>
        </w:rPr>
        <w:t>使能</w:t>
      </w:r>
    </w:p>
    <w:p w14:paraId="358B8A6C" w14:textId="1395F113" w:rsidR="00D24F9E" w:rsidRDefault="00D24F9E" w:rsidP="00D24F9E">
      <w:pPr>
        <w:rPr>
          <w:rFonts w:ascii="Times New Roman" w:hAnsi="Times New Roman"/>
        </w:rPr>
      </w:pPr>
      <w:r w:rsidRPr="00D24F9E">
        <w:rPr>
          <w:rFonts w:ascii="Times New Roman" w:hAnsi="Times New Roman"/>
        </w:rPr>
        <w:t>S</w:t>
      </w:r>
      <w:r w:rsidRPr="00D24F9E">
        <w:rPr>
          <w:rFonts w:ascii="Times New Roman" w:hAnsi="Times New Roman" w:hint="eastAsia"/>
        </w:rPr>
        <w:t>egclrn</w:t>
      </w:r>
      <w:r>
        <w:rPr>
          <w:rFonts w:ascii="Times New Roman" w:hAnsi="Times New Roman" w:hint="eastAsia"/>
        </w:rPr>
        <w:t>：</w:t>
      </w:r>
      <w:r w:rsidRPr="00D24F9E">
        <w:rPr>
          <w:rFonts w:ascii="Times New Roman" w:hAnsi="Times New Roman" w:hint="eastAsia"/>
        </w:rPr>
        <w:t xml:space="preserve"> </w:t>
      </w:r>
      <w:r w:rsidRPr="00D24F9E">
        <w:rPr>
          <w:rFonts w:ascii="Times New Roman" w:hAnsi="Times New Roman" w:hint="eastAsia"/>
        </w:rPr>
        <w:t>清零</w:t>
      </w:r>
    </w:p>
    <w:p w14:paraId="7A4E1614" w14:textId="72AAB505" w:rsidR="00D24F9E" w:rsidRDefault="00D24F9E" w:rsidP="00D24F9E">
      <w:pPr>
        <w:jc w:val="center"/>
        <w:rPr>
          <w:rFonts w:ascii="Times New Roman" w:hAnsi="Times New Roman"/>
        </w:rPr>
      </w:pPr>
      <w:r w:rsidRPr="00D24F9E">
        <w:rPr>
          <w:rFonts w:ascii="Times New Roman" w:hAnsi="Times New Roman" w:hint="eastAsia"/>
          <w:noProof/>
        </w:rPr>
        <w:drawing>
          <wp:inline distT="0" distB="0" distL="0" distR="0" wp14:anchorId="13D4DD70" wp14:editId="275F4D47">
            <wp:extent cx="2377440" cy="23716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2748" cy="2376950"/>
                    </a:xfrm>
                    <a:prstGeom prst="rect">
                      <a:avLst/>
                    </a:prstGeom>
                    <a:noFill/>
                    <a:ln>
                      <a:noFill/>
                    </a:ln>
                  </pic:spPr>
                </pic:pic>
              </a:graphicData>
            </a:graphic>
          </wp:inline>
        </w:drawing>
      </w:r>
    </w:p>
    <w:p w14:paraId="4F907023" w14:textId="1BAD9C83" w:rsidR="00D24F9E" w:rsidRDefault="00D24F9E" w:rsidP="00D24F9E">
      <w:pPr>
        <w:jc w:val="center"/>
        <w:rPr>
          <w:rFonts w:ascii="Times New Roman" w:hAnsi="Times New Roman"/>
          <w:bCs/>
        </w:rPr>
      </w:pPr>
      <w:r>
        <w:rPr>
          <w:rFonts w:ascii="Times New Roman" w:hAnsi="Times New Roman" w:hint="eastAsia"/>
          <w:bCs/>
        </w:rPr>
        <w:t>图表</w:t>
      </w:r>
      <w:r>
        <w:rPr>
          <w:rFonts w:ascii="Times New Roman" w:hAnsi="Times New Roman" w:hint="eastAsia"/>
          <w:bCs/>
        </w:rPr>
        <w:t xml:space="preserve"> 5</w:t>
      </w:r>
      <w:r>
        <w:rPr>
          <w:rFonts w:ascii="Times New Roman" w:hAnsi="Times New Roman"/>
          <w:bCs/>
        </w:rPr>
        <w:t xml:space="preserve"> </w:t>
      </w:r>
      <w:r>
        <w:rPr>
          <w:rFonts w:ascii="Times New Roman" w:hAnsi="Times New Roman" w:hint="eastAsia"/>
          <w:bCs/>
        </w:rPr>
        <w:t>七段数码管模块</w:t>
      </w:r>
      <w:r>
        <w:rPr>
          <w:rFonts w:ascii="Times New Roman" w:hAnsi="Times New Roman" w:hint="eastAsia"/>
          <w:bCs/>
        </w:rPr>
        <w:t>D</w:t>
      </w:r>
      <w:r>
        <w:rPr>
          <w:rFonts w:ascii="Times New Roman" w:hAnsi="Times New Roman"/>
          <w:bCs/>
        </w:rPr>
        <w:t>isplay</w:t>
      </w:r>
      <w:r>
        <w:rPr>
          <w:rFonts w:ascii="Times New Roman" w:hAnsi="Times New Roman" w:hint="eastAsia"/>
          <w:bCs/>
        </w:rPr>
        <w:t>的示意图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D24F9E" w:rsidRPr="00D24F9E" w14:paraId="02025CA8" w14:textId="77777777" w:rsidTr="00D24F9E">
        <w:tc>
          <w:tcPr>
            <w:tcW w:w="8522" w:type="dxa"/>
            <w:shd w:val="clear" w:color="auto" w:fill="EEECE1" w:themeFill="background2"/>
          </w:tcPr>
          <w:p w14:paraId="24559358" w14:textId="2C821317" w:rsidR="00D24F9E" w:rsidRPr="00D24F9E" w:rsidRDefault="00D24F9E" w:rsidP="00D24F9E">
            <w:pPr>
              <w:rPr>
                <w:rFonts w:ascii="Courier New" w:hAnsi="Courier New" w:cs="Courier New"/>
                <w:sz w:val="20"/>
                <w:szCs w:val="20"/>
              </w:rPr>
            </w:pPr>
            <w:r w:rsidRPr="00D24F9E">
              <w:rPr>
                <w:rFonts w:ascii="Courier New" w:hAnsi="Courier New" w:cs="Courier New"/>
                <w:color w:val="0000FF"/>
                <w:sz w:val="20"/>
                <w:szCs w:val="20"/>
              </w:rPr>
              <w:t>module</w:t>
            </w:r>
            <w:r w:rsidRPr="00D24F9E">
              <w:rPr>
                <w:rFonts w:ascii="Courier New" w:hAnsi="Courier New" w:cs="Courier New"/>
                <w:sz w:val="20"/>
                <w:szCs w:val="20"/>
              </w:rPr>
              <w:t xml:space="preserve"> Display(clk, rst, Start, Text, flash, Hexs, points, LES, mapup, </w:t>
            </w:r>
            <w:r w:rsidRPr="00D24F9E">
              <w:rPr>
                <w:rFonts w:ascii="Courier New" w:hAnsi="Courier New" w:cs="Courier New"/>
                <w:sz w:val="20"/>
                <w:szCs w:val="20"/>
              </w:rPr>
              <w:br/>
              <w:t>  segclk, segsout, SEGEN, segclrn)</w:t>
            </w:r>
            <w:r w:rsidRPr="00D24F9E">
              <w:rPr>
                <w:rFonts w:ascii="Courier New" w:hAnsi="Courier New" w:cs="Courier New"/>
                <w:sz w:val="20"/>
                <w:szCs w:val="20"/>
              </w:rPr>
              <w:br/>
              <w:t>  </w:t>
            </w:r>
            <w:r w:rsidRPr="00D24F9E">
              <w:rPr>
                <w:rFonts w:ascii="Courier New" w:hAnsi="Courier New" w:cs="Courier New"/>
                <w:color w:val="0000FF"/>
                <w:sz w:val="20"/>
                <w:szCs w:val="20"/>
              </w:rPr>
              <w:t>input</w:t>
            </w:r>
            <w:r w:rsidRPr="00D24F9E">
              <w:rPr>
                <w:rFonts w:ascii="Courier New" w:hAnsi="Courier New" w:cs="Courier New"/>
                <w:sz w:val="20"/>
                <w:szCs w:val="20"/>
              </w:rPr>
              <w:t xml:space="preserve"> clk;</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时钟</w:t>
            </w:r>
            <w:r w:rsidRPr="00D24F9E">
              <w:rPr>
                <w:rFonts w:ascii="Courier New" w:hAnsi="Courier New" w:cs="Courier New"/>
                <w:sz w:val="20"/>
                <w:szCs w:val="20"/>
              </w:rPr>
              <w:br/>
              <w:t>  </w:t>
            </w:r>
            <w:r w:rsidRPr="00D24F9E">
              <w:rPr>
                <w:rFonts w:ascii="Courier New" w:hAnsi="Courier New" w:cs="Courier New"/>
                <w:color w:val="0000FF"/>
                <w:sz w:val="20"/>
                <w:szCs w:val="20"/>
              </w:rPr>
              <w:t>input</w:t>
            </w:r>
            <w:r w:rsidRPr="00D24F9E">
              <w:rPr>
                <w:rFonts w:ascii="Courier New" w:hAnsi="Courier New" w:cs="Courier New"/>
                <w:sz w:val="20"/>
                <w:szCs w:val="20"/>
              </w:rPr>
              <w:t xml:space="preserve"> rst;</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复位</w:t>
            </w:r>
            <w:r w:rsidRPr="00D24F9E">
              <w:rPr>
                <w:rFonts w:ascii="Courier New" w:hAnsi="Courier New" w:cs="Courier New"/>
                <w:sz w:val="20"/>
                <w:szCs w:val="20"/>
              </w:rPr>
              <w:br/>
              <w:t>  </w:t>
            </w:r>
            <w:r w:rsidRPr="00D24F9E">
              <w:rPr>
                <w:rFonts w:ascii="Courier New" w:hAnsi="Courier New" w:cs="Courier New"/>
                <w:color w:val="0000FF"/>
                <w:sz w:val="20"/>
                <w:szCs w:val="20"/>
              </w:rPr>
              <w:t>input</w:t>
            </w:r>
            <w:r w:rsidRPr="00D24F9E">
              <w:rPr>
                <w:rFonts w:ascii="Courier New" w:hAnsi="Courier New" w:cs="Courier New"/>
                <w:sz w:val="20"/>
                <w:szCs w:val="20"/>
              </w:rPr>
              <w:t xml:space="preserve"> Start;</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串行扫描启动</w:t>
            </w:r>
            <w:r w:rsidRPr="00D24F9E">
              <w:rPr>
                <w:rFonts w:ascii="Courier New" w:hAnsi="Courier New" w:cs="Courier New"/>
                <w:sz w:val="20"/>
                <w:szCs w:val="20"/>
              </w:rPr>
              <w:br/>
              <w:t>  </w:t>
            </w:r>
            <w:r w:rsidRPr="00D24F9E">
              <w:rPr>
                <w:rFonts w:ascii="Courier New" w:hAnsi="Courier New" w:cs="Courier New"/>
                <w:color w:val="0000FF"/>
                <w:sz w:val="20"/>
                <w:szCs w:val="20"/>
              </w:rPr>
              <w:t>input</w:t>
            </w:r>
            <w:r w:rsidRPr="00D24F9E">
              <w:rPr>
                <w:rFonts w:ascii="Courier New" w:hAnsi="Courier New" w:cs="Courier New"/>
                <w:sz w:val="20"/>
                <w:szCs w:val="20"/>
              </w:rPr>
              <w:t xml:space="preserve"> Text;</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文本（</w:t>
            </w:r>
            <w:r>
              <w:rPr>
                <w:rFonts w:ascii="Courier New" w:hAnsi="Courier New" w:cs="Courier New" w:hint="eastAsia"/>
                <w:sz w:val="20"/>
                <w:szCs w:val="20"/>
              </w:rPr>
              <w:t>16</w:t>
            </w:r>
            <w:r>
              <w:rPr>
                <w:rFonts w:ascii="Courier New" w:hAnsi="Courier New" w:cs="Courier New" w:hint="eastAsia"/>
                <w:sz w:val="20"/>
                <w:szCs w:val="20"/>
              </w:rPr>
              <w:t>进制）</w:t>
            </w:r>
            <w:r>
              <w:rPr>
                <w:rFonts w:ascii="Courier New" w:hAnsi="Courier New" w:cs="Courier New" w:hint="eastAsia"/>
                <w:sz w:val="20"/>
                <w:szCs w:val="20"/>
              </w:rPr>
              <w:t>/</w:t>
            </w:r>
            <w:r>
              <w:rPr>
                <w:rFonts w:ascii="Courier New" w:hAnsi="Courier New" w:cs="Courier New" w:hint="eastAsia"/>
                <w:sz w:val="20"/>
                <w:szCs w:val="20"/>
              </w:rPr>
              <w:t>图形（点阵）切换</w:t>
            </w:r>
            <w:r w:rsidRPr="00D24F9E">
              <w:rPr>
                <w:rFonts w:ascii="Courier New" w:hAnsi="Courier New" w:cs="Courier New"/>
                <w:sz w:val="20"/>
                <w:szCs w:val="20"/>
              </w:rPr>
              <w:br/>
              <w:t>  </w:t>
            </w:r>
            <w:r w:rsidRPr="00D24F9E">
              <w:rPr>
                <w:rFonts w:ascii="Courier New" w:hAnsi="Courier New" w:cs="Courier New"/>
                <w:color w:val="0000FF"/>
                <w:sz w:val="20"/>
                <w:szCs w:val="20"/>
              </w:rPr>
              <w:t>input</w:t>
            </w:r>
            <w:r w:rsidRPr="00D24F9E">
              <w:rPr>
                <w:rFonts w:ascii="Courier New" w:hAnsi="Courier New" w:cs="Courier New"/>
                <w:sz w:val="20"/>
                <w:szCs w:val="20"/>
              </w:rPr>
              <w:t xml:space="preserve"> flash;</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七段码闪烁频率</w:t>
            </w:r>
            <w:r w:rsidRPr="00D24F9E">
              <w:rPr>
                <w:rFonts w:ascii="Courier New" w:hAnsi="Courier New" w:cs="Courier New"/>
                <w:sz w:val="20"/>
                <w:szCs w:val="20"/>
              </w:rPr>
              <w:br/>
              <w:t>  </w:t>
            </w:r>
            <w:r w:rsidRPr="00D24F9E">
              <w:rPr>
                <w:rFonts w:ascii="Courier New" w:hAnsi="Courier New" w:cs="Courier New"/>
                <w:color w:val="0000FF"/>
                <w:sz w:val="20"/>
                <w:szCs w:val="20"/>
              </w:rPr>
              <w:t>input</w:t>
            </w:r>
            <w:r w:rsidRPr="00D24F9E">
              <w:rPr>
                <w:rFonts w:ascii="Courier New" w:hAnsi="Courier New" w:cs="Courier New"/>
                <w:sz w:val="20"/>
                <w:szCs w:val="20"/>
              </w:rPr>
              <w:t xml:space="preserve"> [</w:t>
            </w:r>
            <w:r w:rsidRPr="00D24F9E">
              <w:rPr>
                <w:rFonts w:ascii="Courier New" w:hAnsi="Courier New" w:cs="Courier New"/>
                <w:color w:val="000000"/>
                <w:sz w:val="20"/>
                <w:szCs w:val="20"/>
              </w:rPr>
              <w:t>31</w:t>
            </w:r>
            <w:r w:rsidRPr="00D24F9E">
              <w:rPr>
                <w:rFonts w:ascii="Courier New" w:hAnsi="Courier New" w:cs="Courier New"/>
                <w:sz w:val="20"/>
                <w:szCs w:val="20"/>
              </w:rPr>
              <w:t>:</w:t>
            </w:r>
            <w:r w:rsidRPr="00D24F9E">
              <w:rPr>
                <w:rFonts w:ascii="Courier New" w:hAnsi="Courier New" w:cs="Courier New"/>
                <w:color w:val="000000"/>
                <w:sz w:val="20"/>
                <w:szCs w:val="20"/>
              </w:rPr>
              <w:t>0</w:t>
            </w:r>
            <w:r w:rsidRPr="00D24F9E">
              <w:rPr>
                <w:rFonts w:ascii="Courier New" w:hAnsi="Courier New" w:cs="Courier New"/>
                <w:sz w:val="20"/>
                <w:szCs w:val="20"/>
              </w:rPr>
              <w:t>]Hexs;</w:t>
            </w:r>
            <w:r>
              <w:rPr>
                <w:rFonts w:ascii="Courier New" w:hAnsi="Courier New" w:cs="Courier New"/>
                <w:sz w:val="20"/>
                <w:szCs w:val="20"/>
              </w:rPr>
              <w:t xml:space="preserve">          </w:t>
            </w:r>
            <w:r>
              <w:rPr>
                <w:rFonts w:ascii="Courier New" w:hAnsi="Courier New" w:cs="Courier New" w:hint="eastAsia"/>
                <w:sz w:val="20"/>
                <w:szCs w:val="20"/>
              </w:rPr>
              <w:t>//32</w:t>
            </w:r>
            <w:r>
              <w:rPr>
                <w:rFonts w:ascii="Courier New" w:hAnsi="Courier New" w:cs="Courier New" w:hint="eastAsia"/>
                <w:sz w:val="20"/>
                <w:szCs w:val="20"/>
              </w:rPr>
              <w:t>位带显示的输入数据</w:t>
            </w:r>
            <w:r w:rsidRPr="00D24F9E">
              <w:rPr>
                <w:rFonts w:ascii="Courier New" w:hAnsi="Courier New" w:cs="Courier New"/>
                <w:sz w:val="20"/>
                <w:szCs w:val="20"/>
              </w:rPr>
              <w:br/>
              <w:t>  </w:t>
            </w:r>
            <w:r w:rsidRPr="00D24F9E">
              <w:rPr>
                <w:rFonts w:ascii="Courier New" w:hAnsi="Courier New" w:cs="Courier New"/>
                <w:color w:val="0000FF"/>
                <w:sz w:val="20"/>
                <w:szCs w:val="20"/>
              </w:rPr>
              <w:t>input</w:t>
            </w:r>
            <w:r w:rsidRPr="00D24F9E">
              <w:rPr>
                <w:rFonts w:ascii="Courier New" w:hAnsi="Courier New" w:cs="Courier New"/>
                <w:sz w:val="20"/>
                <w:szCs w:val="20"/>
              </w:rPr>
              <w:t xml:space="preserve"> [</w:t>
            </w:r>
            <w:r w:rsidRPr="00D24F9E">
              <w:rPr>
                <w:rFonts w:ascii="Courier New" w:hAnsi="Courier New" w:cs="Courier New"/>
                <w:color w:val="000000"/>
                <w:sz w:val="20"/>
                <w:szCs w:val="20"/>
              </w:rPr>
              <w:t>7</w:t>
            </w:r>
            <w:r w:rsidRPr="00D24F9E">
              <w:rPr>
                <w:rFonts w:ascii="Courier New" w:hAnsi="Courier New" w:cs="Courier New"/>
                <w:sz w:val="20"/>
                <w:szCs w:val="20"/>
              </w:rPr>
              <w:t>:</w:t>
            </w:r>
            <w:r w:rsidRPr="00D24F9E">
              <w:rPr>
                <w:rFonts w:ascii="Courier New" w:hAnsi="Courier New" w:cs="Courier New"/>
                <w:color w:val="000000"/>
                <w:sz w:val="20"/>
                <w:szCs w:val="20"/>
              </w:rPr>
              <w:t>0</w:t>
            </w:r>
            <w:r w:rsidRPr="00D24F9E">
              <w:rPr>
                <w:rFonts w:ascii="Courier New" w:hAnsi="Courier New" w:cs="Courier New"/>
                <w:sz w:val="20"/>
                <w:szCs w:val="20"/>
              </w:rPr>
              <w:t>]points;</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七段码的小数点信号</w:t>
            </w:r>
            <w:r w:rsidRPr="00D24F9E">
              <w:rPr>
                <w:rFonts w:ascii="Courier New" w:hAnsi="Courier New" w:cs="Courier New"/>
                <w:sz w:val="20"/>
                <w:szCs w:val="20"/>
              </w:rPr>
              <w:br/>
              <w:t>  </w:t>
            </w:r>
            <w:r w:rsidRPr="00D24F9E">
              <w:rPr>
                <w:rFonts w:ascii="Courier New" w:hAnsi="Courier New" w:cs="Courier New"/>
                <w:color w:val="0000FF"/>
                <w:sz w:val="20"/>
                <w:szCs w:val="20"/>
              </w:rPr>
              <w:t>input</w:t>
            </w:r>
            <w:r w:rsidRPr="00D24F9E">
              <w:rPr>
                <w:rFonts w:ascii="Courier New" w:hAnsi="Courier New" w:cs="Courier New"/>
                <w:sz w:val="20"/>
                <w:szCs w:val="20"/>
              </w:rPr>
              <w:t xml:space="preserve"> [</w:t>
            </w:r>
            <w:r w:rsidRPr="00D24F9E">
              <w:rPr>
                <w:rFonts w:ascii="Courier New" w:hAnsi="Courier New" w:cs="Courier New"/>
                <w:color w:val="000000"/>
                <w:sz w:val="20"/>
                <w:szCs w:val="20"/>
              </w:rPr>
              <w:t>7</w:t>
            </w:r>
            <w:r w:rsidRPr="00D24F9E">
              <w:rPr>
                <w:rFonts w:ascii="Courier New" w:hAnsi="Courier New" w:cs="Courier New"/>
                <w:sz w:val="20"/>
                <w:szCs w:val="20"/>
              </w:rPr>
              <w:t>:</w:t>
            </w:r>
            <w:r w:rsidRPr="00D24F9E">
              <w:rPr>
                <w:rFonts w:ascii="Courier New" w:hAnsi="Courier New" w:cs="Courier New"/>
                <w:color w:val="000000"/>
                <w:sz w:val="20"/>
                <w:szCs w:val="20"/>
              </w:rPr>
              <w:t>0</w:t>
            </w:r>
            <w:r w:rsidRPr="00D24F9E">
              <w:rPr>
                <w:rFonts w:ascii="Courier New" w:hAnsi="Courier New" w:cs="Courier New"/>
                <w:sz w:val="20"/>
                <w:szCs w:val="20"/>
              </w:rPr>
              <w:t>]LES;</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七段码的闪烁使能信号</w:t>
            </w:r>
            <w:r w:rsidRPr="00D24F9E">
              <w:rPr>
                <w:rFonts w:ascii="Courier New" w:hAnsi="Courier New" w:cs="Courier New"/>
                <w:sz w:val="20"/>
                <w:szCs w:val="20"/>
              </w:rPr>
              <w:br/>
              <w:t>  </w:t>
            </w:r>
            <w:r w:rsidRPr="00D24F9E">
              <w:rPr>
                <w:rFonts w:ascii="Courier New" w:hAnsi="Courier New" w:cs="Courier New"/>
                <w:color w:val="0000FF"/>
                <w:sz w:val="20"/>
                <w:szCs w:val="20"/>
              </w:rPr>
              <w:t>input</w:t>
            </w:r>
            <w:r w:rsidRPr="00D24F9E">
              <w:rPr>
                <w:rFonts w:ascii="Courier New" w:hAnsi="Courier New" w:cs="Courier New"/>
                <w:sz w:val="20"/>
                <w:szCs w:val="20"/>
              </w:rPr>
              <w:t xml:space="preserve"> mapup;</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本实验不使用</w:t>
            </w:r>
            <w:r w:rsidRPr="00D24F9E">
              <w:rPr>
                <w:rFonts w:ascii="Courier New" w:hAnsi="Courier New" w:cs="Courier New"/>
                <w:sz w:val="20"/>
                <w:szCs w:val="20"/>
              </w:rPr>
              <w:br/>
              <w:t>  </w:t>
            </w:r>
            <w:r w:rsidRPr="00D24F9E">
              <w:rPr>
                <w:rFonts w:ascii="Courier New" w:hAnsi="Courier New" w:cs="Courier New"/>
                <w:color w:val="0000FF"/>
                <w:sz w:val="20"/>
                <w:szCs w:val="20"/>
              </w:rPr>
              <w:t>output</w:t>
            </w:r>
            <w:r w:rsidRPr="00D24F9E">
              <w:rPr>
                <w:rFonts w:ascii="Courier New" w:hAnsi="Courier New" w:cs="Courier New"/>
                <w:sz w:val="20"/>
                <w:szCs w:val="20"/>
              </w:rPr>
              <w:t xml:space="preserve"> segclk;</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串行移位时钟</w:t>
            </w:r>
            <w:r w:rsidRPr="00D24F9E">
              <w:rPr>
                <w:rFonts w:ascii="Courier New" w:hAnsi="Courier New" w:cs="Courier New"/>
                <w:sz w:val="20"/>
                <w:szCs w:val="20"/>
              </w:rPr>
              <w:br/>
              <w:t>  </w:t>
            </w:r>
            <w:r w:rsidRPr="00D24F9E">
              <w:rPr>
                <w:rFonts w:ascii="Courier New" w:hAnsi="Courier New" w:cs="Courier New"/>
                <w:color w:val="0000FF"/>
                <w:sz w:val="20"/>
                <w:szCs w:val="20"/>
              </w:rPr>
              <w:t>output</w:t>
            </w:r>
            <w:r w:rsidRPr="00D24F9E">
              <w:rPr>
                <w:rFonts w:ascii="Courier New" w:hAnsi="Courier New" w:cs="Courier New"/>
                <w:sz w:val="20"/>
                <w:szCs w:val="20"/>
              </w:rPr>
              <w:t xml:space="preserve"> segsout;</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七段码显示串行输出</w:t>
            </w:r>
            <w:r w:rsidRPr="00D24F9E">
              <w:rPr>
                <w:rFonts w:ascii="Courier New" w:hAnsi="Courier New" w:cs="Courier New"/>
                <w:sz w:val="20"/>
                <w:szCs w:val="20"/>
              </w:rPr>
              <w:br/>
              <w:t>  </w:t>
            </w:r>
            <w:r w:rsidRPr="00D24F9E">
              <w:rPr>
                <w:rFonts w:ascii="Courier New" w:hAnsi="Courier New" w:cs="Courier New"/>
                <w:color w:val="0000FF"/>
                <w:sz w:val="20"/>
                <w:szCs w:val="20"/>
              </w:rPr>
              <w:t>output</w:t>
            </w:r>
            <w:r w:rsidRPr="00D24F9E">
              <w:rPr>
                <w:rFonts w:ascii="Courier New" w:hAnsi="Courier New" w:cs="Courier New"/>
                <w:sz w:val="20"/>
                <w:szCs w:val="20"/>
              </w:rPr>
              <w:t xml:space="preserve"> SEGEN;</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七段码显示刷新使能</w:t>
            </w:r>
            <w:r w:rsidRPr="00D24F9E">
              <w:rPr>
                <w:rFonts w:ascii="Courier New" w:hAnsi="Courier New" w:cs="Courier New"/>
                <w:sz w:val="20"/>
                <w:szCs w:val="20"/>
              </w:rPr>
              <w:br/>
              <w:t>  </w:t>
            </w:r>
            <w:r w:rsidRPr="00D24F9E">
              <w:rPr>
                <w:rFonts w:ascii="Courier New" w:hAnsi="Courier New" w:cs="Courier New"/>
                <w:color w:val="0000FF"/>
                <w:sz w:val="20"/>
                <w:szCs w:val="20"/>
              </w:rPr>
              <w:t>output</w:t>
            </w:r>
            <w:r w:rsidRPr="00D24F9E">
              <w:rPr>
                <w:rFonts w:ascii="Courier New" w:hAnsi="Courier New" w:cs="Courier New"/>
                <w:sz w:val="20"/>
                <w:szCs w:val="20"/>
              </w:rPr>
              <w:t xml:space="preserve"> segclrn;</w:t>
            </w:r>
            <w:r>
              <w:rPr>
                <w:rFonts w:ascii="Courier New" w:hAnsi="Courier New" w:cs="Courier New"/>
                <w:sz w:val="20"/>
                <w:szCs w:val="20"/>
              </w:rPr>
              <w:t xml:space="preserve">              </w:t>
            </w:r>
            <w:r>
              <w:rPr>
                <w:rFonts w:ascii="Courier New" w:hAnsi="Courier New" w:cs="Courier New" w:hint="eastAsia"/>
                <w:sz w:val="20"/>
                <w:szCs w:val="20"/>
              </w:rPr>
              <w:t>//</w:t>
            </w:r>
            <w:r>
              <w:rPr>
                <w:rFonts w:ascii="Courier New" w:hAnsi="Courier New" w:cs="Courier New" w:hint="eastAsia"/>
                <w:sz w:val="20"/>
                <w:szCs w:val="20"/>
              </w:rPr>
              <w:t>七段码显示清零</w:t>
            </w:r>
            <w:r w:rsidRPr="00D24F9E">
              <w:rPr>
                <w:rFonts w:ascii="Courier New" w:hAnsi="Courier New" w:cs="Courier New"/>
                <w:sz w:val="20"/>
                <w:szCs w:val="20"/>
              </w:rPr>
              <w:br/>
            </w:r>
            <w:r w:rsidRPr="00D24F9E">
              <w:rPr>
                <w:rFonts w:ascii="Courier New" w:hAnsi="Courier New" w:cs="Courier New"/>
                <w:color w:val="0000FF"/>
                <w:sz w:val="20"/>
                <w:szCs w:val="20"/>
              </w:rPr>
              <w:t>endmodule</w:t>
            </w:r>
          </w:p>
        </w:tc>
      </w:tr>
    </w:tbl>
    <w:p w14:paraId="6E5A10CC" w14:textId="77777777" w:rsidR="00D24F9E" w:rsidRPr="00D24F9E" w:rsidRDefault="00D24F9E" w:rsidP="00D24F9E">
      <w:pPr>
        <w:rPr>
          <w:rFonts w:ascii="Times New Roman" w:hAnsi="Times New Roman"/>
        </w:rPr>
      </w:pPr>
    </w:p>
    <w:p w14:paraId="19EF72A3" w14:textId="1AEDE93E" w:rsidR="00D24F9E" w:rsidRDefault="00656079" w:rsidP="00D24F9E">
      <w:pPr>
        <w:rPr>
          <w:rFonts w:ascii="Times New Roman" w:hAnsi="Times New Roman"/>
        </w:rPr>
      </w:pPr>
      <w:r>
        <w:rPr>
          <w:rFonts w:ascii="Times New Roman" w:hAnsi="Times New Roman" w:hint="eastAsia"/>
        </w:rPr>
        <w:t>2.2.6</w:t>
      </w:r>
      <w:r>
        <w:rPr>
          <w:rFonts w:ascii="Times New Roman" w:hAnsi="Times New Roman"/>
        </w:rPr>
        <w:t xml:space="preserve"> </w:t>
      </w:r>
      <w:r>
        <w:rPr>
          <w:rFonts w:ascii="Times New Roman" w:hAnsi="Times New Roman" w:hint="eastAsia"/>
        </w:rPr>
        <w:t>15</w:t>
      </w:r>
      <w:r>
        <w:rPr>
          <w:rFonts w:ascii="Times New Roman" w:hAnsi="Times New Roman" w:hint="eastAsia"/>
        </w:rPr>
        <w:t>位</w:t>
      </w:r>
      <w:r>
        <w:rPr>
          <w:rFonts w:ascii="Times New Roman" w:hAnsi="Times New Roman" w:hint="eastAsia"/>
        </w:rPr>
        <w:t>L</w:t>
      </w:r>
      <w:r>
        <w:rPr>
          <w:rFonts w:ascii="Times New Roman" w:hAnsi="Times New Roman"/>
        </w:rPr>
        <w:t>ED</w:t>
      </w:r>
      <w:r>
        <w:rPr>
          <w:rFonts w:ascii="Times New Roman" w:hAnsi="Times New Roman" w:hint="eastAsia"/>
        </w:rPr>
        <w:t>并行显示模块：</w:t>
      </w:r>
      <w:r>
        <w:rPr>
          <w:rFonts w:ascii="Times New Roman" w:hAnsi="Times New Roman" w:hint="eastAsia"/>
        </w:rPr>
        <w:t>GPIO</w:t>
      </w:r>
      <w:r>
        <w:rPr>
          <w:rFonts w:ascii="Times New Roman" w:hAnsi="Times New Roman"/>
        </w:rPr>
        <w:t>/PIO</w:t>
      </w:r>
    </w:p>
    <w:p w14:paraId="57669EF9" w14:textId="1541C5D2" w:rsidR="00656079" w:rsidRPr="00D24F9E" w:rsidRDefault="00656079" w:rsidP="00656079">
      <w:pPr>
        <w:rPr>
          <w:rFonts w:ascii="Times New Roman" w:hAnsi="Times New Roman"/>
        </w:rPr>
      </w:pPr>
      <w:r>
        <w:rPr>
          <w:rFonts w:ascii="Times New Roman" w:hAnsi="Times New Roman" w:hint="eastAsia"/>
        </w:rPr>
        <w:lastRenderedPageBreak/>
        <w:t>该模块是一个通用的输入输出接口，</w:t>
      </w:r>
      <w:r>
        <w:rPr>
          <w:rFonts w:ascii="Times New Roman" w:hAnsi="Times New Roman"/>
        </w:rPr>
        <w:t>Start</w:t>
      </w:r>
      <w:r>
        <w:rPr>
          <w:rFonts w:ascii="Times New Roman" w:hAnsi="Times New Roman" w:hint="eastAsia"/>
        </w:rPr>
        <w:t>指示串行扫描启动后，</w:t>
      </w:r>
      <w:r>
        <w:rPr>
          <w:rFonts w:ascii="Times New Roman" w:hAnsi="Times New Roman" w:hint="eastAsia"/>
        </w:rPr>
        <w:t>EN</w:t>
      </w:r>
      <w:r>
        <w:rPr>
          <w:rFonts w:ascii="Times New Roman" w:hAnsi="Times New Roman" w:hint="eastAsia"/>
        </w:rPr>
        <w:t>将根据时钟信号</w:t>
      </w:r>
      <w:r>
        <w:rPr>
          <w:rFonts w:ascii="Times New Roman" w:hAnsi="Times New Roman" w:hint="eastAsia"/>
        </w:rPr>
        <w:t>clk</w:t>
      </w:r>
      <w:r>
        <w:rPr>
          <w:rFonts w:ascii="Times New Roman" w:hAnsi="Times New Roman" w:hint="eastAsia"/>
        </w:rPr>
        <w:t>实时扫描</w:t>
      </w:r>
      <w:r>
        <w:rPr>
          <w:rFonts w:ascii="Times New Roman" w:hAnsi="Times New Roman" w:hint="eastAsia"/>
        </w:rPr>
        <w:t>P</w:t>
      </w:r>
      <w:r>
        <w:rPr>
          <w:rFonts w:ascii="Times New Roman" w:hAnsi="Times New Roman"/>
        </w:rPr>
        <w:t>IO/LED</w:t>
      </w:r>
      <w:r>
        <w:rPr>
          <w:rFonts w:ascii="Times New Roman" w:hAnsi="Times New Roman" w:hint="eastAsia"/>
        </w:rPr>
        <w:t>的使能，并对其进行刷新。</w:t>
      </w:r>
      <w:r>
        <w:rPr>
          <w:rFonts w:ascii="Times New Roman" w:hAnsi="Times New Roman" w:hint="eastAsia"/>
        </w:rPr>
        <w:t>LED</w:t>
      </w:r>
      <w:r>
        <w:rPr>
          <w:rFonts w:ascii="Times New Roman" w:hAnsi="Times New Roman"/>
        </w:rPr>
        <w:t>_out</w:t>
      </w:r>
      <w:r>
        <w:rPr>
          <w:rFonts w:ascii="Times New Roman" w:hAnsi="Times New Roman" w:hint="eastAsia"/>
        </w:rPr>
        <w:t>用于输出数据。</w:t>
      </w:r>
    </w:p>
    <w:p w14:paraId="3419A89F" w14:textId="77777777" w:rsidR="00656079" w:rsidRPr="00656079" w:rsidRDefault="00656079" w:rsidP="00D24F9E">
      <w:pPr>
        <w:rPr>
          <w:rFonts w:ascii="Times New Roman" w:hAnsi="Times New Roman"/>
        </w:rPr>
      </w:pPr>
    </w:p>
    <w:p w14:paraId="1DE30724" w14:textId="264648F5" w:rsidR="00656079" w:rsidRDefault="00656079" w:rsidP="00656079">
      <w:pPr>
        <w:jc w:val="center"/>
        <w:rPr>
          <w:rFonts w:ascii="Times New Roman" w:hAnsi="Times New Roman"/>
        </w:rPr>
      </w:pPr>
      <w:r w:rsidRPr="00656079">
        <w:rPr>
          <w:rFonts w:ascii="Times New Roman" w:hAnsi="Times New Roman"/>
          <w:noProof/>
        </w:rPr>
        <w:drawing>
          <wp:inline distT="0" distB="0" distL="0" distR="0" wp14:anchorId="11909D95" wp14:editId="4BB91F2B">
            <wp:extent cx="2983973" cy="2484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6422" cy="2486159"/>
                    </a:xfrm>
                    <a:prstGeom prst="rect">
                      <a:avLst/>
                    </a:prstGeom>
                    <a:noFill/>
                    <a:ln>
                      <a:noFill/>
                    </a:ln>
                  </pic:spPr>
                </pic:pic>
              </a:graphicData>
            </a:graphic>
          </wp:inline>
        </w:drawing>
      </w:r>
    </w:p>
    <w:p w14:paraId="1815536D" w14:textId="7CDB8B3F" w:rsidR="00656079" w:rsidRDefault="00656079" w:rsidP="00656079">
      <w:pPr>
        <w:jc w:val="center"/>
        <w:rPr>
          <w:rFonts w:ascii="Times New Roman" w:hAnsi="Times New Roman"/>
          <w:bCs/>
        </w:rPr>
      </w:pPr>
      <w:r>
        <w:rPr>
          <w:rFonts w:ascii="Times New Roman" w:hAnsi="Times New Roman" w:hint="eastAsia"/>
          <w:bCs/>
        </w:rPr>
        <w:t>图表</w:t>
      </w:r>
      <w:r>
        <w:rPr>
          <w:rFonts w:ascii="Times New Roman" w:hAnsi="Times New Roman" w:hint="eastAsia"/>
          <w:bCs/>
        </w:rPr>
        <w:t xml:space="preserve"> 5</w:t>
      </w:r>
      <w:r>
        <w:rPr>
          <w:rFonts w:ascii="Times New Roman" w:hAnsi="Times New Roman"/>
          <w:bCs/>
        </w:rPr>
        <w:t xml:space="preserve"> </w:t>
      </w:r>
      <w:r>
        <w:rPr>
          <w:rFonts w:ascii="Times New Roman" w:hAnsi="Times New Roman" w:hint="eastAsia"/>
          <w:bCs/>
        </w:rPr>
        <w:t>LE</w:t>
      </w:r>
      <w:r>
        <w:rPr>
          <w:rFonts w:ascii="Times New Roman" w:hAnsi="Times New Roman"/>
          <w:bCs/>
        </w:rPr>
        <w:t>D</w:t>
      </w:r>
      <w:r>
        <w:rPr>
          <w:rFonts w:ascii="Times New Roman" w:hAnsi="Times New Roman" w:hint="eastAsia"/>
          <w:bCs/>
        </w:rPr>
        <w:t>并行显示模块</w:t>
      </w:r>
      <w:r>
        <w:rPr>
          <w:rFonts w:ascii="Times New Roman" w:hAnsi="Times New Roman" w:hint="eastAsia"/>
          <w:bCs/>
        </w:rPr>
        <w:t>GPIO</w:t>
      </w:r>
      <w:r>
        <w:rPr>
          <w:rFonts w:ascii="Times New Roman" w:hAnsi="Times New Roman" w:hint="eastAsia"/>
          <w:bCs/>
        </w:rPr>
        <w:t>的示意图</w:t>
      </w:r>
    </w:p>
    <w:p w14:paraId="7169A91B" w14:textId="77777777" w:rsidR="00656079" w:rsidRPr="00656079" w:rsidRDefault="00656079" w:rsidP="00656079">
      <w:pPr>
        <w:jc w:val="center"/>
        <w:rPr>
          <w:rFonts w:ascii="Times New Roman" w:hAnsi="Times New Roman"/>
        </w:rPr>
      </w:pPr>
    </w:p>
    <w:p w14:paraId="696C0D63" w14:textId="77777777" w:rsidR="00FE30CA" w:rsidRPr="00F85D7D" w:rsidRDefault="00FE30CA" w:rsidP="004D15E2">
      <w:pPr>
        <w:rPr>
          <w:rFonts w:ascii="Times New Roman" w:hAnsi="Times New Roman"/>
        </w:rPr>
      </w:pPr>
    </w:p>
    <w:p w14:paraId="45CCF34E" w14:textId="0BC753F1" w:rsidR="00A47721" w:rsidRPr="00F85D7D" w:rsidRDefault="00A47721" w:rsidP="00F83139">
      <w:pPr>
        <w:pStyle w:val="1"/>
        <w:rPr>
          <w:rFonts w:ascii="Times New Roman" w:hAnsi="Times New Roman"/>
        </w:rPr>
      </w:pPr>
      <w:r w:rsidRPr="00F85D7D">
        <w:rPr>
          <w:rFonts w:ascii="Times New Roman"/>
        </w:rPr>
        <w:t>三、主要仪器设备</w:t>
      </w:r>
    </w:p>
    <w:p w14:paraId="629EDF69" w14:textId="0D2761DA" w:rsidR="00A47721" w:rsidRPr="00F85D7D" w:rsidRDefault="00F83139" w:rsidP="00A47721">
      <w:pPr>
        <w:numPr>
          <w:ilvl w:val="0"/>
          <w:numId w:val="1"/>
        </w:numPr>
        <w:rPr>
          <w:rFonts w:ascii="Times New Roman" w:hAnsi="Times New Roman"/>
        </w:rPr>
      </w:pPr>
      <w:r>
        <w:rPr>
          <w:rFonts w:ascii="Times New Roman" w:hAnsi="Times New Roman" w:hint="eastAsia"/>
        </w:rPr>
        <w:t>S</w:t>
      </w:r>
      <w:r>
        <w:rPr>
          <w:rFonts w:ascii="Times New Roman" w:hAnsi="Times New Roman"/>
        </w:rPr>
        <w:t>word</w:t>
      </w:r>
      <w:r w:rsidR="00A47721" w:rsidRPr="00F85D7D">
        <w:rPr>
          <w:rFonts w:ascii="Times New Roman"/>
        </w:rPr>
        <w:t>开发板</w:t>
      </w:r>
      <w:r w:rsidR="00C25862">
        <w:rPr>
          <w:rFonts w:ascii="Times New Roman" w:hint="eastAsia"/>
        </w:rPr>
        <w:tab/>
      </w:r>
      <w:r>
        <w:rPr>
          <w:rFonts w:ascii="Times New Roman"/>
        </w:rPr>
        <w:t xml:space="preserve">      </w:t>
      </w:r>
      <w:r w:rsidR="00C25862">
        <w:rPr>
          <w:rFonts w:ascii="Times New Roman" w:hint="eastAsia"/>
        </w:rPr>
        <w:tab/>
      </w:r>
      <w:r w:rsidR="00C25862">
        <w:rPr>
          <w:rFonts w:ascii="Times New Roman" w:hint="eastAsia"/>
        </w:rPr>
        <w:tab/>
      </w:r>
      <w:r>
        <w:rPr>
          <w:rFonts w:ascii="Times New Roman"/>
        </w:rPr>
        <w:t xml:space="preserve">                                </w:t>
      </w:r>
      <w:r w:rsidR="00C25862">
        <w:rPr>
          <w:rFonts w:ascii="Times New Roman" w:hint="eastAsia"/>
        </w:rPr>
        <w:t>1</w:t>
      </w:r>
      <w:r w:rsidR="00C25862">
        <w:rPr>
          <w:rFonts w:ascii="Times New Roman" w:hint="eastAsia"/>
        </w:rPr>
        <w:t>套</w:t>
      </w:r>
    </w:p>
    <w:p w14:paraId="41FF45D2" w14:textId="77777777" w:rsidR="00F83139" w:rsidRDefault="00F83139" w:rsidP="00A47721">
      <w:pPr>
        <w:numPr>
          <w:ilvl w:val="0"/>
          <w:numId w:val="1"/>
        </w:numPr>
        <w:rPr>
          <w:rFonts w:ascii="Times New Roman" w:hAnsi="Times New Roman"/>
        </w:rPr>
      </w:pPr>
      <w:r>
        <w:rPr>
          <w:rFonts w:ascii="Times New Roman" w:hAnsi="Times New Roman" w:hint="eastAsia"/>
        </w:rPr>
        <w:t>计算机系统</w:t>
      </w:r>
    </w:p>
    <w:p w14:paraId="03EDA474" w14:textId="44EC8D8D" w:rsidR="00A47721" w:rsidRPr="00871590" w:rsidRDefault="00F83139" w:rsidP="00F83139">
      <w:pPr>
        <w:ind w:firstLine="420"/>
        <w:rPr>
          <w:rFonts w:ascii="Times New Roman" w:hAnsi="Times New Roman"/>
        </w:rPr>
      </w:pPr>
      <w:r>
        <w:rPr>
          <w:rFonts w:ascii="Times New Roman" w:hAnsi="Times New Roman" w:hint="eastAsia"/>
        </w:rPr>
        <w:t>（</w:t>
      </w:r>
      <w:r>
        <w:rPr>
          <w:rFonts w:ascii="Times New Roman" w:hAnsi="Times New Roman" w:hint="eastAsia"/>
        </w:rPr>
        <w:t>In</w:t>
      </w:r>
      <w:r>
        <w:rPr>
          <w:rFonts w:ascii="Times New Roman" w:hAnsi="Times New Roman"/>
        </w:rPr>
        <w:t>tel Core i7 10875h, 16G</w:t>
      </w:r>
      <w:r>
        <w:rPr>
          <w:rFonts w:ascii="Times New Roman" w:hAnsi="Times New Roman" w:hint="eastAsia"/>
        </w:rPr>
        <w:t>B</w:t>
      </w:r>
      <w:r>
        <w:rPr>
          <w:rFonts w:ascii="Times New Roman" w:hAnsi="Times New Roman" w:hint="eastAsia"/>
        </w:rPr>
        <w:t>内存，八核十六线程）</w:t>
      </w:r>
      <w:r w:rsidR="00C25862">
        <w:rPr>
          <w:rFonts w:ascii="Times New Roman" w:hint="eastAsia"/>
        </w:rPr>
        <w:tab/>
      </w:r>
      <w:r w:rsidR="00863E5B">
        <w:rPr>
          <w:rFonts w:ascii="Times New Roman" w:hint="eastAsia"/>
        </w:rPr>
        <w:tab/>
      </w:r>
      <w:r w:rsidR="00871590">
        <w:rPr>
          <w:rFonts w:ascii="Times New Roman" w:hint="eastAsia"/>
        </w:rPr>
        <w:tab/>
      </w:r>
      <w:r w:rsidR="00C25862">
        <w:rPr>
          <w:rFonts w:ascii="Times New Roman" w:hint="eastAsia"/>
        </w:rPr>
        <w:t>1</w:t>
      </w:r>
      <w:r w:rsidR="00C25862">
        <w:rPr>
          <w:rFonts w:ascii="Times New Roman" w:hint="eastAsia"/>
        </w:rPr>
        <w:t>台</w:t>
      </w:r>
    </w:p>
    <w:p w14:paraId="4D6D0001" w14:textId="5928850F" w:rsidR="00871590" w:rsidRPr="00F83139" w:rsidRDefault="00F83139" w:rsidP="00F83139">
      <w:pPr>
        <w:numPr>
          <w:ilvl w:val="0"/>
          <w:numId w:val="1"/>
        </w:numPr>
        <w:rPr>
          <w:rFonts w:ascii="Times New Roman" w:hAnsi="Times New Roman"/>
        </w:rPr>
      </w:pPr>
      <w:r>
        <w:rPr>
          <w:rFonts w:ascii="Times New Roman" w:hAnsi="Times New Roman" w:hint="eastAsia"/>
        </w:rPr>
        <w:t>V</w:t>
      </w:r>
      <w:r>
        <w:rPr>
          <w:rFonts w:ascii="Times New Roman" w:hAnsi="Times New Roman"/>
        </w:rPr>
        <w:t>ivado 2017.4</w:t>
      </w:r>
      <w:r>
        <w:rPr>
          <w:rFonts w:ascii="Times New Roman" w:hAnsi="Times New Roman" w:hint="eastAsia"/>
        </w:rPr>
        <w:t>开发工具</w:t>
      </w:r>
    </w:p>
    <w:p w14:paraId="69A6078B" w14:textId="77777777" w:rsidR="004D15E2" w:rsidRPr="00F85D7D" w:rsidRDefault="00A47721" w:rsidP="00436DA4">
      <w:pPr>
        <w:pStyle w:val="1"/>
        <w:rPr>
          <w:rFonts w:ascii="Times New Roman" w:hAnsi="Times New Roman"/>
        </w:rPr>
      </w:pPr>
      <w:r w:rsidRPr="00F85D7D">
        <w:rPr>
          <w:rFonts w:ascii="Times New Roman"/>
        </w:rPr>
        <w:t>四</w:t>
      </w:r>
      <w:r w:rsidR="004D15E2" w:rsidRPr="00F85D7D">
        <w:rPr>
          <w:rFonts w:ascii="Times New Roman"/>
        </w:rPr>
        <w:t>、</w:t>
      </w:r>
      <w:r w:rsidR="0091409E" w:rsidRPr="00F85D7D">
        <w:rPr>
          <w:rFonts w:ascii="Times New Roman"/>
        </w:rPr>
        <w:t>实验</w:t>
      </w:r>
      <w:r w:rsidR="0091409E">
        <w:rPr>
          <w:rFonts w:ascii="Times New Roman"/>
        </w:rPr>
        <w:t>实现</w:t>
      </w:r>
      <w:r w:rsidR="004D15E2" w:rsidRPr="00F85D7D">
        <w:rPr>
          <w:rFonts w:ascii="Times New Roman"/>
        </w:rPr>
        <w:t>方法</w:t>
      </w:r>
      <w:r w:rsidR="0091409E">
        <w:rPr>
          <w:rFonts w:ascii="Times New Roman"/>
        </w:rPr>
        <w:t>、</w:t>
      </w:r>
      <w:r w:rsidR="0091409E" w:rsidRPr="00F85D7D">
        <w:rPr>
          <w:rFonts w:ascii="Times New Roman"/>
        </w:rPr>
        <w:t>步骤</w:t>
      </w:r>
      <w:r w:rsidR="0091409E">
        <w:rPr>
          <w:rFonts w:ascii="Times New Roman"/>
        </w:rPr>
        <w:t>与调试</w:t>
      </w:r>
    </w:p>
    <w:p w14:paraId="57EE035C" w14:textId="40419306" w:rsidR="00656079" w:rsidRDefault="00656079" w:rsidP="00656079">
      <w:pPr>
        <w:pStyle w:val="2"/>
        <w:rPr>
          <w:rFonts w:ascii="Times New Roman"/>
        </w:rPr>
      </w:pPr>
      <w:r>
        <w:rPr>
          <w:rFonts w:ascii="Times New Roman" w:hAnsi="Times New Roman" w:hint="eastAsia"/>
        </w:rPr>
        <w:t>4</w:t>
      </w:r>
      <w:r w:rsidRPr="00F85D7D">
        <w:rPr>
          <w:rFonts w:ascii="Times New Roman" w:hAnsi="Times New Roman"/>
        </w:rPr>
        <w:t>.</w:t>
      </w:r>
      <w:r>
        <w:rPr>
          <w:rFonts w:ascii="Times New Roman" w:hAnsi="Times New Roman" w:hint="eastAsia"/>
        </w:rPr>
        <w:t>1</w:t>
      </w:r>
      <w:r w:rsidRPr="00F85D7D">
        <w:rPr>
          <w:rFonts w:ascii="Times New Roman" w:hAnsi="Times New Roman"/>
        </w:rPr>
        <w:t xml:space="preserve"> </w:t>
      </w:r>
      <w:r w:rsidR="000C25D0">
        <w:rPr>
          <w:rFonts w:ascii="Times New Roman" w:hint="eastAsia"/>
        </w:rPr>
        <w:t>基本模块的设计</w:t>
      </w:r>
    </w:p>
    <w:p w14:paraId="2EB230D6" w14:textId="42FA0070" w:rsidR="000C25D0" w:rsidRPr="00F617F5" w:rsidRDefault="000C25D0" w:rsidP="000C25D0">
      <w:pPr>
        <w:rPr>
          <w:b/>
          <w:bCs/>
        </w:rPr>
      </w:pPr>
      <w:r w:rsidRPr="00F617F5">
        <w:rPr>
          <w:rFonts w:hint="eastAsia"/>
          <w:b/>
          <w:bCs/>
        </w:rPr>
        <w:t>4.1.1</w:t>
      </w:r>
      <w:r w:rsidRPr="00F617F5">
        <w:rPr>
          <w:b/>
          <w:bCs/>
        </w:rPr>
        <w:t xml:space="preserve"> </w:t>
      </w:r>
      <w:r w:rsidRPr="00F617F5">
        <w:rPr>
          <w:rFonts w:hint="eastAsia"/>
          <w:b/>
          <w:bCs/>
        </w:rPr>
        <w:t>32</w:t>
      </w:r>
      <w:r w:rsidRPr="00F617F5">
        <w:rPr>
          <w:rFonts w:hint="eastAsia"/>
          <w:b/>
          <w:bCs/>
        </w:rPr>
        <w:t>位运算部件</w:t>
      </w:r>
    </w:p>
    <w:p w14:paraId="0BEFA057" w14:textId="73E3F3F6" w:rsidR="000C25D0" w:rsidRPr="00F617F5" w:rsidRDefault="00CC7BF8" w:rsidP="000C25D0">
      <w:pPr>
        <w:rPr>
          <w:b/>
          <w:bCs/>
        </w:rPr>
      </w:pPr>
      <w:r w:rsidRPr="00F617F5">
        <w:rPr>
          <w:rFonts w:hint="eastAsia"/>
          <w:b/>
          <w:bCs/>
        </w:rPr>
        <w:t>4.1.1.1</w:t>
      </w:r>
      <w:r w:rsidRPr="00F617F5">
        <w:rPr>
          <w:b/>
          <w:bCs/>
        </w:rPr>
        <w:t xml:space="preserve"> </w:t>
      </w:r>
      <w:r w:rsidRPr="00F617F5">
        <w:rPr>
          <w:rFonts w:hint="eastAsia"/>
          <w:b/>
          <w:bCs/>
        </w:rPr>
        <w:t>add</w:t>
      </w:r>
      <w:r w:rsidRPr="00F617F5">
        <w:rPr>
          <w:b/>
          <w:bCs/>
        </w:rPr>
        <w:t>_32</w:t>
      </w:r>
    </w:p>
    <w:p w14:paraId="0B1320D4" w14:textId="228582EF" w:rsidR="00CC7BF8" w:rsidRDefault="00CC7BF8" w:rsidP="000C25D0">
      <w:r>
        <w:t>a</w:t>
      </w:r>
      <w:r w:rsidRPr="00CC7BF8">
        <w:rPr>
          <w:rFonts w:hint="eastAsia"/>
        </w:rPr>
        <w:t>dd_32</w:t>
      </w:r>
      <w:r w:rsidRPr="00CC7BF8">
        <w:rPr>
          <w:rFonts w:hint="eastAsia"/>
        </w:rPr>
        <w:t>模块的代码设计如下：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CC7BF8" w:rsidRPr="00CC7BF8" w14:paraId="3C683150" w14:textId="77777777" w:rsidTr="00CC7BF8">
        <w:tc>
          <w:tcPr>
            <w:tcW w:w="8522" w:type="dxa"/>
            <w:shd w:val="clear" w:color="auto" w:fill="EEECE1" w:themeFill="background2"/>
          </w:tcPr>
          <w:p w14:paraId="50DA93C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module add_32(</w:t>
            </w:r>
          </w:p>
          <w:p w14:paraId="6C648F83"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input [31:0]a,</w:t>
            </w:r>
          </w:p>
          <w:p w14:paraId="68E27A5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input [31:0]b, </w:t>
            </w:r>
          </w:p>
          <w:p w14:paraId="537C4F3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output [31:0]c</w:t>
            </w:r>
          </w:p>
          <w:p w14:paraId="62F7FB9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5E7BF7C5" w14:textId="79A4EE16" w:rsidR="00CC7BF8" w:rsidRPr="00CC7BF8" w:rsidRDefault="00CC7BF8" w:rsidP="00CC7BF8">
            <w:pPr>
              <w:ind w:firstLineChars="200" w:firstLine="400"/>
              <w:rPr>
                <w:rFonts w:ascii="Courier New" w:hAnsi="Courier New" w:cs="Courier New"/>
                <w:sz w:val="20"/>
                <w:szCs w:val="20"/>
              </w:rPr>
            </w:pPr>
            <w:r w:rsidRPr="00CC7BF8">
              <w:rPr>
                <w:rFonts w:ascii="Courier New" w:hAnsi="Courier New" w:cs="Courier New"/>
                <w:sz w:val="20"/>
                <w:szCs w:val="20"/>
              </w:rPr>
              <w:t>wire [30:0] cin;</w:t>
            </w:r>
          </w:p>
          <w:p w14:paraId="54DD1C94" w14:textId="37FE3112"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lastRenderedPageBreak/>
              <w:t>addr u1 (</w:t>
            </w:r>
          </w:p>
          <w:p w14:paraId="419E35B4" w14:textId="7893FE40"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(a[0]), </w:t>
            </w:r>
          </w:p>
          <w:p w14:paraId="6D7F0F5B" w14:textId="4533174F"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(b[0]), </w:t>
            </w:r>
          </w:p>
          <w:p w14:paraId="3E7D1583" w14:textId="7258C343"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(1'b0), </w:t>
            </w:r>
          </w:p>
          <w:p w14:paraId="5FAF1B61" w14:textId="5B977D24"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(c[0]), </w:t>
            </w:r>
          </w:p>
          <w:p w14:paraId="5BBA3B71" w14:textId="0B53655E"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(cin[0])</w:t>
            </w:r>
          </w:p>
          <w:p w14:paraId="12874AC6" w14:textId="14A53718"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w:t>
            </w:r>
          </w:p>
          <w:p w14:paraId="6B4C56E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6AAEFF56" w14:textId="3F7AF85C"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 (</w:t>
            </w:r>
          </w:p>
          <w:p w14:paraId="56866639" w14:textId="120BF0D1"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 </w:t>
            </w:r>
          </w:p>
          <w:p w14:paraId="7D0C8CB1" w14:textId="6B0E858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 </w:t>
            </w:r>
          </w:p>
          <w:p w14:paraId="657E6965" w14:textId="627AD648"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(cin[0]), </w:t>
            </w:r>
          </w:p>
          <w:p w14:paraId="3D9E34B6" w14:textId="6E67F7F4"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 </w:t>
            </w:r>
          </w:p>
          <w:p w14:paraId="79590EF8" w14:textId="68D55592"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w:t>
            </w:r>
          </w:p>
          <w:p w14:paraId="68A02CAA" w14:textId="3130C1EF"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w:t>
            </w:r>
          </w:p>
          <w:p w14:paraId="63DE573D" w14:textId="323C6B31"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63C5A510" w14:textId="3BD9EBEB"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u3 (</w:t>
            </w:r>
          </w:p>
          <w:p w14:paraId="305A31DA" w14:textId="7B0BA27E"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 </w:t>
            </w:r>
          </w:p>
          <w:p w14:paraId="0F374646" w14:textId="5A403DE4"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 </w:t>
            </w:r>
          </w:p>
          <w:p w14:paraId="568FA93F" w14:textId="787F6116"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 </w:t>
            </w:r>
          </w:p>
          <w:p w14:paraId="605CAA1B" w14:textId="5E65DBD6"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 </w:t>
            </w:r>
          </w:p>
          <w:p w14:paraId="5DF6ADF1" w14:textId="27B3313E"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w:t>
            </w:r>
          </w:p>
          <w:p w14:paraId="5B7BD21D" w14:textId="39190B96"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w:t>
            </w:r>
          </w:p>
          <w:p w14:paraId="38387B0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69D482DF" w14:textId="451CE6AD"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u4 (</w:t>
            </w:r>
          </w:p>
          <w:p w14:paraId="18ADA238" w14:textId="44B0C670"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(a[3]), </w:t>
            </w:r>
          </w:p>
          <w:p w14:paraId="583505D3" w14:textId="289ACD72"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(b[3]), </w:t>
            </w:r>
          </w:p>
          <w:p w14:paraId="052D546F" w14:textId="42DE6D5E"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 </w:t>
            </w:r>
          </w:p>
          <w:p w14:paraId="370CE591" w14:textId="7E7E6A1F"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(c[3]), </w:t>
            </w:r>
          </w:p>
          <w:p w14:paraId="04CFAAD8" w14:textId="39974038"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(cin[3])</w:t>
            </w:r>
          </w:p>
          <w:p w14:paraId="2DD9D8AB" w14:textId="106D5450"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1959D47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2637AEFF"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u5 (</w:t>
            </w:r>
          </w:p>
          <w:p w14:paraId="41412C1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(a[4]), </w:t>
            </w:r>
          </w:p>
          <w:p w14:paraId="7C45B583"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(b[4]), </w:t>
            </w:r>
          </w:p>
          <w:p w14:paraId="19515B2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(cin[3]), </w:t>
            </w:r>
          </w:p>
          <w:p w14:paraId="6122A4AF"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(c[4]), </w:t>
            </w:r>
          </w:p>
          <w:p w14:paraId="0914AC4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(cin[4])</w:t>
            </w:r>
          </w:p>
          <w:p w14:paraId="792236C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309C23FF"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u6 (</w:t>
            </w:r>
          </w:p>
          <w:p w14:paraId="711DADFF"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(a[5]), </w:t>
            </w:r>
          </w:p>
          <w:p w14:paraId="1AA910F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(b[5]), </w:t>
            </w:r>
          </w:p>
          <w:p w14:paraId="62FC9AF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(cin[4]), </w:t>
            </w:r>
          </w:p>
          <w:p w14:paraId="0FD2ABC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(c[5]), </w:t>
            </w:r>
          </w:p>
          <w:p w14:paraId="201509A0"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lastRenderedPageBreak/>
              <w:t>.c1     (cin[5])</w:t>
            </w:r>
          </w:p>
          <w:p w14:paraId="621EFD2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59E31D6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u7 (</w:t>
            </w:r>
          </w:p>
          <w:p w14:paraId="78EB0C5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(a[6]), </w:t>
            </w:r>
          </w:p>
          <w:p w14:paraId="6C46753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(b[6]), </w:t>
            </w:r>
          </w:p>
          <w:p w14:paraId="660AF38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(cin[5]), </w:t>
            </w:r>
          </w:p>
          <w:p w14:paraId="4D2D5F54"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(c[6]), </w:t>
            </w:r>
          </w:p>
          <w:p w14:paraId="60AEF8D3"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(cin[6])</w:t>
            </w:r>
          </w:p>
          <w:p w14:paraId="338C924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32D5005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u8 (</w:t>
            </w:r>
          </w:p>
          <w:p w14:paraId="307AF32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(a[7]), </w:t>
            </w:r>
          </w:p>
          <w:p w14:paraId="77D002E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(b[7]), </w:t>
            </w:r>
          </w:p>
          <w:p w14:paraId="020D286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(cin[6]), </w:t>
            </w:r>
          </w:p>
          <w:p w14:paraId="4DD4877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(c[7]), </w:t>
            </w:r>
          </w:p>
          <w:p w14:paraId="6D5E682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(cin[7])</w:t>
            </w:r>
          </w:p>
          <w:p w14:paraId="59CDA0C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409E4750"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u9 (</w:t>
            </w:r>
          </w:p>
          <w:p w14:paraId="1322B16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(a[8]), </w:t>
            </w:r>
          </w:p>
          <w:p w14:paraId="34FCF1D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(b[8]), </w:t>
            </w:r>
          </w:p>
          <w:p w14:paraId="66D5D59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(cin[7]), </w:t>
            </w:r>
          </w:p>
          <w:p w14:paraId="3470B716"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(c[8]), </w:t>
            </w:r>
          </w:p>
          <w:p w14:paraId="632C92A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(cin[8])</w:t>
            </w:r>
          </w:p>
          <w:p w14:paraId="4003957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648AE7C6"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u10 (</w:t>
            </w:r>
          </w:p>
          <w:p w14:paraId="3FEA9170"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(a[9]), </w:t>
            </w:r>
          </w:p>
          <w:p w14:paraId="24DA4ED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(b[9]), </w:t>
            </w:r>
          </w:p>
          <w:p w14:paraId="660FE0E0"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(cin[8]), </w:t>
            </w:r>
          </w:p>
          <w:p w14:paraId="0A32EFD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(c[9]), </w:t>
            </w:r>
          </w:p>
          <w:p w14:paraId="5F286F6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(cin[9])</w:t>
            </w:r>
          </w:p>
          <w:p w14:paraId="2D46FA9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17085ED4"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u11 (</w:t>
            </w:r>
          </w:p>
          <w:p w14:paraId="372ABB0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(a[10]), </w:t>
            </w:r>
          </w:p>
          <w:p w14:paraId="7D56482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(b[10]), </w:t>
            </w:r>
          </w:p>
          <w:p w14:paraId="721B9C2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(cin[9]), </w:t>
            </w:r>
          </w:p>
          <w:p w14:paraId="2842217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(c[10]), </w:t>
            </w:r>
          </w:p>
          <w:p w14:paraId="0C0AACF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(cin[10])</w:t>
            </w:r>
          </w:p>
          <w:p w14:paraId="109A7EA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11F9E7B3"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u12 (</w:t>
            </w:r>
          </w:p>
          <w:p w14:paraId="3B3A6A63"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(a[11]), </w:t>
            </w:r>
          </w:p>
          <w:p w14:paraId="4B101FD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(b[11]), </w:t>
            </w:r>
          </w:p>
          <w:p w14:paraId="44A19C8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(cin[10]), </w:t>
            </w:r>
          </w:p>
          <w:p w14:paraId="06FF77D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(c[11]), </w:t>
            </w:r>
          </w:p>
          <w:p w14:paraId="11A5F3F6"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(cin[11])</w:t>
            </w:r>
          </w:p>
          <w:p w14:paraId="268CF15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08129F2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lastRenderedPageBreak/>
              <w:t>addr u13 (</w:t>
            </w:r>
          </w:p>
          <w:p w14:paraId="4D71204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(a[12]), </w:t>
            </w:r>
          </w:p>
          <w:p w14:paraId="07F0B7C3"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(b[12]), </w:t>
            </w:r>
          </w:p>
          <w:p w14:paraId="38C67780"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(cin[11]), </w:t>
            </w:r>
          </w:p>
          <w:p w14:paraId="30E3442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(c[12]), </w:t>
            </w:r>
          </w:p>
          <w:p w14:paraId="19BAD0D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(cin[12])</w:t>
            </w:r>
          </w:p>
          <w:p w14:paraId="2EEB33F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1035F68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u14 (</w:t>
            </w:r>
          </w:p>
          <w:p w14:paraId="013F8AC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(a[13]), </w:t>
            </w:r>
          </w:p>
          <w:p w14:paraId="7DBC1084"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(b[13]), </w:t>
            </w:r>
          </w:p>
          <w:p w14:paraId="32D28D7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(cin[12]), </w:t>
            </w:r>
          </w:p>
          <w:p w14:paraId="5289063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(c[13]), </w:t>
            </w:r>
          </w:p>
          <w:p w14:paraId="6DC111FF"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(cin[13])</w:t>
            </w:r>
          </w:p>
          <w:p w14:paraId="22DC5A8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7A8A90E3"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u15 (</w:t>
            </w:r>
          </w:p>
          <w:p w14:paraId="30E5411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(a[14]), </w:t>
            </w:r>
          </w:p>
          <w:p w14:paraId="65FFB7B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(b[14]), </w:t>
            </w:r>
          </w:p>
          <w:p w14:paraId="1E37106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(cin[13]), </w:t>
            </w:r>
          </w:p>
          <w:p w14:paraId="417D89C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(c[14]), </w:t>
            </w:r>
          </w:p>
          <w:p w14:paraId="081C486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(cin[14])</w:t>
            </w:r>
          </w:p>
          <w:p w14:paraId="4012637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1C7EDA7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u16 (</w:t>
            </w:r>
          </w:p>
          <w:p w14:paraId="498F17D0"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(a[15]), </w:t>
            </w:r>
          </w:p>
          <w:p w14:paraId="11915C9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(b[15]), </w:t>
            </w:r>
          </w:p>
          <w:p w14:paraId="109987B0"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(cin[14]), </w:t>
            </w:r>
          </w:p>
          <w:p w14:paraId="6CF7305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(c[15]), </w:t>
            </w:r>
          </w:p>
          <w:p w14:paraId="62059B4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(cin[15])</w:t>
            </w:r>
          </w:p>
          <w:p w14:paraId="0C228C0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2463640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u17 (</w:t>
            </w:r>
          </w:p>
          <w:p w14:paraId="1400445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(a[16]), </w:t>
            </w:r>
          </w:p>
          <w:p w14:paraId="6949BBF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(b[16]), </w:t>
            </w:r>
          </w:p>
          <w:p w14:paraId="4CBD5CE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(cin[15]), </w:t>
            </w:r>
          </w:p>
          <w:p w14:paraId="17A115A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(c[16]), </w:t>
            </w:r>
          </w:p>
          <w:p w14:paraId="19C79EE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(cin[16])</w:t>
            </w:r>
          </w:p>
          <w:p w14:paraId="1A28B0F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261A609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u18 (</w:t>
            </w:r>
          </w:p>
          <w:p w14:paraId="5CF7EDF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(a[17]), </w:t>
            </w:r>
          </w:p>
          <w:p w14:paraId="2E714BF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(b[17]), </w:t>
            </w:r>
          </w:p>
          <w:p w14:paraId="4B7CFD4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(cin[16]), </w:t>
            </w:r>
          </w:p>
          <w:p w14:paraId="150D7AD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(c[17]), </w:t>
            </w:r>
          </w:p>
          <w:p w14:paraId="412F439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(cin[17])</w:t>
            </w:r>
          </w:p>
          <w:p w14:paraId="4D416A8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61A1638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u19 (</w:t>
            </w:r>
          </w:p>
          <w:p w14:paraId="07736C9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(a[18]), </w:t>
            </w:r>
          </w:p>
          <w:p w14:paraId="721981B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lastRenderedPageBreak/>
              <w:t xml:space="preserve">.b0     (b[18]), </w:t>
            </w:r>
          </w:p>
          <w:p w14:paraId="579257C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(cin[17]), </w:t>
            </w:r>
          </w:p>
          <w:p w14:paraId="243DF80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(c[18]), </w:t>
            </w:r>
          </w:p>
          <w:p w14:paraId="78603D9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(cin[18])</w:t>
            </w:r>
          </w:p>
          <w:p w14:paraId="1F27B40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5132593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u20 (</w:t>
            </w:r>
          </w:p>
          <w:p w14:paraId="139589A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(a[19]), </w:t>
            </w:r>
          </w:p>
          <w:p w14:paraId="6ACF342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(b[19]), </w:t>
            </w:r>
          </w:p>
          <w:p w14:paraId="2A1147A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(cin[18]), </w:t>
            </w:r>
          </w:p>
          <w:p w14:paraId="73F709E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(c[19]), </w:t>
            </w:r>
          </w:p>
          <w:p w14:paraId="674448F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(cin[19])</w:t>
            </w:r>
          </w:p>
          <w:p w14:paraId="41AF5E54"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7FC2A45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u21 (</w:t>
            </w:r>
          </w:p>
          <w:p w14:paraId="69287A8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(a[20]), </w:t>
            </w:r>
          </w:p>
          <w:p w14:paraId="50F222F4"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(b[20]), </w:t>
            </w:r>
          </w:p>
          <w:p w14:paraId="7433B92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(cin[19]), </w:t>
            </w:r>
          </w:p>
          <w:p w14:paraId="7F5367E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(c[20]), </w:t>
            </w:r>
          </w:p>
          <w:p w14:paraId="3DC52B0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(cin[20])</w:t>
            </w:r>
          </w:p>
          <w:p w14:paraId="5010BB54"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2CEF752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u22 (</w:t>
            </w:r>
          </w:p>
          <w:p w14:paraId="796E721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(a[21]), </w:t>
            </w:r>
          </w:p>
          <w:p w14:paraId="1D1BF88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(b[21]), </w:t>
            </w:r>
          </w:p>
          <w:p w14:paraId="55195B6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(cin[20]), </w:t>
            </w:r>
          </w:p>
          <w:p w14:paraId="48D3955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(c[21]), </w:t>
            </w:r>
          </w:p>
          <w:p w14:paraId="78161E06"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(cin[21])</w:t>
            </w:r>
          </w:p>
          <w:p w14:paraId="038AB51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7B51A57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u23 (</w:t>
            </w:r>
          </w:p>
          <w:p w14:paraId="0646BBD4"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(a[22]), </w:t>
            </w:r>
          </w:p>
          <w:p w14:paraId="62A05A9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(b[22]), </w:t>
            </w:r>
          </w:p>
          <w:p w14:paraId="3CC0B4B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(cin[21]), </w:t>
            </w:r>
          </w:p>
          <w:p w14:paraId="47E0AF9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(c[22]), </w:t>
            </w:r>
          </w:p>
          <w:p w14:paraId="11BDCE30"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(cin[22])</w:t>
            </w:r>
          </w:p>
          <w:p w14:paraId="399BCB1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28CB58BF"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u24 (</w:t>
            </w:r>
          </w:p>
          <w:p w14:paraId="1C1868F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(a[23]), </w:t>
            </w:r>
          </w:p>
          <w:p w14:paraId="6F805DF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(b[23]), </w:t>
            </w:r>
          </w:p>
          <w:p w14:paraId="2AA1C57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(cin[22]), </w:t>
            </w:r>
          </w:p>
          <w:p w14:paraId="1B204B8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(c[23]), </w:t>
            </w:r>
          </w:p>
          <w:p w14:paraId="40FD6A5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(cin[23])</w:t>
            </w:r>
          </w:p>
          <w:p w14:paraId="54E509E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71B8F61F"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u25 (</w:t>
            </w:r>
          </w:p>
          <w:p w14:paraId="5FC6E6F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(a[24]), </w:t>
            </w:r>
          </w:p>
          <w:p w14:paraId="6C986F1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(b[24]), </w:t>
            </w:r>
          </w:p>
          <w:p w14:paraId="2EEBD1B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(cin[23]), </w:t>
            </w:r>
          </w:p>
          <w:p w14:paraId="27D9A1E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lastRenderedPageBreak/>
              <w:t xml:space="preserve">.out1   (c[24]), </w:t>
            </w:r>
          </w:p>
          <w:p w14:paraId="63256393"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(cin[24])</w:t>
            </w:r>
          </w:p>
          <w:p w14:paraId="2C69E8E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7617B77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u26 (</w:t>
            </w:r>
          </w:p>
          <w:p w14:paraId="06E6EF4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(a[25]), </w:t>
            </w:r>
          </w:p>
          <w:p w14:paraId="647671E6"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(b[25]), </w:t>
            </w:r>
          </w:p>
          <w:p w14:paraId="2EFC6F1B"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(cin[24]), </w:t>
            </w:r>
          </w:p>
          <w:p w14:paraId="253F1D8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(c[25]), </w:t>
            </w:r>
          </w:p>
          <w:p w14:paraId="015C78C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(cin[25])</w:t>
            </w:r>
          </w:p>
          <w:p w14:paraId="5392D8C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43939D7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u27 (</w:t>
            </w:r>
          </w:p>
          <w:p w14:paraId="110BD81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(a[26]), </w:t>
            </w:r>
          </w:p>
          <w:p w14:paraId="0E6E7EC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(b[26]), </w:t>
            </w:r>
          </w:p>
          <w:p w14:paraId="400201D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(cin[25]), </w:t>
            </w:r>
          </w:p>
          <w:p w14:paraId="280C75E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(c[26]), </w:t>
            </w:r>
          </w:p>
          <w:p w14:paraId="0113397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(cin[26])</w:t>
            </w:r>
          </w:p>
          <w:p w14:paraId="5990665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13B21456"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u28 (</w:t>
            </w:r>
          </w:p>
          <w:p w14:paraId="31C2DD3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(a[27]), </w:t>
            </w:r>
          </w:p>
          <w:p w14:paraId="1BAC7240"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(b[27]), </w:t>
            </w:r>
          </w:p>
          <w:p w14:paraId="41A7C5B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(cin[26]), </w:t>
            </w:r>
          </w:p>
          <w:p w14:paraId="5C5997E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(c[27]), </w:t>
            </w:r>
          </w:p>
          <w:p w14:paraId="7424AA1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(cin[27])</w:t>
            </w:r>
          </w:p>
          <w:p w14:paraId="3D9E3143"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78D4A96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u29 (</w:t>
            </w:r>
          </w:p>
          <w:p w14:paraId="117310D6"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(a[28]), </w:t>
            </w:r>
          </w:p>
          <w:p w14:paraId="06599B84"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(b[28]), </w:t>
            </w:r>
          </w:p>
          <w:p w14:paraId="36AFCC2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(cin[27]), </w:t>
            </w:r>
          </w:p>
          <w:p w14:paraId="1137CCA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(c[28]), </w:t>
            </w:r>
          </w:p>
          <w:p w14:paraId="24B336B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(cin[28])</w:t>
            </w:r>
          </w:p>
          <w:p w14:paraId="0A47546A"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6D7E2DF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u30 (</w:t>
            </w:r>
          </w:p>
          <w:p w14:paraId="1CB727B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(a[29]), </w:t>
            </w:r>
          </w:p>
          <w:p w14:paraId="397A709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(b[29]), </w:t>
            </w:r>
          </w:p>
          <w:p w14:paraId="293F238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(cin[28]), </w:t>
            </w:r>
          </w:p>
          <w:p w14:paraId="7642F2D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(c[29]), </w:t>
            </w:r>
          </w:p>
          <w:p w14:paraId="016B2B87"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(cin[29])</w:t>
            </w:r>
          </w:p>
          <w:p w14:paraId="0771929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2B12703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u31 (</w:t>
            </w:r>
          </w:p>
          <w:p w14:paraId="7D67075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(a[30]), </w:t>
            </w:r>
          </w:p>
          <w:p w14:paraId="7492712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(b[30]), </w:t>
            </w:r>
          </w:p>
          <w:p w14:paraId="310B0EA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(cin[29]), </w:t>
            </w:r>
          </w:p>
          <w:p w14:paraId="103CF1E9"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(c[30]), </w:t>
            </w:r>
          </w:p>
          <w:p w14:paraId="0D192CB2"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(cin[30])</w:t>
            </w:r>
          </w:p>
          <w:p w14:paraId="19D4733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lastRenderedPageBreak/>
              <w:t xml:space="preserve">);   </w:t>
            </w:r>
          </w:p>
          <w:p w14:paraId="0654FAEC"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addr u32 (</w:t>
            </w:r>
          </w:p>
          <w:p w14:paraId="052ADF78"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.a0     (a[31]), </w:t>
            </w:r>
          </w:p>
          <w:p w14:paraId="58CBA6C1"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.b0     (b[31]), </w:t>
            </w:r>
          </w:p>
          <w:p w14:paraId="17C921BE"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.c0     (cin[30]), </w:t>
            </w:r>
          </w:p>
          <w:p w14:paraId="1A20318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.out1   (c[31]), </w:t>
            </w:r>
          </w:p>
          <w:p w14:paraId="60187755"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.c1     (cin[31])</w:t>
            </w:r>
          </w:p>
          <w:p w14:paraId="25A6E4AD" w14:textId="77777777"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 xml:space="preserve">);   </w:t>
            </w:r>
          </w:p>
          <w:p w14:paraId="0E9F90CD" w14:textId="77777777" w:rsidR="00CC7BF8" w:rsidRPr="00CC7BF8" w:rsidRDefault="00CC7BF8" w:rsidP="00CC7BF8">
            <w:pPr>
              <w:rPr>
                <w:rFonts w:ascii="Courier New" w:hAnsi="Courier New" w:cs="Courier New"/>
                <w:sz w:val="20"/>
                <w:szCs w:val="20"/>
              </w:rPr>
            </w:pPr>
          </w:p>
          <w:p w14:paraId="2DDAC299" w14:textId="235A577F" w:rsidR="00CC7BF8" w:rsidRPr="00CC7BF8" w:rsidRDefault="00CC7BF8" w:rsidP="00CC7BF8">
            <w:pPr>
              <w:rPr>
                <w:rFonts w:ascii="Courier New" w:hAnsi="Courier New" w:cs="Courier New"/>
                <w:sz w:val="20"/>
                <w:szCs w:val="20"/>
              </w:rPr>
            </w:pPr>
            <w:r w:rsidRPr="00CC7BF8">
              <w:rPr>
                <w:rFonts w:ascii="Courier New" w:hAnsi="Courier New" w:cs="Courier New"/>
                <w:sz w:val="20"/>
                <w:szCs w:val="20"/>
              </w:rPr>
              <w:t>endmodule</w:t>
            </w:r>
          </w:p>
        </w:tc>
      </w:tr>
    </w:tbl>
    <w:p w14:paraId="5B8DE3A8" w14:textId="77777777" w:rsidR="00E5359C" w:rsidRDefault="00E5359C" w:rsidP="00E5359C">
      <w:pPr>
        <w:rPr>
          <w:rFonts w:ascii="Times New Roman"/>
        </w:rPr>
      </w:pPr>
      <w:r>
        <w:rPr>
          <w:rFonts w:ascii="Times New Roman"/>
        </w:rPr>
        <w:lastRenderedPageBreak/>
        <w:t>A</w:t>
      </w:r>
      <w:r>
        <w:rPr>
          <w:rFonts w:ascii="Times New Roman" w:hint="eastAsia"/>
        </w:rPr>
        <w:t>dd</w:t>
      </w:r>
      <w:r>
        <w:rPr>
          <w:rFonts w:ascii="Times New Roman"/>
        </w:rPr>
        <w:t>_32</w:t>
      </w:r>
      <w:r>
        <w:rPr>
          <w:rFonts w:ascii="Times New Roman" w:hint="eastAsia"/>
        </w:rPr>
        <w:t>模块中的</w:t>
      </w:r>
      <w:r>
        <w:rPr>
          <w:rFonts w:ascii="Times New Roman" w:hint="eastAsia"/>
        </w:rPr>
        <w:t>a</w:t>
      </w:r>
      <w:r>
        <w:rPr>
          <w:rFonts w:ascii="Times New Roman"/>
        </w:rPr>
        <w:t>ddr</w:t>
      </w:r>
      <w:r>
        <w:rPr>
          <w:rFonts w:ascii="Times New Roman" w:hint="eastAsia"/>
        </w:rPr>
        <w:t>全加器模块如下图所示：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5359C" w:rsidRPr="00E5359C" w14:paraId="5DACA98E" w14:textId="77777777" w:rsidTr="00E5359C">
        <w:tc>
          <w:tcPr>
            <w:tcW w:w="8522" w:type="dxa"/>
            <w:shd w:val="clear" w:color="auto" w:fill="EEECE1" w:themeFill="background2"/>
          </w:tcPr>
          <w:p w14:paraId="73B8438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module addr(</w:t>
            </w:r>
          </w:p>
          <w:p w14:paraId="7F04884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input a0,</w:t>
            </w:r>
          </w:p>
          <w:p w14:paraId="6BEE23E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input b0,</w:t>
            </w:r>
          </w:p>
          <w:p w14:paraId="29E5243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input c0,</w:t>
            </w:r>
          </w:p>
          <w:p w14:paraId="56AB728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output out1,</w:t>
            </w:r>
          </w:p>
          <w:p w14:paraId="0A566EE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output c1</w:t>
            </w:r>
          </w:p>
          <w:p w14:paraId="30E8778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w:t>
            </w:r>
          </w:p>
          <w:p w14:paraId="613EE61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w:t>
            </w:r>
          </w:p>
          <w:p w14:paraId="450EBF7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assign out1 = a0^b0^c0;</w:t>
            </w:r>
          </w:p>
          <w:p w14:paraId="61D4761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assign c1 = ((a0&amp;b0)|(a0&amp;c0)|(b0&amp;c0));</w:t>
            </w:r>
          </w:p>
          <w:p w14:paraId="0CBD853A" w14:textId="2EC38190" w:rsidR="00E5359C" w:rsidRPr="00E5359C" w:rsidRDefault="00E5359C" w:rsidP="00E5359C">
            <w:pPr>
              <w:rPr>
                <w:rFonts w:ascii="Courier New" w:hAnsi="Courier New" w:cs="Courier New"/>
              </w:rPr>
            </w:pPr>
            <w:r w:rsidRPr="00E5359C">
              <w:rPr>
                <w:rFonts w:ascii="Courier New" w:hAnsi="Courier New" w:cs="Courier New"/>
                <w:sz w:val="20"/>
                <w:szCs w:val="20"/>
              </w:rPr>
              <w:t>endmodule</w:t>
            </w:r>
          </w:p>
        </w:tc>
      </w:tr>
    </w:tbl>
    <w:p w14:paraId="3BEEA3F0" w14:textId="77777777" w:rsidR="00E5359C" w:rsidRDefault="00E5359C" w:rsidP="00E5359C">
      <w:pPr>
        <w:rPr>
          <w:rFonts w:ascii="Times New Roman"/>
        </w:rPr>
      </w:pPr>
      <w:r>
        <w:rPr>
          <w:rFonts w:ascii="Times New Roman" w:hint="eastAsia"/>
        </w:rPr>
        <w:t>仿真代码模块设计如下：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5359C" w:rsidRPr="00E5359C" w14:paraId="62634704" w14:textId="77777777" w:rsidTr="00E5359C">
        <w:tc>
          <w:tcPr>
            <w:tcW w:w="8522" w:type="dxa"/>
            <w:shd w:val="clear" w:color="auto" w:fill="EEECE1" w:themeFill="background2"/>
          </w:tcPr>
          <w:p w14:paraId="15A8418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module add_32_sim;</w:t>
            </w:r>
          </w:p>
          <w:p w14:paraId="72E62F5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reg [31:0]a;</w:t>
            </w:r>
          </w:p>
          <w:p w14:paraId="03B39E1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reg [31:0]b;</w:t>
            </w:r>
          </w:p>
          <w:p w14:paraId="1CC383C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wire [31:0]c;</w:t>
            </w:r>
          </w:p>
          <w:p w14:paraId="13A383CC" w14:textId="77777777" w:rsidR="00E5359C" w:rsidRPr="00E5359C" w:rsidRDefault="00E5359C" w:rsidP="00E5359C">
            <w:pPr>
              <w:rPr>
                <w:rFonts w:ascii="Courier New" w:hAnsi="Courier New" w:cs="Courier New"/>
                <w:sz w:val="20"/>
                <w:szCs w:val="20"/>
              </w:rPr>
            </w:pPr>
          </w:p>
          <w:p w14:paraId="0303F16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add_32 add_32_U(</w:t>
            </w:r>
          </w:p>
          <w:p w14:paraId="4951543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.a(a),</w:t>
            </w:r>
          </w:p>
          <w:p w14:paraId="50187A4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.b(b),</w:t>
            </w:r>
          </w:p>
          <w:p w14:paraId="5616E9E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.c(c)</w:t>
            </w:r>
          </w:p>
          <w:p w14:paraId="4818180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5F5EF84B" w14:textId="77777777" w:rsidR="00E5359C" w:rsidRPr="00E5359C" w:rsidRDefault="00E5359C" w:rsidP="00E5359C">
            <w:pPr>
              <w:rPr>
                <w:rFonts w:ascii="Courier New" w:hAnsi="Courier New" w:cs="Courier New"/>
                <w:sz w:val="20"/>
                <w:szCs w:val="20"/>
              </w:rPr>
            </w:pPr>
          </w:p>
          <w:p w14:paraId="59684C1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initial begin</w:t>
            </w:r>
          </w:p>
          <w:p w14:paraId="113B9E9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a = 32'b1000_0101_1010_1111_0101_0101_1111_0001;</w:t>
            </w:r>
          </w:p>
          <w:p w14:paraId="3740D6D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b = 32'b1100_0100_0000_0000_0000_0000_0000_0001;</w:t>
            </w:r>
          </w:p>
          <w:p w14:paraId="4D7E958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#200;</w:t>
            </w:r>
          </w:p>
          <w:p w14:paraId="0C3A2D7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a = 32'b0;</w:t>
            </w:r>
          </w:p>
          <w:p w14:paraId="2EEED92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b = 1;</w:t>
            </w:r>
          </w:p>
          <w:p w14:paraId="1C0DFD2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#50;</w:t>
            </w:r>
          </w:p>
          <w:p w14:paraId="5FB63D73"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end</w:t>
            </w:r>
          </w:p>
          <w:p w14:paraId="4E6A62F6" w14:textId="6D605504" w:rsidR="00E5359C" w:rsidRPr="00E5359C" w:rsidRDefault="00E5359C" w:rsidP="00E5359C">
            <w:pPr>
              <w:rPr>
                <w:rFonts w:ascii="Courier New" w:hAnsi="Courier New" w:cs="Courier New"/>
              </w:rPr>
            </w:pPr>
            <w:r w:rsidRPr="00E5359C">
              <w:rPr>
                <w:rFonts w:ascii="Courier New" w:hAnsi="Courier New" w:cs="Courier New"/>
                <w:sz w:val="20"/>
                <w:szCs w:val="20"/>
              </w:rPr>
              <w:t>endmodule</w:t>
            </w:r>
          </w:p>
        </w:tc>
      </w:tr>
    </w:tbl>
    <w:p w14:paraId="62477F68" w14:textId="77777777" w:rsidR="00E5359C" w:rsidRDefault="00E5359C" w:rsidP="00E5359C">
      <w:pPr>
        <w:rPr>
          <w:rFonts w:ascii="Times New Roman"/>
        </w:rPr>
      </w:pPr>
      <w:r>
        <w:rPr>
          <w:rFonts w:ascii="Times New Roman" w:hint="eastAsia"/>
        </w:rPr>
        <w:t>进行仿真命令，得到仿真波形如下图所示：</w:t>
      </w:r>
    </w:p>
    <w:p w14:paraId="76FCD021" w14:textId="3A42442F" w:rsidR="00CC7BF8" w:rsidRDefault="00E5359C" w:rsidP="00E5359C">
      <w:pPr>
        <w:jc w:val="center"/>
      </w:pPr>
      <w:r w:rsidRPr="00DF1D28">
        <w:rPr>
          <w:rFonts w:ascii="Times New Roman"/>
          <w:noProof/>
        </w:rPr>
        <w:lastRenderedPageBreak/>
        <w:drawing>
          <wp:inline distT="0" distB="0" distL="0" distR="0" wp14:anchorId="2ABB0EC4" wp14:editId="10BB95E8">
            <wp:extent cx="4693920" cy="1104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1104900"/>
                    </a:xfrm>
                    <a:prstGeom prst="rect">
                      <a:avLst/>
                    </a:prstGeom>
                    <a:noFill/>
                    <a:ln>
                      <a:noFill/>
                    </a:ln>
                  </pic:spPr>
                </pic:pic>
              </a:graphicData>
            </a:graphic>
          </wp:inline>
        </w:drawing>
      </w:r>
    </w:p>
    <w:p w14:paraId="4AF8E0A1" w14:textId="1CB9186E" w:rsidR="00E5359C" w:rsidRDefault="008F6C58" w:rsidP="008F6C58">
      <w:pPr>
        <w:tabs>
          <w:tab w:val="center" w:pos="4153"/>
          <w:tab w:val="left" w:pos="6156"/>
        </w:tabs>
        <w:jc w:val="left"/>
        <w:rPr>
          <w:rFonts w:ascii="Times New Roman" w:hAnsi="Times New Roman"/>
          <w:bCs/>
        </w:rPr>
      </w:pPr>
      <w:r>
        <w:rPr>
          <w:rFonts w:ascii="Times New Roman" w:hAnsi="Times New Roman"/>
          <w:bCs/>
        </w:rPr>
        <w:tab/>
      </w:r>
      <w:r w:rsidR="00E5359C">
        <w:rPr>
          <w:rFonts w:ascii="Times New Roman" w:hAnsi="Times New Roman" w:hint="eastAsia"/>
          <w:bCs/>
        </w:rPr>
        <w:t>图表</w:t>
      </w:r>
      <w:r w:rsidR="00E5359C">
        <w:rPr>
          <w:rFonts w:ascii="Times New Roman" w:hAnsi="Times New Roman" w:hint="eastAsia"/>
          <w:bCs/>
        </w:rPr>
        <w:t xml:space="preserve"> 6</w:t>
      </w:r>
      <w:r w:rsidR="00E5359C">
        <w:rPr>
          <w:rFonts w:ascii="Times New Roman" w:hAnsi="Times New Roman"/>
          <w:bCs/>
        </w:rPr>
        <w:t xml:space="preserve"> </w:t>
      </w:r>
      <w:r w:rsidR="00E5359C">
        <w:rPr>
          <w:rFonts w:ascii="Times New Roman" w:hAnsi="Times New Roman" w:hint="eastAsia"/>
          <w:bCs/>
        </w:rPr>
        <w:t>add</w:t>
      </w:r>
      <w:r w:rsidR="00E5359C">
        <w:rPr>
          <w:rFonts w:ascii="Times New Roman" w:hAnsi="Times New Roman"/>
          <w:bCs/>
        </w:rPr>
        <w:t>_32</w:t>
      </w:r>
      <w:r w:rsidR="00E5359C">
        <w:rPr>
          <w:rFonts w:ascii="Times New Roman" w:hAnsi="Times New Roman" w:hint="eastAsia"/>
          <w:bCs/>
        </w:rPr>
        <w:t>模块的仿真波形图</w:t>
      </w:r>
      <w:r>
        <w:rPr>
          <w:rFonts w:ascii="Times New Roman" w:hAnsi="Times New Roman"/>
          <w:bCs/>
        </w:rPr>
        <w:tab/>
      </w:r>
    </w:p>
    <w:p w14:paraId="6A8EADE0" w14:textId="77777777" w:rsidR="008F6C58" w:rsidRDefault="008F6C58" w:rsidP="008F6C58">
      <w:pPr>
        <w:rPr>
          <w:rFonts w:ascii="Times New Roman"/>
        </w:rPr>
      </w:pPr>
      <w:r>
        <w:rPr>
          <w:rFonts w:ascii="Times New Roman" w:hint="eastAsia"/>
        </w:rPr>
        <w:t>分析仿真波形：</w:t>
      </w:r>
    </w:p>
    <w:p w14:paraId="7EB166E7" w14:textId="77777777" w:rsidR="008F6C58" w:rsidRDefault="008F6C58" w:rsidP="008F6C58">
      <w:pPr>
        <w:rPr>
          <w:rFonts w:ascii="Times New Roman"/>
        </w:rPr>
      </w:pPr>
      <w:r>
        <w:rPr>
          <w:rFonts w:ascii="Times New Roman" w:hint="eastAsia"/>
        </w:rPr>
        <w:t>当</w:t>
      </w:r>
      <w:r>
        <w:rPr>
          <w:rFonts w:ascii="Times New Roman" w:hint="eastAsia"/>
        </w:rPr>
        <w:t>a</w:t>
      </w:r>
      <w:r>
        <w:rPr>
          <w:rFonts w:ascii="Times New Roman"/>
        </w:rPr>
        <w:t xml:space="preserve"> = 32</w:t>
      </w:r>
      <w:r>
        <w:rPr>
          <w:rFonts w:ascii="Times New Roman"/>
        </w:rPr>
        <w:t>’</w:t>
      </w:r>
      <w:r>
        <w:rPr>
          <w:rFonts w:ascii="Times New Roman"/>
        </w:rPr>
        <w:t>h85af55f1,b = 32</w:t>
      </w:r>
      <w:r>
        <w:rPr>
          <w:rFonts w:ascii="Times New Roman"/>
        </w:rPr>
        <w:t>’</w:t>
      </w:r>
      <w:r>
        <w:rPr>
          <w:rFonts w:ascii="Times New Roman"/>
        </w:rPr>
        <w:t>hc4000001</w:t>
      </w:r>
      <w:r>
        <w:rPr>
          <w:rFonts w:ascii="Times New Roman" w:hint="eastAsia"/>
        </w:rPr>
        <w:t>时，</w:t>
      </w:r>
      <w:r>
        <w:rPr>
          <w:rFonts w:ascii="Times New Roman" w:hint="eastAsia"/>
        </w:rPr>
        <w:t>o</w:t>
      </w:r>
      <w:r>
        <w:rPr>
          <w:rFonts w:ascii="Times New Roman"/>
        </w:rPr>
        <w:t xml:space="preserve"> = 49af55f2 = a+b;</w:t>
      </w:r>
    </w:p>
    <w:p w14:paraId="76C5A7C5" w14:textId="77777777" w:rsidR="008F6C58" w:rsidRDefault="008F6C58" w:rsidP="008F6C58">
      <w:pPr>
        <w:rPr>
          <w:rFonts w:ascii="Times New Roman"/>
        </w:rPr>
      </w:pPr>
      <w:r>
        <w:rPr>
          <w:rFonts w:ascii="Times New Roman" w:hint="eastAsia"/>
        </w:rPr>
        <w:t>当</w:t>
      </w:r>
      <w:r>
        <w:rPr>
          <w:rFonts w:ascii="Times New Roman" w:hint="eastAsia"/>
        </w:rPr>
        <w:t>a</w:t>
      </w:r>
      <w:r>
        <w:rPr>
          <w:rFonts w:ascii="Times New Roman"/>
        </w:rPr>
        <w:t xml:space="preserve"> = 32</w:t>
      </w:r>
      <w:r>
        <w:rPr>
          <w:rFonts w:ascii="Times New Roman"/>
        </w:rPr>
        <w:t>’</w:t>
      </w:r>
      <w:r>
        <w:rPr>
          <w:rFonts w:ascii="Times New Roman"/>
        </w:rPr>
        <w:t>h00000000,b = 1</w:t>
      </w:r>
      <w:r>
        <w:rPr>
          <w:rFonts w:ascii="Times New Roman" w:hint="eastAsia"/>
        </w:rPr>
        <w:t>时，</w:t>
      </w:r>
      <w:r>
        <w:rPr>
          <w:rFonts w:ascii="Times New Roman" w:hint="eastAsia"/>
        </w:rPr>
        <w:t>o</w:t>
      </w:r>
      <w:r>
        <w:rPr>
          <w:rFonts w:ascii="Times New Roman"/>
        </w:rPr>
        <w:t xml:space="preserve"> = 1 = a+b.</w:t>
      </w:r>
    </w:p>
    <w:p w14:paraId="17C23A83" w14:textId="77777777" w:rsidR="008F6C58" w:rsidRDefault="008F6C58" w:rsidP="008F6C58">
      <w:pPr>
        <w:rPr>
          <w:rFonts w:ascii="Times New Roman"/>
        </w:rPr>
      </w:pPr>
      <w:r>
        <w:rPr>
          <w:rFonts w:ascii="Times New Roman" w:hint="eastAsia"/>
        </w:rPr>
        <w:t>综上所述，符合</w:t>
      </w:r>
      <w:r>
        <w:rPr>
          <w:rFonts w:ascii="Times New Roman" w:hint="eastAsia"/>
        </w:rPr>
        <w:t>32</w:t>
      </w:r>
      <w:r>
        <w:rPr>
          <w:rFonts w:ascii="Times New Roman" w:hint="eastAsia"/>
        </w:rPr>
        <w:t>位无进位加法器的原理。</w:t>
      </w:r>
    </w:p>
    <w:p w14:paraId="1B3E9578" w14:textId="77777777" w:rsidR="00E5359C" w:rsidRPr="00E5359C" w:rsidRDefault="00E5359C" w:rsidP="008F6C58"/>
    <w:p w14:paraId="1D0B9C5D" w14:textId="5240ECDD" w:rsidR="00CC7BF8" w:rsidRPr="00F617F5" w:rsidRDefault="00CC7BF8" w:rsidP="000C25D0">
      <w:pPr>
        <w:rPr>
          <w:b/>
          <w:bCs/>
        </w:rPr>
      </w:pPr>
      <w:r w:rsidRPr="00F617F5">
        <w:rPr>
          <w:rFonts w:hint="eastAsia"/>
          <w:b/>
          <w:bCs/>
        </w:rPr>
        <w:t>4</w:t>
      </w:r>
      <w:r w:rsidRPr="00F617F5">
        <w:rPr>
          <w:b/>
          <w:bCs/>
        </w:rPr>
        <w:t>.1.1.2 A</w:t>
      </w:r>
      <w:r w:rsidR="00B22AA2" w:rsidRPr="00F617F5">
        <w:rPr>
          <w:b/>
          <w:bCs/>
        </w:rPr>
        <w:t>B</w:t>
      </w:r>
      <w:r w:rsidRPr="00F617F5">
        <w:rPr>
          <w:b/>
          <w:bCs/>
        </w:rPr>
        <w:t>C32</w:t>
      </w:r>
    </w:p>
    <w:p w14:paraId="7A640291" w14:textId="63966F22" w:rsidR="00E5359C" w:rsidRDefault="00E5359C" w:rsidP="00E5359C">
      <w:pPr>
        <w:rPr>
          <w:rFonts w:ascii="Times New Roman"/>
        </w:rPr>
      </w:pPr>
      <w:r>
        <w:rPr>
          <w:rFonts w:ascii="Times New Roman" w:hint="eastAsia"/>
        </w:rPr>
        <w:t>A</w:t>
      </w:r>
      <w:r w:rsidR="00B22AA2">
        <w:rPr>
          <w:rFonts w:ascii="Times New Roman"/>
        </w:rPr>
        <w:t>B</w:t>
      </w:r>
      <w:r>
        <w:rPr>
          <w:rFonts w:ascii="Times New Roman" w:hint="eastAsia"/>
        </w:rPr>
        <w:t>C</w:t>
      </w:r>
      <w:r>
        <w:rPr>
          <w:rFonts w:ascii="Times New Roman"/>
        </w:rPr>
        <w:t>32</w:t>
      </w:r>
      <w:r>
        <w:rPr>
          <w:rFonts w:ascii="Times New Roman" w:hint="eastAsia"/>
        </w:rPr>
        <w:t>模块的代码如下：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5359C" w:rsidRPr="00E5359C" w14:paraId="5D7416B1" w14:textId="77777777" w:rsidTr="00E5359C">
        <w:tc>
          <w:tcPr>
            <w:tcW w:w="8522" w:type="dxa"/>
            <w:shd w:val="clear" w:color="auto" w:fill="EEECE1" w:themeFill="background2"/>
          </w:tcPr>
          <w:p w14:paraId="41CC227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module ADC32(</w:t>
            </w:r>
          </w:p>
          <w:p w14:paraId="4F539AE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input [31:0]a,</w:t>
            </w:r>
          </w:p>
          <w:p w14:paraId="55698D8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input [31:0]b,</w:t>
            </w:r>
          </w:p>
          <w:p w14:paraId="4D67E53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input c0, // c0 = 1, </w:t>
            </w:r>
            <w:r w:rsidRPr="00E5359C">
              <w:rPr>
                <w:rFonts w:ascii="Courier New" w:hAnsi="Courier New" w:cs="Courier New"/>
                <w:sz w:val="20"/>
                <w:szCs w:val="20"/>
              </w:rPr>
              <w:t>减法</w:t>
            </w:r>
          </w:p>
          <w:p w14:paraId="25D2238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output [32:0]s // s[32], </w:t>
            </w:r>
            <w:r w:rsidRPr="00E5359C">
              <w:rPr>
                <w:rFonts w:ascii="Courier New" w:hAnsi="Courier New" w:cs="Courier New"/>
                <w:sz w:val="20"/>
                <w:szCs w:val="20"/>
              </w:rPr>
              <w:t>进位</w:t>
            </w:r>
            <w:r w:rsidRPr="00E5359C">
              <w:rPr>
                <w:rFonts w:ascii="Courier New" w:hAnsi="Courier New" w:cs="Courier New"/>
                <w:sz w:val="20"/>
                <w:szCs w:val="20"/>
              </w:rPr>
              <w:t xml:space="preserve"> </w:t>
            </w:r>
          </w:p>
          <w:p w14:paraId="09AA187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w:t>
            </w:r>
          </w:p>
          <w:p w14:paraId="5D792A9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wire [31:0] cin;</w:t>
            </w:r>
          </w:p>
          <w:p w14:paraId="0C64379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    </w:t>
            </w:r>
          </w:p>
          <w:p w14:paraId="7BB4F63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w:t>
            </w:r>
          </w:p>
          <w:p w14:paraId="68577B5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(a[0]),</w:t>
            </w:r>
          </w:p>
          <w:p w14:paraId="7F22C7A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(b[0]),</w:t>
            </w:r>
          </w:p>
          <w:p w14:paraId="74538F0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(1'b0),</w:t>
            </w:r>
          </w:p>
          <w:p w14:paraId="44A3663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4B96633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(s[0]),</w:t>
            </w:r>
          </w:p>
          <w:p w14:paraId="6369172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(cin[0])    </w:t>
            </w:r>
          </w:p>
          <w:p w14:paraId="51A9719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6C78239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w:t>
            </w:r>
          </w:p>
          <w:p w14:paraId="57FB5C3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w:t>
            </w:r>
          </w:p>
          <w:p w14:paraId="610D482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w:t>
            </w:r>
          </w:p>
          <w:p w14:paraId="5596C7E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(cin[0]),</w:t>
            </w:r>
          </w:p>
          <w:p w14:paraId="147FD5C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07397D4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w:t>
            </w:r>
          </w:p>
          <w:p w14:paraId="4388C16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    </w:t>
            </w:r>
          </w:p>
          <w:p w14:paraId="70712CE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40D40CC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u3(</w:t>
            </w:r>
          </w:p>
          <w:p w14:paraId="21FC1CE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w:t>
            </w:r>
          </w:p>
          <w:p w14:paraId="5FEE344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w:t>
            </w:r>
          </w:p>
          <w:p w14:paraId="505901A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w:t>
            </w:r>
          </w:p>
          <w:p w14:paraId="01A2414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48AF558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w:t>
            </w:r>
          </w:p>
          <w:p w14:paraId="0970E4E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lastRenderedPageBreak/>
              <w:t xml:space="preserve">.c1 (cin[2])    </w:t>
            </w:r>
          </w:p>
          <w:p w14:paraId="4B09399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3BF35C5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u4(</w:t>
            </w:r>
          </w:p>
          <w:p w14:paraId="022AC443"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(a[3]),</w:t>
            </w:r>
          </w:p>
          <w:p w14:paraId="3DB7F07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(b[3]),</w:t>
            </w:r>
          </w:p>
          <w:p w14:paraId="5490F2E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w:t>
            </w:r>
          </w:p>
          <w:p w14:paraId="57C45BF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2308115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(s[3]),</w:t>
            </w:r>
          </w:p>
          <w:p w14:paraId="078DA91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(cin[3])    </w:t>
            </w:r>
          </w:p>
          <w:p w14:paraId="609DC96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2045392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u5(</w:t>
            </w:r>
          </w:p>
          <w:p w14:paraId="1AAE963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(a[4]),</w:t>
            </w:r>
          </w:p>
          <w:p w14:paraId="36C577E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(b[4]),</w:t>
            </w:r>
          </w:p>
          <w:p w14:paraId="50967E9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(cin[3]),</w:t>
            </w:r>
          </w:p>
          <w:p w14:paraId="38822E6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753A37C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(s[4]),</w:t>
            </w:r>
          </w:p>
          <w:p w14:paraId="557B70E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(cin[4])    </w:t>
            </w:r>
          </w:p>
          <w:p w14:paraId="7BA798B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679BCC1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u6(</w:t>
            </w:r>
          </w:p>
          <w:p w14:paraId="5EF2C17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(a[5]),</w:t>
            </w:r>
          </w:p>
          <w:p w14:paraId="21F4C3E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(b[5]),</w:t>
            </w:r>
          </w:p>
          <w:p w14:paraId="460C4E4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(cin[4]),</w:t>
            </w:r>
          </w:p>
          <w:p w14:paraId="6124FAE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62BB21D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(s[5]),</w:t>
            </w:r>
          </w:p>
          <w:p w14:paraId="400E742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(cin[5])    </w:t>
            </w:r>
          </w:p>
          <w:p w14:paraId="058B9CD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580DC52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u7(</w:t>
            </w:r>
          </w:p>
          <w:p w14:paraId="2351D84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(a[6]),</w:t>
            </w:r>
          </w:p>
          <w:p w14:paraId="15E273C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(b[6]),</w:t>
            </w:r>
          </w:p>
          <w:p w14:paraId="2B8099A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(cin[5]),</w:t>
            </w:r>
          </w:p>
          <w:p w14:paraId="7F932E8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4C6DA85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(s[6]),</w:t>
            </w:r>
          </w:p>
          <w:p w14:paraId="25E1139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(cin[6])    </w:t>
            </w:r>
          </w:p>
          <w:p w14:paraId="46B846F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2688434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u8(</w:t>
            </w:r>
          </w:p>
          <w:p w14:paraId="548A062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(a[7]),</w:t>
            </w:r>
          </w:p>
          <w:p w14:paraId="4E1B270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(b[7]),</w:t>
            </w:r>
          </w:p>
          <w:p w14:paraId="02B583C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(cin[6]),</w:t>
            </w:r>
          </w:p>
          <w:p w14:paraId="088E08C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4BF42BD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(s[7]),</w:t>
            </w:r>
          </w:p>
          <w:p w14:paraId="71439F2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(cin[7])    </w:t>
            </w:r>
          </w:p>
          <w:p w14:paraId="4A3CAE7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14FD363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u9(</w:t>
            </w:r>
          </w:p>
          <w:p w14:paraId="5114A30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(a[8]),</w:t>
            </w:r>
          </w:p>
          <w:p w14:paraId="1FC04533"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lastRenderedPageBreak/>
              <w:t>.b0 (b[8]),</w:t>
            </w:r>
          </w:p>
          <w:p w14:paraId="2E2B8BB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(cin[7]),</w:t>
            </w:r>
          </w:p>
          <w:p w14:paraId="579B012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70883F0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(s[8]),</w:t>
            </w:r>
          </w:p>
          <w:p w14:paraId="35E71E8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(cin[8])    </w:t>
            </w:r>
          </w:p>
          <w:p w14:paraId="7E89F36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0D4CC87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u10(</w:t>
            </w:r>
          </w:p>
          <w:p w14:paraId="55B40AE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(a[9]),</w:t>
            </w:r>
          </w:p>
          <w:p w14:paraId="7712E8D3"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(b[9]),</w:t>
            </w:r>
          </w:p>
          <w:p w14:paraId="2B7AED9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(cin[8]),</w:t>
            </w:r>
          </w:p>
          <w:p w14:paraId="25F9E5A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7EEC97D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(s[9]),</w:t>
            </w:r>
          </w:p>
          <w:p w14:paraId="558A720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(cin[9])    </w:t>
            </w:r>
          </w:p>
          <w:p w14:paraId="3B44EBF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5E1DBE9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u11(</w:t>
            </w:r>
          </w:p>
          <w:p w14:paraId="3624BE5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(a[10]),</w:t>
            </w:r>
          </w:p>
          <w:p w14:paraId="3AA68DC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(b[10]),</w:t>
            </w:r>
          </w:p>
          <w:p w14:paraId="229B0A4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(cin[9]),</w:t>
            </w:r>
          </w:p>
          <w:p w14:paraId="30E5211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6133B2D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(s[10]),</w:t>
            </w:r>
          </w:p>
          <w:p w14:paraId="1760DE7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(cin[10])    </w:t>
            </w:r>
          </w:p>
          <w:p w14:paraId="7A4428F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23E4777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u12(</w:t>
            </w:r>
          </w:p>
          <w:p w14:paraId="0EC864F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(a[11]),</w:t>
            </w:r>
          </w:p>
          <w:p w14:paraId="38D5B21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(b[11]),</w:t>
            </w:r>
          </w:p>
          <w:p w14:paraId="791EFBB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(cin[10]),</w:t>
            </w:r>
          </w:p>
          <w:p w14:paraId="34AAAA7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125B5A8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(s[11]),</w:t>
            </w:r>
          </w:p>
          <w:p w14:paraId="55AD7E3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(cin[11])    </w:t>
            </w:r>
          </w:p>
          <w:p w14:paraId="7BD0814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08FDB8C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u13(</w:t>
            </w:r>
          </w:p>
          <w:p w14:paraId="08A64E3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(a[12]),</w:t>
            </w:r>
          </w:p>
          <w:p w14:paraId="6F123B23"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(b[12]),</w:t>
            </w:r>
          </w:p>
          <w:p w14:paraId="2973944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(cin[11]),</w:t>
            </w:r>
          </w:p>
          <w:p w14:paraId="520CCE5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505502A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(s[12]),</w:t>
            </w:r>
          </w:p>
          <w:p w14:paraId="68537DB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(cin[12])    </w:t>
            </w:r>
          </w:p>
          <w:p w14:paraId="660B708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5FEA00E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u14(</w:t>
            </w:r>
          </w:p>
          <w:p w14:paraId="2F32824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(a[13]),</w:t>
            </w:r>
          </w:p>
          <w:p w14:paraId="3FBCB323"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(b[13]),</w:t>
            </w:r>
          </w:p>
          <w:p w14:paraId="45311B4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(cin[12]),</w:t>
            </w:r>
          </w:p>
          <w:p w14:paraId="07F083A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30F6959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(s[13]),</w:t>
            </w:r>
          </w:p>
          <w:p w14:paraId="7ED5EDD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lastRenderedPageBreak/>
              <w:t xml:space="preserve">.c1 (cin[13])    </w:t>
            </w:r>
          </w:p>
          <w:p w14:paraId="70113F9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60C18DF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u15(</w:t>
            </w:r>
          </w:p>
          <w:p w14:paraId="7C6F741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(a[14]),</w:t>
            </w:r>
          </w:p>
          <w:p w14:paraId="5AC6C91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(b[14]),</w:t>
            </w:r>
          </w:p>
          <w:p w14:paraId="171D4CB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(cin[13]),</w:t>
            </w:r>
          </w:p>
          <w:p w14:paraId="5A14449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569865B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(s[14]),</w:t>
            </w:r>
          </w:p>
          <w:p w14:paraId="2F82156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(cin[14])    </w:t>
            </w:r>
          </w:p>
          <w:p w14:paraId="2C7C3C6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352529E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u16(</w:t>
            </w:r>
          </w:p>
          <w:p w14:paraId="6DC58CD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(a[15]),</w:t>
            </w:r>
          </w:p>
          <w:p w14:paraId="4EB9BD1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(b[15]),</w:t>
            </w:r>
          </w:p>
          <w:p w14:paraId="4699290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(cin[14]),</w:t>
            </w:r>
          </w:p>
          <w:p w14:paraId="7CC6BD9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6F6331F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(s[15]),</w:t>
            </w:r>
          </w:p>
          <w:p w14:paraId="4B81169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(cin[15])    </w:t>
            </w:r>
          </w:p>
          <w:p w14:paraId="324D7A4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615999B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u17(</w:t>
            </w:r>
          </w:p>
          <w:p w14:paraId="456ACEB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(a[16]),</w:t>
            </w:r>
          </w:p>
          <w:p w14:paraId="2D89C03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(b[16]),</w:t>
            </w:r>
          </w:p>
          <w:p w14:paraId="189ECCA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(cin[15]),</w:t>
            </w:r>
          </w:p>
          <w:p w14:paraId="1F1CF22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348204A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(s[16]),</w:t>
            </w:r>
          </w:p>
          <w:p w14:paraId="7AF94FA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(cin[16])    </w:t>
            </w:r>
          </w:p>
          <w:p w14:paraId="4970F94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0E18FE2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u18(</w:t>
            </w:r>
          </w:p>
          <w:p w14:paraId="6FD9F4D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(a[17]),</w:t>
            </w:r>
          </w:p>
          <w:p w14:paraId="179255B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(b[17]),</w:t>
            </w:r>
          </w:p>
          <w:p w14:paraId="63EFFCB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(cin[16]),</w:t>
            </w:r>
          </w:p>
          <w:p w14:paraId="08BED62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1C29FED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(s[17]),</w:t>
            </w:r>
          </w:p>
          <w:p w14:paraId="122351A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(cin[17])    </w:t>
            </w:r>
          </w:p>
          <w:p w14:paraId="7001618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0007E97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u19(</w:t>
            </w:r>
          </w:p>
          <w:p w14:paraId="4A94374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(a[18]),</w:t>
            </w:r>
          </w:p>
          <w:p w14:paraId="331A39E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(b[18]),</w:t>
            </w:r>
          </w:p>
          <w:p w14:paraId="102B10A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(cin[17]),</w:t>
            </w:r>
          </w:p>
          <w:p w14:paraId="5F29CA8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614C69C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(s[18]),</w:t>
            </w:r>
          </w:p>
          <w:p w14:paraId="4B83AA8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(cin[18])    </w:t>
            </w:r>
          </w:p>
          <w:p w14:paraId="1530BFD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0A3CCF63"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u20(</w:t>
            </w:r>
          </w:p>
          <w:p w14:paraId="59ECBD7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(a[19]),</w:t>
            </w:r>
          </w:p>
          <w:p w14:paraId="6A2E4AE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lastRenderedPageBreak/>
              <w:t>.b0 (b[19]),</w:t>
            </w:r>
          </w:p>
          <w:p w14:paraId="0CFCB91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(cin[18]),</w:t>
            </w:r>
          </w:p>
          <w:p w14:paraId="565494A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05D7651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(s[19]),</w:t>
            </w:r>
          </w:p>
          <w:p w14:paraId="334F0E4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(cin[19])    </w:t>
            </w:r>
          </w:p>
          <w:p w14:paraId="7AE4C17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34DDF69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u21(</w:t>
            </w:r>
          </w:p>
          <w:p w14:paraId="424A30C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(a[20]),</w:t>
            </w:r>
          </w:p>
          <w:p w14:paraId="333F5E4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(b[20]),</w:t>
            </w:r>
          </w:p>
          <w:p w14:paraId="210F8A0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(cin[19]),</w:t>
            </w:r>
          </w:p>
          <w:p w14:paraId="6C2FF58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06EB2FF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(s[20]),</w:t>
            </w:r>
          </w:p>
          <w:p w14:paraId="079BA3D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(cin[20])    </w:t>
            </w:r>
          </w:p>
          <w:p w14:paraId="78E96723"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2D26A97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u22(</w:t>
            </w:r>
          </w:p>
          <w:p w14:paraId="3F402EE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(a[21]),</w:t>
            </w:r>
          </w:p>
          <w:p w14:paraId="1C53D9E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(b[21]),</w:t>
            </w:r>
          </w:p>
          <w:p w14:paraId="57DBADD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(cin[20]),</w:t>
            </w:r>
          </w:p>
          <w:p w14:paraId="21A9D88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0BE51D7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(s[21]),</w:t>
            </w:r>
          </w:p>
          <w:p w14:paraId="6FA9522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(cin[21])    </w:t>
            </w:r>
          </w:p>
          <w:p w14:paraId="4DC2554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334F336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u23(</w:t>
            </w:r>
          </w:p>
          <w:p w14:paraId="0074CF3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(a[22]),</w:t>
            </w:r>
          </w:p>
          <w:p w14:paraId="1C3F2D8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(b[22]),</w:t>
            </w:r>
          </w:p>
          <w:p w14:paraId="3EC3649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(cin[21]),</w:t>
            </w:r>
          </w:p>
          <w:p w14:paraId="68F80A6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0EB4037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(s[22]),</w:t>
            </w:r>
          </w:p>
          <w:p w14:paraId="2AF58AE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(cin[22])    </w:t>
            </w:r>
          </w:p>
          <w:p w14:paraId="28DD986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582B956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u24(</w:t>
            </w:r>
          </w:p>
          <w:p w14:paraId="1B0EA9C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(a[23]),</w:t>
            </w:r>
          </w:p>
          <w:p w14:paraId="1C93A3E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(b[23]),</w:t>
            </w:r>
          </w:p>
          <w:p w14:paraId="6703139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(cin[22]),</w:t>
            </w:r>
          </w:p>
          <w:p w14:paraId="7C1305F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00D959A3"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(s[23]),</w:t>
            </w:r>
          </w:p>
          <w:p w14:paraId="2D50619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(cin[23])    </w:t>
            </w:r>
          </w:p>
          <w:p w14:paraId="7FBD7BA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233CD2A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u25(</w:t>
            </w:r>
          </w:p>
          <w:p w14:paraId="6F6A15F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(a[24]),</w:t>
            </w:r>
          </w:p>
          <w:p w14:paraId="53D9F25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(b[24]),</w:t>
            </w:r>
          </w:p>
          <w:p w14:paraId="6B3290E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(cin[23]),</w:t>
            </w:r>
          </w:p>
          <w:p w14:paraId="0DEDC89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7634CDD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(s[24]),</w:t>
            </w:r>
          </w:p>
          <w:p w14:paraId="62CAEAB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lastRenderedPageBreak/>
              <w:t xml:space="preserve">.c1 (cin[24])    </w:t>
            </w:r>
          </w:p>
          <w:p w14:paraId="1D9BF88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039B134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u26(</w:t>
            </w:r>
          </w:p>
          <w:p w14:paraId="6F3FBE1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(a[25]),</w:t>
            </w:r>
          </w:p>
          <w:p w14:paraId="7B6C921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(b[25]),</w:t>
            </w:r>
          </w:p>
          <w:p w14:paraId="0F2E0B8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(cin[24]),</w:t>
            </w:r>
          </w:p>
          <w:p w14:paraId="747CD4F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7402036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(s[25]),</w:t>
            </w:r>
          </w:p>
          <w:p w14:paraId="0C498F5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(cin[25])    </w:t>
            </w:r>
          </w:p>
          <w:p w14:paraId="7D0BC48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477E7DE7"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u27(</w:t>
            </w:r>
          </w:p>
          <w:p w14:paraId="5AB0D64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(a[26]),</w:t>
            </w:r>
          </w:p>
          <w:p w14:paraId="4D18D64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(b[26]),</w:t>
            </w:r>
          </w:p>
          <w:p w14:paraId="4CE0568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(cin[25]),</w:t>
            </w:r>
          </w:p>
          <w:p w14:paraId="5563530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5E74136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(s[26]),</w:t>
            </w:r>
          </w:p>
          <w:p w14:paraId="2619E9B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(cin[26])    </w:t>
            </w:r>
          </w:p>
          <w:p w14:paraId="4B27859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463BEA1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u28(</w:t>
            </w:r>
          </w:p>
          <w:p w14:paraId="039022B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(a[27]),</w:t>
            </w:r>
          </w:p>
          <w:p w14:paraId="4B9170D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(b[27]),</w:t>
            </w:r>
          </w:p>
          <w:p w14:paraId="25A2F38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(cin[26]),</w:t>
            </w:r>
          </w:p>
          <w:p w14:paraId="77661CF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2372518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(s[27]),</w:t>
            </w:r>
          </w:p>
          <w:p w14:paraId="73AD7BA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(cin[27])    </w:t>
            </w:r>
          </w:p>
          <w:p w14:paraId="616CD16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26AAA82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u29(</w:t>
            </w:r>
          </w:p>
          <w:p w14:paraId="7C018F1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(a[28]),</w:t>
            </w:r>
          </w:p>
          <w:p w14:paraId="62DA9A8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(b[28]),</w:t>
            </w:r>
          </w:p>
          <w:p w14:paraId="77660F2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(cin[27]),</w:t>
            </w:r>
          </w:p>
          <w:p w14:paraId="2160C954"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191853C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(s[28]),</w:t>
            </w:r>
          </w:p>
          <w:p w14:paraId="55532FA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(cin[28])    </w:t>
            </w:r>
          </w:p>
          <w:p w14:paraId="7358914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27CB438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u30(</w:t>
            </w:r>
          </w:p>
          <w:p w14:paraId="3BEAD5A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(a[29]),</w:t>
            </w:r>
          </w:p>
          <w:p w14:paraId="3B14582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(b[29]),</w:t>
            </w:r>
          </w:p>
          <w:p w14:paraId="168728F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(cin[28]),</w:t>
            </w:r>
          </w:p>
          <w:p w14:paraId="5A3A4552"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0882353B"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(s[29]),</w:t>
            </w:r>
          </w:p>
          <w:p w14:paraId="0640D52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(cin[29])    </w:t>
            </w:r>
          </w:p>
          <w:p w14:paraId="003D0B6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40EB8C5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u31(</w:t>
            </w:r>
          </w:p>
          <w:p w14:paraId="2774C818"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(a[30]),</w:t>
            </w:r>
          </w:p>
          <w:p w14:paraId="462D0FB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lastRenderedPageBreak/>
              <w:t>.b0 (b[30]),</w:t>
            </w:r>
          </w:p>
          <w:p w14:paraId="49BFE45F"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(cin[29]),</w:t>
            </w:r>
          </w:p>
          <w:p w14:paraId="61A9000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2B720AFE"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(s[30]),</w:t>
            </w:r>
          </w:p>
          <w:p w14:paraId="511C89F0"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(cin[30])    </w:t>
            </w:r>
          </w:p>
          <w:p w14:paraId="4EE4A9F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3558F9D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adc u32(</w:t>
            </w:r>
          </w:p>
          <w:p w14:paraId="31748A4A"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.a0 (a[31]),</w:t>
            </w:r>
          </w:p>
          <w:p w14:paraId="5EE9F7AC"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.b0 (b[31]),</w:t>
            </w:r>
          </w:p>
          <w:p w14:paraId="50CF6391"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.c0 (cin[30]),</w:t>
            </w:r>
          </w:p>
          <w:p w14:paraId="3F2B8299"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.s (c0), //</w:t>
            </w:r>
            <w:r w:rsidRPr="00E5359C">
              <w:rPr>
                <w:rFonts w:ascii="Courier New" w:hAnsi="Courier New" w:cs="Courier New"/>
                <w:sz w:val="20"/>
                <w:szCs w:val="20"/>
              </w:rPr>
              <w:t>指示加减法</w:t>
            </w:r>
          </w:p>
          <w:p w14:paraId="033E0805"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.out1 (s[31]),</w:t>
            </w:r>
          </w:p>
          <w:p w14:paraId="7DC65286"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 xml:space="preserve">.c1 (s[32])    </w:t>
            </w:r>
          </w:p>
          <w:p w14:paraId="3C58CD0D" w14:textId="77777777"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w:t>
            </w:r>
          </w:p>
          <w:p w14:paraId="35BF4B8F" w14:textId="77777777" w:rsidR="00E5359C" w:rsidRPr="00E5359C" w:rsidRDefault="00E5359C" w:rsidP="00E5359C">
            <w:pPr>
              <w:rPr>
                <w:rFonts w:ascii="Courier New" w:hAnsi="Courier New" w:cs="Courier New"/>
                <w:sz w:val="20"/>
                <w:szCs w:val="20"/>
              </w:rPr>
            </w:pPr>
          </w:p>
          <w:p w14:paraId="027F01C8" w14:textId="06C26CA4" w:rsidR="00E5359C" w:rsidRPr="00E5359C" w:rsidRDefault="00E5359C" w:rsidP="00E5359C">
            <w:pPr>
              <w:rPr>
                <w:rFonts w:ascii="Courier New" w:hAnsi="Courier New" w:cs="Courier New"/>
                <w:sz w:val="20"/>
                <w:szCs w:val="20"/>
              </w:rPr>
            </w:pPr>
            <w:r w:rsidRPr="00E5359C">
              <w:rPr>
                <w:rFonts w:ascii="Courier New" w:hAnsi="Courier New" w:cs="Courier New"/>
                <w:sz w:val="20"/>
                <w:szCs w:val="20"/>
              </w:rPr>
              <w:t>endmodule</w:t>
            </w:r>
          </w:p>
        </w:tc>
      </w:tr>
    </w:tbl>
    <w:p w14:paraId="246E020C" w14:textId="2F5B3A88" w:rsidR="00E5359C" w:rsidRDefault="00E5359C" w:rsidP="00E5359C">
      <w:pPr>
        <w:rPr>
          <w:rFonts w:ascii="Times New Roman"/>
          <w:noProof/>
        </w:rPr>
      </w:pPr>
      <w:r>
        <w:rPr>
          <w:rFonts w:ascii="Times New Roman" w:hint="eastAsia"/>
          <w:noProof/>
        </w:rPr>
        <w:lastRenderedPageBreak/>
        <w:t>A</w:t>
      </w:r>
      <w:r w:rsidR="00B22AA2">
        <w:rPr>
          <w:rFonts w:ascii="Times New Roman"/>
          <w:noProof/>
        </w:rPr>
        <w:t>B</w:t>
      </w:r>
      <w:r>
        <w:rPr>
          <w:rFonts w:ascii="Times New Roman" w:hint="eastAsia"/>
          <w:noProof/>
        </w:rPr>
        <w:t>C</w:t>
      </w:r>
      <w:r>
        <w:rPr>
          <w:rFonts w:ascii="Times New Roman"/>
          <w:noProof/>
        </w:rPr>
        <w:t>32</w:t>
      </w:r>
      <w:r>
        <w:rPr>
          <w:rFonts w:ascii="Times New Roman" w:hint="eastAsia"/>
          <w:noProof/>
        </w:rPr>
        <w:t>模块下的</w:t>
      </w:r>
      <w:r>
        <w:rPr>
          <w:rFonts w:ascii="Times New Roman" w:hint="eastAsia"/>
          <w:noProof/>
        </w:rPr>
        <w:t>adc</w:t>
      </w:r>
      <w:r>
        <w:rPr>
          <w:rFonts w:ascii="Times New Roman" w:hint="eastAsia"/>
          <w:noProof/>
        </w:rPr>
        <w:t>模块的代码如下：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5359C" w:rsidRPr="00E5359C" w14:paraId="4C53230B" w14:textId="77777777" w:rsidTr="00E5359C">
        <w:tc>
          <w:tcPr>
            <w:tcW w:w="8522" w:type="dxa"/>
            <w:shd w:val="clear" w:color="auto" w:fill="EEECE1" w:themeFill="background2"/>
          </w:tcPr>
          <w:p w14:paraId="2C7439FC"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module adc(</w:t>
            </w:r>
          </w:p>
          <w:p w14:paraId="01E13BFD"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input a0,</w:t>
            </w:r>
          </w:p>
          <w:p w14:paraId="38C6F84E"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input b0,</w:t>
            </w:r>
          </w:p>
          <w:p w14:paraId="4430A64C"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input c0,</w:t>
            </w:r>
          </w:p>
          <w:p w14:paraId="196899EA"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input s, //</w:t>
            </w:r>
            <w:r w:rsidRPr="00E5359C">
              <w:rPr>
                <w:rFonts w:ascii="Courier New" w:hAnsi="Courier New" w:cs="Courier New"/>
                <w:noProof/>
                <w:sz w:val="20"/>
                <w:szCs w:val="20"/>
              </w:rPr>
              <w:t>指示加减法</w:t>
            </w:r>
          </w:p>
          <w:p w14:paraId="5CE5537D"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output reg out1,</w:t>
            </w:r>
          </w:p>
          <w:p w14:paraId="64C0C610"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output reg c1    </w:t>
            </w:r>
          </w:p>
          <w:p w14:paraId="527B43FB"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w:t>
            </w:r>
          </w:p>
          <w:p w14:paraId="5DEBCACD"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always @(*)</w:t>
            </w:r>
          </w:p>
          <w:p w14:paraId="39CFF36A"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begin</w:t>
            </w:r>
          </w:p>
          <w:p w14:paraId="79B9F448"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case (s)</w:t>
            </w:r>
          </w:p>
          <w:p w14:paraId="6DDD78FF"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1'b0:   begin</w:t>
            </w:r>
          </w:p>
          <w:p w14:paraId="6477BECD"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assign out1 = a0^b0^c0; </w:t>
            </w:r>
          </w:p>
          <w:p w14:paraId="60DFBB87"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assign c1 = ((a0&amp;b0)|(a0&amp;c0)|(b0&amp;c0));</w:t>
            </w:r>
          </w:p>
          <w:p w14:paraId="022A09F5"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end</w:t>
            </w:r>
          </w:p>
          <w:p w14:paraId="21CC9C4D"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1'b1:   begin</w:t>
            </w:r>
          </w:p>
          <w:p w14:paraId="4194F477"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assign out1 = (~a0&amp;b0&amp;~c0) | (a0&amp;~b0&amp;~c0) | (~a0&amp;~b0&amp;c0) | (a0&amp;b0&amp;c0);</w:t>
            </w:r>
          </w:p>
          <w:p w14:paraId="0A735672"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assign c1 = (~a0&amp;b0&amp;~c0) | (~a0&amp;~b0&amp;c0) | (~a0&amp;b0&amp;c0) | (a0&amp;b0&amp;c0);</w:t>
            </w:r>
          </w:p>
          <w:p w14:paraId="05C80565"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end</w:t>
            </w:r>
          </w:p>
          <w:p w14:paraId="6583AD16"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endcase</w:t>
            </w:r>
          </w:p>
          <w:p w14:paraId="07940414"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end</w:t>
            </w:r>
          </w:p>
          <w:p w14:paraId="45E70FBA" w14:textId="546D39FF" w:rsidR="00E5359C" w:rsidRPr="00E5359C" w:rsidRDefault="00E5359C" w:rsidP="00E5359C">
            <w:pPr>
              <w:rPr>
                <w:rFonts w:ascii="Courier New" w:hAnsi="Courier New" w:cs="Courier New"/>
              </w:rPr>
            </w:pPr>
            <w:r w:rsidRPr="00E5359C">
              <w:rPr>
                <w:rFonts w:ascii="Courier New" w:hAnsi="Courier New" w:cs="Courier New"/>
                <w:noProof/>
                <w:sz w:val="20"/>
                <w:szCs w:val="20"/>
              </w:rPr>
              <w:t>endmodule</w:t>
            </w:r>
          </w:p>
        </w:tc>
      </w:tr>
    </w:tbl>
    <w:p w14:paraId="4BFF3B43" w14:textId="77777777" w:rsidR="00E5359C" w:rsidRDefault="00E5359C" w:rsidP="00E5359C">
      <w:pPr>
        <w:rPr>
          <w:rFonts w:ascii="Times New Roman"/>
          <w:noProof/>
        </w:rPr>
      </w:pPr>
      <w:r>
        <w:rPr>
          <w:rFonts w:ascii="Times New Roman" w:hint="eastAsia"/>
          <w:noProof/>
        </w:rPr>
        <w:t>完成模块的设计以后，对该模块进行仿真，相关代码如下：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5359C" w:rsidRPr="00E5359C" w14:paraId="09DD58BD" w14:textId="77777777" w:rsidTr="00E5359C">
        <w:tc>
          <w:tcPr>
            <w:tcW w:w="8522" w:type="dxa"/>
            <w:shd w:val="clear" w:color="auto" w:fill="EEECE1" w:themeFill="background2"/>
          </w:tcPr>
          <w:p w14:paraId="0BA207F4"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module ADC_32_sim;</w:t>
            </w:r>
          </w:p>
          <w:p w14:paraId="6217E571"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reg [31:0]a;</w:t>
            </w:r>
          </w:p>
          <w:p w14:paraId="49CA1D08"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lastRenderedPageBreak/>
              <w:t>reg [31:0]b;</w:t>
            </w:r>
          </w:p>
          <w:p w14:paraId="69C894D8"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reg c0;</w:t>
            </w:r>
          </w:p>
          <w:p w14:paraId="4F03139C"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wire [32:0]s;</w:t>
            </w:r>
          </w:p>
          <w:p w14:paraId="44142C27" w14:textId="77777777" w:rsidR="00E5359C" w:rsidRPr="00E5359C" w:rsidRDefault="00E5359C" w:rsidP="00E5359C">
            <w:pPr>
              <w:rPr>
                <w:rFonts w:ascii="Courier New" w:hAnsi="Courier New" w:cs="Courier New"/>
                <w:noProof/>
                <w:sz w:val="20"/>
                <w:szCs w:val="20"/>
              </w:rPr>
            </w:pPr>
          </w:p>
          <w:p w14:paraId="54EE9DE5"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ADC32 ADC_32U(</w:t>
            </w:r>
          </w:p>
          <w:p w14:paraId="612C5034"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.a(a),</w:t>
            </w:r>
          </w:p>
          <w:p w14:paraId="7C0DB7F3"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.b(b),</w:t>
            </w:r>
          </w:p>
          <w:p w14:paraId="3556D60C"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.c0(c0),</w:t>
            </w:r>
          </w:p>
          <w:p w14:paraId="5F5E4C12"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.s(s)</w:t>
            </w:r>
          </w:p>
          <w:p w14:paraId="3F9933D8"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w:t>
            </w:r>
          </w:p>
          <w:p w14:paraId="7366AF1F" w14:textId="77777777" w:rsidR="00E5359C" w:rsidRPr="00E5359C" w:rsidRDefault="00E5359C" w:rsidP="00E5359C">
            <w:pPr>
              <w:rPr>
                <w:rFonts w:ascii="Courier New" w:hAnsi="Courier New" w:cs="Courier New"/>
                <w:noProof/>
                <w:sz w:val="20"/>
                <w:szCs w:val="20"/>
              </w:rPr>
            </w:pPr>
          </w:p>
          <w:p w14:paraId="4559274E"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initial begin</w:t>
            </w:r>
          </w:p>
          <w:p w14:paraId="0845BCAC"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c0 = 1;</w:t>
            </w:r>
          </w:p>
          <w:p w14:paraId="7663C415"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a = 32'h0000000a;</w:t>
            </w:r>
          </w:p>
          <w:p w14:paraId="6C666345"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b = 32'h00000002;</w:t>
            </w:r>
          </w:p>
          <w:p w14:paraId="2EFB41D5"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#200;</w:t>
            </w:r>
          </w:p>
          <w:p w14:paraId="78195447"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c0 = 0;</w:t>
            </w:r>
          </w:p>
          <w:p w14:paraId="7EC32811"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b = 32'hF4560111;</w:t>
            </w:r>
          </w:p>
          <w:p w14:paraId="1FE5132E"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a = 32'h8432FABC;</w:t>
            </w:r>
          </w:p>
          <w:p w14:paraId="321DA10E"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 xml:space="preserve">    #100;</w:t>
            </w:r>
          </w:p>
          <w:p w14:paraId="35B86BA8" w14:textId="77777777" w:rsidR="00E5359C" w:rsidRPr="00E5359C" w:rsidRDefault="00E5359C" w:rsidP="00E5359C">
            <w:pPr>
              <w:rPr>
                <w:rFonts w:ascii="Courier New" w:hAnsi="Courier New" w:cs="Courier New"/>
                <w:noProof/>
                <w:sz w:val="20"/>
                <w:szCs w:val="20"/>
              </w:rPr>
            </w:pPr>
            <w:r w:rsidRPr="00E5359C">
              <w:rPr>
                <w:rFonts w:ascii="Courier New" w:hAnsi="Courier New" w:cs="Courier New"/>
                <w:noProof/>
                <w:sz w:val="20"/>
                <w:szCs w:val="20"/>
              </w:rPr>
              <w:t>end</w:t>
            </w:r>
          </w:p>
          <w:p w14:paraId="48AC0234" w14:textId="7F06D023" w:rsidR="00E5359C" w:rsidRPr="00E5359C" w:rsidRDefault="00E5359C" w:rsidP="00E5359C">
            <w:pPr>
              <w:rPr>
                <w:rFonts w:ascii="Courier New" w:hAnsi="Courier New" w:cs="Courier New"/>
              </w:rPr>
            </w:pPr>
            <w:r w:rsidRPr="00E5359C">
              <w:rPr>
                <w:rFonts w:ascii="Courier New" w:hAnsi="Courier New" w:cs="Courier New"/>
                <w:noProof/>
                <w:sz w:val="20"/>
                <w:szCs w:val="20"/>
              </w:rPr>
              <w:t>endmodule</w:t>
            </w:r>
          </w:p>
        </w:tc>
      </w:tr>
    </w:tbl>
    <w:p w14:paraId="63113BC8" w14:textId="77777777" w:rsidR="00E5359C" w:rsidRDefault="00E5359C" w:rsidP="00E5359C">
      <w:pPr>
        <w:rPr>
          <w:rFonts w:ascii="Times New Roman"/>
          <w:noProof/>
        </w:rPr>
      </w:pPr>
      <w:r>
        <w:rPr>
          <w:rFonts w:ascii="Times New Roman" w:hint="eastAsia"/>
          <w:noProof/>
        </w:rPr>
        <w:lastRenderedPageBreak/>
        <w:t>执行仿真命令，得到仿真波形如下图所示：</w:t>
      </w:r>
    </w:p>
    <w:p w14:paraId="430C3ED8" w14:textId="5B41D07A" w:rsidR="00CC7BF8" w:rsidRPr="00E5359C" w:rsidRDefault="00E5359C" w:rsidP="00E5359C">
      <w:pPr>
        <w:jc w:val="center"/>
      </w:pPr>
      <w:r w:rsidRPr="0025112C">
        <w:rPr>
          <w:rFonts w:ascii="Times New Roman"/>
          <w:noProof/>
        </w:rPr>
        <w:drawing>
          <wp:inline distT="0" distB="0" distL="0" distR="0" wp14:anchorId="5EABF25B" wp14:editId="04B628A4">
            <wp:extent cx="5257800" cy="1295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1295400"/>
                    </a:xfrm>
                    <a:prstGeom prst="rect">
                      <a:avLst/>
                    </a:prstGeom>
                    <a:noFill/>
                    <a:ln>
                      <a:noFill/>
                    </a:ln>
                  </pic:spPr>
                </pic:pic>
              </a:graphicData>
            </a:graphic>
          </wp:inline>
        </w:drawing>
      </w:r>
    </w:p>
    <w:p w14:paraId="4DADD102" w14:textId="3C2EBC89" w:rsidR="00E5359C" w:rsidRDefault="00E5359C" w:rsidP="00E5359C">
      <w:pPr>
        <w:jc w:val="center"/>
      </w:pPr>
      <w:r>
        <w:rPr>
          <w:rFonts w:hint="eastAsia"/>
        </w:rPr>
        <w:t>图表</w:t>
      </w:r>
      <w:r>
        <w:rPr>
          <w:rFonts w:hint="eastAsia"/>
        </w:rPr>
        <w:t xml:space="preserve"> 7</w:t>
      </w:r>
      <w:r>
        <w:t xml:space="preserve"> </w:t>
      </w:r>
      <w:r>
        <w:rPr>
          <w:rFonts w:hint="eastAsia"/>
        </w:rPr>
        <w:t>ADC</w:t>
      </w:r>
      <w:r>
        <w:t>32</w:t>
      </w:r>
      <w:r>
        <w:rPr>
          <w:rFonts w:hint="eastAsia"/>
        </w:rPr>
        <w:t>模块的仿真波形</w:t>
      </w:r>
    </w:p>
    <w:p w14:paraId="6F05B867" w14:textId="77777777" w:rsidR="00E5359C" w:rsidRDefault="00E5359C" w:rsidP="00E5359C">
      <w:pPr>
        <w:rPr>
          <w:rFonts w:ascii="Times New Roman"/>
          <w:noProof/>
        </w:rPr>
      </w:pPr>
      <w:r>
        <w:rPr>
          <w:rFonts w:ascii="Times New Roman" w:hint="eastAsia"/>
          <w:noProof/>
        </w:rPr>
        <w:t>下面对波形进行分析：</w:t>
      </w:r>
    </w:p>
    <w:p w14:paraId="49804167" w14:textId="77777777" w:rsidR="00E5359C" w:rsidRDefault="00E5359C" w:rsidP="00E5359C">
      <w:pPr>
        <w:rPr>
          <w:rFonts w:ascii="Times New Roman"/>
          <w:noProof/>
        </w:rPr>
      </w:pPr>
      <w:r>
        <w:rPr>
          <w:rFonts w:ascii="Times New Roman" w:hint="eastAsia"/>
          <w:noProof/>
        </w:rPr>
        <w:t>当</w:t>
      </w:r>
      <w:r>
        <w:rPr>
          <w:rFonts w:ascii="Times New Roman" w:hint="eastAsia"/>
          <w:noProof/>
        </w:rPr>
        <w:t>c</w:t>
      </w:r>
      <w:r>
        <w:rPr>
          <w:rFonts w:ascii="Times New Roman"/>
          <w:noProof/>
        </w:rPr>
        <w:t>o = 1</w:t>
      </w:r>
      <w:r>
        <w:rPr>
          <w:rFonts w:ascii="Times New Roman" w:hint="eastAsia"/>
          <w:noProof/>
        </w:rPr>
        <w:t>的时候，进行减法运算，</w:t>
      </w:r>
      <w:r>
        <w:rPr>
          <w:rFonts w:ascii="Times New Roman" w:hint="eastAsia"/>
          <w:noProof/>
        </w:rPr>
        <w:t>a</w:t>
      </w:r>
      <w:r>
        <w:rPr>
          <w:rFonts w:ascii="Times New Roman"/>
          <w:noProof/>
        </w:rPr>
        <w:t xml:space="preserve"> = a,b = 2,s = a-b = 8;</w:t>
      </w:r>
    </w:p>
    <w:p w14:paraId="5859DB2B" w14:textId="77777777" w:rsidR="00E5359C" w:rsidRDefault="00E5359C" w:rsidP="00E5359C">
      <w:pPr>
        <w:rPr>
          <w:rFonts w:ascii="Times New Roman"/>
          <w:noProof/>
        </w:rPr>
      </w:pPr>
      <w:r>
        <w:rPr>
          <w:rFonts w:ascii="Times New Roman" w:hint="eastAsia"/>
          <w:noProof/>
        </w:rPr>
        <w:t>当</w:t>
      </w:r>
      <w:r>
        <w:rPr>
          <w:rFonts w:ascii="Times New Roman" w:hint="eastAsia"/>
          <w:noProof/>
        </w:rPr>
        <w:t>c</w:t>
      </w:r>
      <w:r>
        <w:rPr>
          <w:rFonts w:ascii="Times New Roman"/>
          <w:noProof/>
        </w:rPr>
        <w:t>o = 0</w:t>
      </w:r>
      <w:r>
        <w:rPr>
          <w:rFonts w:ascii="Times New Roman" w:hint="eastAsia"/>
          <w:noProof/>
        </w:rPr>
        <w:t>的时候，进行加法运算，</w:t>
      </w:r>
      <w:r>
        <w:rPr>
          <w:rFonts w:ascii="Times New Roman" w:hint="eastAsia"/>
          <w:noProof/>
        </w:rPr>
        <w:t>a</w:t>
      </w:r>
      <w:r>
        <w:rPr>
          <w:rFonts w:ascii="Times New Roman"/>
          <w:noProof/>
        </w:rPr>
        <w:t xml:space="preserve"> = 8432fabc,b = f4560111,s = a+b = 17888fbcd.</w:t>
      </w:r>
    </w:p>
    <w:p w14:paraId="0A39D6CB" w14:textId="77777777" w:rsidR="00E5359C" w:rsidRDefault="00E5359C" w:rsidP="00E5359C">
      <w:pPr>
        <w:rPr>
          <w:rFonts w:ascii="Times New Roman"/>
          <w:noProof/>
        </w:rPr>
      </w:pPr>
      <w:r>
        <w:rPr>
          <w:rFonts w:ascii="Times New Roman" w:hint="eastAsia"/>
          <w:noProof/>
        </w:rPr>
        <w:t>综上所述，符合</w:t>
      </w:r>
      <w:r>
        <w:rPr>
          <w:rFonts w:ascii="Times New Roman" w:hint="eastAsia"/>
          <w:noProof/>
        </w:rPr>
        <w:t>32</w:t>
      </w:r>
      <w:r>
        <w:rPr>
          <w:rFonts w:ascii="Times New Roman" w:hint="eastAsia"/>
          <w:noProof/>
        </w:rPr>
        <w:t>位进位加减法器的原理。</w:t>
      </w:r>
    </w:p>
    <w:p w14:paraId="6803A60A" w14:textId="77777777" w:rsidR="00E5359C" w:rsidRPr="00E5359C" w:rsidRDefault="00E5359C" w:rsidP="00E5359C"/>
    <w:p w14:paraId="2C4F9F58" w14:textId="7F2E7E70" w:rsidR="00CC7BF8" w:rsidRPr="00F617F5" w:rsidRDefault="00CC7BF8" w:rsidP="000C25D0">
      <w:pPr>
        <w:rPr>
          <w:b/>
          <w:bCs/>
        </w:rPr>
      </w:pPr>
      <w:r w:rsidRPr="00F617F5">
        <w:rPr>
          <w:rFonts w:hint="eastAsia"/>
          <w:b/>
          <w:bCs/>
        </w:rPr>
        <w:t>4</w:t>
      </w:r>
      <w:r w:rsidRPr="00F617F5">
        <w:rPr>
          <w:b/>
          <w:bCs/>
        </w:rPr>
        <w:t>.1.1.3 A</w:t>
      </w:r>
      <w:r w:rsidR="00B22AA2" w:rsidRPr="00F617F5">
        <w:rPr>
          <w:b/>
          <w:bCs/>
        </w:rPr>
        <w:t>D</w:t>
      </w:r>
      <w:r w:rsidRPr="00F617F5">
        <w:rPr>
          <w:b/>
          <w:bCs/>
        </w:rPr>
        <w:t>C32</w:t>
      </w:r>
    </w:p>
    <w:p w14:paraId="35B59D29" w14:textId="780D1E7B" w:rsidR="00B22AA2" w:rsidRDefault="00B22AA2" w:rsidP="000C25D0">
      <w:r>
        <w:rPr>
          <w:rFonts w:hint="eastAsia"/>
        </w:rPr>
        <w:t>该模块的代码如下：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B22AA2" w:rsidRPr="00B22AA2" w14:paraId="36BEBDC2" w14:textId="77777777" w:rsidTr="00B22AA2">
        <w:tc>
          <w:tcPr>
            <w:tcW w:w="8522" w:type="dxa"/>
            <w:shd w:val="clear" w:color="auto" w:fill="EEECE1" w:themeFill="background2"/>
          </w:tcPr>
          <w:p w14:paraId="62089019"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module adc32(</w:t>
            </w:r>
          </w:p>
          <w:p w14:paraId="7D8D0AB6"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input [31:0]a,</w:t>
            </w:r>
          </w:p>
          <w:p w14:paraId="26E0DD15"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input [31:0]b,</w:t>
            </w:r>
          </w:p>
          <w:p w14:paraId="1B8E36F0"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output [32:0]o</w:t>
            </w:r>
          </w:p>
          <w:p w14:paraId="39DE5387"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w:t>
            </w:r>
          </w:p>
          <w:p w14:paraId="213740AE"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assign o = a+b;</w:t>
            </w:r>
          </w:p>
          <w:p w14:paraId="65D1A549" w14:textId="5FB9167F"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lastRenderedPageBreak/>
              <w:t>endmodule</w:t>
            </w:r>
          </w:p>
        </w:tc>
      </w:tr>
    </w:tbl>
    <w:p w14:paraId="2A5744B4" w14:textId="77777777" w:rsidR="00B22AA2" w:rsidRDefault="00B22AA2" w:rsidP="000C25D0"/>
    <w:p w14:paraId="21CE27A6" w14:textId="0690E1AE" w:rsidR="00CC7BF8" w:rsidRDefault="00B22AA2" w:rsidP="000C25D0">
      <w:r>
        <w:rPr>
          <w:rFonts w:hint="eastAsia"/>
        </w:rPr>
        <w:t>该模块的仿真代码如下：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B22AA2" w:rsidRPr="00B22AA2" w14:paraId="09B864DF" w14:textId="77777777" w:rsidTr="00B22AA2">
        <w:tc>
          <w:tcPr>
            <w:tcW w:w="8522" w:type="dxa"/>
            <w:shd w:val="clear" w:color="auto" w:fill="EEECE1" w:themeFill="background2"/>
          </w:tcPr>
          <w:p w14:paraId="44F04977"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module adc32_sim;</w:t>
            </w:r>
          </w:p>
          <w:p w14:paraId="513F3472"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reg [31:0]a;</w:t>
            </w:r>
          </w:p>
          <w:p w14:paraId="00CBC792"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reg [31:0]b;</w:t>
            </w:r>
          </w:p>
          <w:p w14:paraId="24B3CA76"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wire [32:0]o;</w:t>
            </w:r>
          </w:p>
          <w:p w14:paraId="206AE0F8" w14:textId="77777777" w:rsidR="00B22AA2" w:rsidRPr="00B22AA2" w:rsidRDefault="00B22AA2" w:rsidP="00B22AA2">
            <w:pPr>
              <w:rPr>
                <w:rFonts w:ascii="Courier New" w:hAnsi="Courier New" w:cs="Courier New"/>
                <w:sz w:val="20"/>
                <w:szCs w:val="20"/>
              </w:rPr>
            </w:pPr>
          </w:p>
          <w:p w14:paraId="3F454FBD"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adc32 adc32_U(</w:t>
            </w:r>
          </w:p>
          <w:p w14:paraId="6110EC59"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.a(a),</w:t>
            </w:r>
          </w:p>
          <w:p w14:paraId="6147FD07"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.b(b),</w:t>
            </w:r>
          </w:p>
          <w:p w14:paraId="21C2E88F"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.o(o)</w:t>
            </w:r>
          </w:p>
          <w:p w14:paraId="4D6088D2"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w:t>
            </w:r>
          </w:p>
          <w:p w14:paraId="0B6DB616" w14:textId="77777777" w:rsidR="00B22AA2" w:rsidRPr="00B22AA2" w:rsidRDefault="00B22AA2" w:rsidP="00B22AA2">
            <w:pPr>
              <w:rPr>
                <w:rFonts w:ascii="Courier New" w:hAnsi="Courier New" w:cs="Courier New"/>
                <w:sz w:val="20"/>
                <w:szCs w:val="20"/>
              </w:rPr>
            </w:pPr>
          </w:p>
          <w:p w14:paraId="0AEF1CA6"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initial begin </w:t>
            </w:r>
          </w:p>
          <w:p w14:paraId="122AB7B1"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a = 32'h987654ff;</w:t>
            </w:r>
          </w:p>
          <w:p w14:paraId="0BD5BB4C"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b = 32'habaa0011;</w:t>
            </w:r>
          </w:p>
          <w:p w14:paraId="217F1CB7"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#100;</w:t>
            </w:r>
          </w:p>
          <w:p w14:paraId="247D649C"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a = 32'ha349bcdd;</w:t>
            </w:r>
          </w:p>
          <w:p w14:paraId="79897D20"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b = 32'h1300ffac;</w:t>
            </w:r>
          </w:p>
          <w:p w14:paraId="2A922744"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 xml:space="preserve">    #100;</w:t>
            </w:r>
          </w:p>
          <w:p w14:paraId="43F9323F" w14:textId="77777777"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end</w:t>
            </w:r>
          </w:p>
          <w:p w14:paraId="10A7A02C" w14:textId="4A096CDC" w:rsidR="00B22AA2" w:rsidRPr="00B22AA2" w:rsidRDefault="00B22AA2" w:rsidP="00B22AA2">
            <w:pPr>
              <w:rPr>
                <w:rFonts w:ascii="Courier New" w:hAnsi="Courier New" w:cs="Courier New"/>
                <w:sz w:val="20"/>
                <w:szCs w:val="20"/>
              </w:rPr>
            </w:pPr>
            <w:r w:rsidRPr="00B22AA2">
              <w:rPr>
                <w:rFonts w:ascii="Courier New" w:hAnsi="Courier New" w:cs="Courier New"/>
                <w:sz w:val="20"/>
                <w:szCs w:val="20"/>
              </w:rPr>
              <w:t>endmodule</w:t>
            </w:r>
          </w:p>
        </w:tc>
      </w:tr>
    </w:tbl>
    <w:p w14:paraId="47085197" w14:textId="252EFA47" w:rsidR="00B22AA2" w:rsidRDefault="00B22AA2" w:rsidP="000C25D0"/>
    <w:p w14:paraId="16444944" w14:textId="58B22F2D" w:rsidR="00B22AA2" w:rsidRDefault="00B22AA2" w:rsidP="000C25D0">
      <w:r>
        <w:rPr>
          <w:rFonts w:hint="eastAsia"/>
        </w:rPr>
        <w:t>该模块的仿真波形如下：</w:t>
      </w:r>
    </w:p>
    <w:p w14:paraId="46C8C6C3" w14:textId="689ECFBB" w:rsidR="00B22AA2" w:rsidRDefault="00B22AA2" w:rsidP="00B22AA2">
      <w:pPr>
        <w:jc w:val="center"/>
      </w:pPr>
      <w:r w:rsidRPr="00B22AA2">
        <w:rPr>
          <w:noProof/>
        </w:rPr>
        <w:drawing>
          <wp:inline distT="0" distB="0" distL="0" distR="0" wp14:anchorId="2F94371D" wp14:editId="641328E0">
            <wp:extent cx="5235394" cy="1257409"/>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394" cy="1257409"/>
                    </a:xfrm>
                    <a:prstGeom prst="rect">
                      <a:avLst/>
                    </a:prstGeom>
                  </pic:spPr>
                </pic:pic>
              </a:graphicData>
            </a:graphic>
          </wp:inline>
        </w:drawing>
      </w:r>
    </w:p>
    <w:p w14:paraId="3DCD9D53" w14:textId="18518238" w:rsidR="00B22AA2" w:rsidRDefault="00B22AA2" w:rsidP="000C25D0">
      <w:r>
        <w:rPr>
          <w:rFonts w:hint="eastAsia"/>
        </w:rPr>
        <w:t>对该模块生成的仿真波形进行分析：</w:t>
      </w:r>
    </w:p>
    <w:p w14:paraId="09FD5186" w14:textId="77A8FB6F" w:rsidR="00B22AA2" w:rsidRDefault="008E4275" w:rsidP="000C25D0">
      <w:r>
        <w:t>a=32’h987654ff, b=32’habaa0011</w:t>
      </w:r>
      <w:r>
        <w:rPr>
          <w:rFonts w:hint="eastAsia"/>
        </w:rPr>
        <w:t>的时候，结果为</w:t>
      </w:r>
      <w:r>
        <w:rPr>
          <w:rFonts w:hint="eastAsia"/>
        </w:rPr>
        <w:t>3</w:t>
      </w:r>
      <w:r>
        <w:t>3’h</w:t>
      </w:r>
      <w:r>
        <w:rPr>
          <w:rFonts w:hint="eastAsia"/>
        </w:rPr>
        <w:t>1</w:t>
      </w:r>
      <w:r>
        <w:t>44205510;</w:t>
      </w:r>
    </w:p>
    <w:p w14:paraId="3DDF61BC" w14:textId="3304A618" w:rsidR="008E4275" w:rsidRDefault="008E4275" w:rsidP="000C25D0">
      <w:r>
        <w:rPr>
          <w:rFonts w:hint="eastAsia"/>
        </w:rPr>
        <w:t>a</w:t>
      </w:r>
      <w:r>
        <w:t>=32’ha349bcdd, b=32’h1300ffac</w:t>
      </w:r>
      <w:r>
        <w:rPr>
          <w:rFonts w:hint="eastAsia"/>
        </w:rPr>
        <w:t>的时候，结果为</w:t>
      </w:r>
      <w:r>
        <w:rPr>
          <w:rFonts w:hint="eastAsia"/>
        </w:rPr>
        <w:t>3</w:t>
      </w:r>
      <w:r>
        <w:t>3’h0b64abc89.</w:t>
      </w:r>
    </w:p>
    <w:p w14:paraId="5464C4CA" w14:textId="512C5816" w:rsidR="008E4275" w:rsidRDefault="008E4275" w:rsidP="000C25D0">
      <w:r>
        <w:rPr>
          <w:rFonts w:hint="eastAsia"/>
        </w:rPr>
        <w:t>综上所述，符合进位加法器的原理。</w:t>
      </w:r>
    </w:p>
    <w:p w14:paraId="2D3C25B3" w14:textId="77777777" w:rsidR="00E33D1F" w:rsidRPr="008E4275" w:rsidRDefault="00E33D1F" w:rsidP="000C25D0"/>
    <w:p w14:paraId="4DF823C5" w14:textId="70F37625" w:rsidR="00CC7BF8" w:rsidRPr="00F617F5" w:rsidRDefault="00CC7BF8" w:rsidP="000C25D0">
      <w:pPr>
        <w:rPr>
          <w:b/>
          <w:bCs/>
        </w:rPr>
      </w:pPr>
      <w:r w:rsidRPr="00F617F5">
        <w:rPr>
          <w:rFonts w:hint="eastAsia"/>
          <w:b/>
          <w:bCs/>
        </w:rPr>
        <w:t>4</w:t>
      </w:r>
      <w:r w:rsidRPr="00F617F5">
        <w:rPr>
          <w:b/>
          <w:bCs/>
        </w:rPr>
        <w:t>.1.1.4 or32</w:t>
      </w:r>
    </w:p>
    <w:p w14:paraId="2F85E1E7" w14:textId="75483C4B" w:rsidR="006D11A1" w:rsidRDefault="006D11A1" w:rsidP="006D11A1">
      <w:pPr>
        <w:rPr>
          <w:rFonts w:ascii="Times New Roman"/>
        </w:rPr>
      </w:pPr>
      <w:r>
        <w:rPr>
          <w:rFonts w:ascii="Times New Roman" w:hint="eastAsia"/>
        </w:rPr>
        <w:t>o</w:t>
      </w:r>
      <w:r>
        <w:rPr>
          <w:rFonts w:ascii="Times New Roman"/>
        </w:rPr>
        <w:t>r32</w:t>
      </w:r>
      <w:r>
        <w:rPr>
          <w:rFonts w:ascii="Times New Roman" w:hint="eastAsia"/>
        </w:rPr>
        <w:t>模块的设计代码如下所示：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D11A1" w:rsidRPr="006D11A1" w14:paraId="37E3A859" w14:textId="77777777" w:rsidTr="006D11A1">
        <w:tc>
          <w:tcPr>
            <w:tcW w:w="8522" w:type="dxa"/>
            <w:shd w:val="clear" w:color="auto" w:fill="EEECE1" w:themeFill="background2"/>
          </w:tcPr>
          <w:p w14:paraId="33BE39E5"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module or32(</w:t>
            </w:r>
          </w:p>
          <w:p w14:paraId="23BFDEAF"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input [31:0]a,</w:t>
            </w:r>
          </w:p>
          <w:p w14:paraId="12CEA6E9"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input [31:0]b,</w:t>
            </w:r>
          </w:p>
          <w:p w14:paraId="1CE5E920"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output [31:0]res</w:t>
            </w:r>
          </w:p>
          <w:p w14:paraId="3B2D381B"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w:t>
            </w:r>
          </w:p>
          <w:p w14:paraId="50CE4896"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lastRenderedPageBreak/>
              <w:t xml:space="preserve">    assign res = a|b;</w:t>
            </w:r>
          </w:p>
          <w:p w14:paraId="4DAB18CF" w14:textId="14C38819" w:rsidR="006D11A1" w:rsidRPr="006D11A1" w:rsidRDefault="006D11A1" w:rsidP="006D11A1">
            <w:pPr>
              <w:rPr>
                <w:rFonts w:ascii="Courier New" w:hAnsi="Courier New" w:cs="Courier New"/>
              </w:rPr>
            </w:pPr>
            <w:r w:rsidRPr="006D11A1">
              <w:rPr>
                <w:rFonts w:ascii="Courier New" w:hAnsi="Courier New" w:cs="Courier New"/>
                <w:sz w:val="20"/>
                <w:szCs w:val="20"/>
              </w:rPr>
              <w:t>endmodule</w:t>
            </w:r>
          </w:p>
        </w:tc>
      </w:tr>
    </w:tbl>
    <w:p w14:paraId="59D49EE1" w14:textId="77777777" w:rsidR="006D11A1" w:rsidRDefault="006D11A1" w:rsidP="006D11A1">
      <w:pPr>
        <w:rPr>
          <w:rFonts w:ascii="Times New Roman"/>
          <w:noProof/>
        </w:rPr>
      </w:pPr>
      <w:r>
        <w:rPr>
          <w:rFonts w:ascii="Times New Roman" w:hint="eastAsia"/>
          <w:noProof/>
        </w:rPr>
        <w:lastRenderedPageBreak/>
        <w:t>该模块的仿真代码如下</w:t>
      </w:r>
      <w:r>
        <w:rPr>
          <w:rFonts w:ascii="Times New Roman"/>
          <w:noProof/>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D11A1" w:rsidRPr="006D11A1" w14:paraId="7C8A0249" w14:textId="77777777" w:rsidTr="006D11A1">
        <w:tc>
          <w:tcPr>
            <w:tcW w:w="8522" w:type="dxa"/>
            <w:shd w:val="clear" w:color="auto" w:fill="EEECE1" w:themeFill="background2"/>
          </w:tcPr>
          <w:p w14:paraId="5586ACBE"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module or32_sim;</w:t>
            </w:r>
          </w:p>
          <w:p w14:paraId="2A9DE98A"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reg [31:0]a;</w:t>
            </w:r>
          </w:p>
          <w:p w14:paraId="071517EC"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reg [31:0]b;</w:t>
            </w:r>
          </w:p>
          <w:p w14:paraId="4F436278"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wire [31:0]res;</w:t>
            </w:r>
          </w:p>
          <w:p w14:paraId="67257619" w14:textId="77777777" w:rsidR="006D11A1" w:rsidRPr="006D11A1" w:rsidRDefault="006D11A1" w:rsidP="006D11A1">
            <w:pPr>
              <w:rPr>
                <w:rFonts w:ascii="Courier New" w:hAnsi="Courier New" w:cs="Courier New"/>
                <w:noProof/>
                <w:sz w:val="20"/>
                <w:szCs w:val="20"/>
              </w:rPr>
            </w:pPr>
          </w:p>
          <w:p w14:paraId="23309B7D"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or32 or32_U(</w:t>
            </w:r>
          </w:p>
          <w:p w14:paraId="1AC9CE4C"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 xml:space="preserve">    .a(a),</w:t>
            </w:r>
          </w:p>
          <w:p w14:paraId="4AFC02D0"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 xml:space="preserve">    .b(b),</w:t>
            </w:r>
          </w:p>
          <w:p w14:paraId="4104D129"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 xml:space="preserve">    .res(res)</w:t>
            </w:r>
          </w:p>
          <w:p w14:paraId="70D8E570"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w:t>
            </w:r>
          </w:p>
          <w:p w14:paraId="4BE6E7D5" w14:textId="77777777" w:rsidR="006D11A1" w:rsidRPr="006D11A1" w:rsidRDefault="006D11A1" w:rsidP="006D11A1">
            <w:pPr>
              <w:rPr>
                <w:rFonts w:ascii="Courier New" w:hAnsi="Courier New" w:cs="Courier New"/>
                <w:noProof/>
                <w:sz w:val="20"/>
                <w:szCs w:val="20"/>
              </w:rPr>
            </w:pPr>
          </w:p>
          <w:p w14:paraId="7458B0D1"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initial begin</w:t>
            </w:r>
          </w:p>
          <w:p w14:paraId="098424FC"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 xml:space="preserve">    a = 32'b1000_0101_1010_1111_0101_0101_1111_0001;</w:t>
            </w:r>
          </w:p>
          <w:p w14:paraId="2D8B901F"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 xml:space="preserve">    b = 32'b1100_0100_0000_0000_0000_0000_0000_0001;</w:t>
            </w:r>
          </w:p>
          <w:p w14:paraId="5E24AE0E"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 xml:space="preserve">    #200;</w:t>
            </w:r>
          </w:p>
          <w:p w14:paraId="40364326"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 xml:space="preserve">    a = 32'b0101_1010_0001_1011_1111_0010_0000_1011;</w:t>
            </w:r>
          </w:p>
          <w:p w14:paraId="7CBAF081"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 xml:space="preserve">    b = 32'b1010_1101_0000_1111_0101_0000_1101_0110;</w:t>
            </w:r>
          </w:p>
          <w:p w14:paraId="2AA96DB1"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 xml:space="preserve">    #40;</w:t>
            </w:r>
          </w:p>
          <w:p w14:paraId="40E1D746" w14:textId="77777777" w:rsidR="006D11A1" w:rsidRPr="006D11A1" w:rsidRDefault="006D11A1" w:rsidP="006D11A1">
            <w:pPr>
              <w:rPr>
                <w:rFonts w:ascii="Courier New" w:hAnsi="Courier New" w:cs="Courier New"/>
                <w:noProof/>
                <w:sz w:val="20"/>
                <w:szCs w:val="20"/>
              </w:rPr>
            </w:pPr>
            <w:r w:rsidRPr="006D11A1">
              <w:rPr>
                <w:rFonts w:ascii="Courier New" w:hAnsi="Courier New" w:cs="Courier New"/>
                <w:noProof/>
                <w:sz w:val="20"/>
                <w:szCs w:val="20"/>
              </w:rPr>
              <w:t>end</w:t>
            </w:r>
          </w:p>
          <w:p w14:paraId="5D0DFC04" w14:textId="330C6635" w:rsidR="006D11A1" w:rsidRPr="006D11A1" w:rsidRDefault="006D11A1" w:rsidP="006D11A1">
            <w:pPr>
              <w:rPr>
                <w:rFonts w:ascii="Courier New" w:hAnsi="Courier New" w:cs="Courier New"/>
              </w:rPr>
            </w:pPr>
            <w:r w:rsidRPr="006D11A1">
              <w:rPr>
                <w:rFonts w:ascii="Courier New" w:hAnsi="Courier New" w:cs="Courier New"/>
                <w:noProof/>
                <w:sz w:val="20"/>
                <w:szCs w:val="20"/>
              </w:rPr>
              <w:t>endmodule</w:t>
            </w:r>
          </w:p>
        </w:tc>
      </w:tr>
    </w:tbl>
    <w:p w14:paraId="2B6D974F" w14:textId="77777777" w:rsidR="006D11A1" w:rsidRDefault="006D11A1" w:rsidP="006D11A1">
      <w:pPr>
        <w:rPr>
          <w:rFonts w:ascii="Times New Roman"/>
          <w:noProof/>
        </w:rPr>
      </w:pPr>
      <w:r>
        <w:rPr>
          <w:rFonts w:ascii="Times New Roman" w:hint="eastAsia"/>
          <w:noProof/>
        </w:rPr>
        <w:t>该模块的仿真波形如下：</w:t>
      </w:r>
    </w:p>
    <w:p w14:paraId="0C21AB93" w14:textId="09F3BAA0" w:rsidR="006D11A1" w:rsidRDefault="006D11A1" w:rsidP="006D11A1">
      <w:pPr>
        <w:jc w:val="center"/>
      </w:pPr>
      <w:r w:rsidRPr="004009F1">
        <w:rPr>
          <w:rFonts w:ascii="Times New Roman"/>
          <w:noProof/>
        </w:rPr>
        <w:drawing>
          <wp:inline distT="0" distB="0" distL="0" distR="0" wp14:anchorId="79EC3DE4" wp14:editId="4A4E015A">
            <wp:extent cx="4648200" cy="10820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1082040"/>
                    </a:xfrm>
                    <a:prstGeom prst="rect">
                      <a:avLst/>
                    </a:prstGeom>
                    <a:noFill/>
                    <a:ln>
                      <a:noFill/>
                    </a:ln>
                  </pic:spPr>
                </pic:pic>
              </a:graphicData>
            </a:graphic>
          </wp:inline>
        </w:drawing>
      </w:r>
    </w:p>
    <w:p w14:paraId="50754958" w14:textId="77777777" w:rsidR="006D11A1" w:rsidRDefault="006D11A1" w:rsidP="006D11A1">
      <w:pPr>
        <w:rPr>
          <w:rFonts w:ascii="Times New Roman"/>
          <w:noProof/>
        </w:rPr>
      </w:pPr>
      <w:r>
        <w:rPr>
          <w:rFonts w:ascii="Times New Roman" w:hint="eastAsia"/>
          <w:noProof/>
        </w:rPr>
        <w:t>对仿真波形进行分析</w:t>
      </w:r>
      <w:r>
        <w:rPr>
          <w:rFonts w:ascii="Times New Roman"/>
          <w:noProof/>
        </w:rPr>
        <w:t>:</w:t>
      </w:r>
    </w:p>
    <w:p w14:paraId="3E8B84EB" w14:textId="77777777" w:rsidR="006D11A1" w:rsidRPr="004009F1" w:rsidRDefault="006D11A1" w:rsidP="006D11A1">
      <w:pPr>
        <w:rPr>
          <w:rFonts w:ascii="Times New Roman"/>
          <w:noProof/>
        </w:rPr>
      </w:pPr>
      <w:r>
        <w:rPr>
          <w:rFonts w:ascii="Times New Roman" w:hint="eastAsia"/>
          <w:noProof/>
        </w:rPr>
        <w:t>当</w:t>
      </w:r>
      <w:r w:rsidRPr="004009F1">
        <w:rPr>
          <w:rFonts w:ascii="Times New Roman"/>
          <w:noProof/>
        </w:rPr>
        <w:t>a = 32'b1000_0101_1010_1111_0101_0101_1111_0001</w:t>
      </w:r>
      <w:r>
        <w:rPr>
          <w:rFonts w:ascii="Times New Roman" w:hint="eastAsia"/>
          <w:noProof/>
        </w:rPr>
        <w:t>，</w:t>
      </w:r>
    </w:p>
    <w:p w14:paraId="0976FDF2" w14:textId="77777777" w:rsidR="006D11A1" w:rsidRPr="004009F1" w:rsidRDefault="006D11A1" w:rsidP="006D11A1">
      <w:pPr>
        <w:rPr>
          <w:rFonts w:ascii="Times New Roman"/>
          <w:noProof/>
        </w:rPr>
      </w:pPr>
      <w:r w:rsidRPr="004009F1">
        <w:rPr>
          <w:rFonts w:ascii="Times New Roman"/>
          <w:noProof/>
        </w:rPr>
        <w:t>b = 32'b1100_0100_0000_0000_0000_0000_0000_0001</w:t>
      </w:r>
      <w:r>
        <w:rPr>
          <w:rFonts w:ascii="Times New Roman" w:hint="eastAsia"/>
          <w:noProof/>
        </w:rPr>
        <w:t>的时候，</w:t>
      </w:r>
    </w:p>
    <w:p w14:paraId="34F8E6D6" w14:textId="77777777" w:rsidR="006D11A1" w:rsidRDefault="006D11A1" w:rsidP="006D11A1">
      <w:pPr>
        <w:rPr>
          <w:rFonts w:ascii="Times New Roman"/>
          <w:noProof/>
        </w:rPr>
      </w:pPr>
      <w:r>
        <w:rPr>
          <w:rFonts w:ascii="Times New Roman" w:hint="eastAsia"/>
          <w:noProof/>
        </w:rPr>
        <w:t>r</w:t>
      </w:r>
      <w:r>
        <w:rPr>
          <w:rFonts w:ascii="Times New Roman"/>
          <w:noProof/>
        </w:rPr>
        <w:t>es = 32</w:t>
      </w:r>
      <w:r>
        <w:rPr>
          <w:rFonts w:ascii="Times New Roman"/>
          <w:noProof/>
        </w:rPr>
        <w:t>’</w:t>
      </w:r>
      <w:r>
        <w:rPr>
          <w:rFonts w:ascii="Times New Roman"/>
          <w:noProof/>
        </w:rPr>
        <w:t>b1100_0101_1010_1111_0101_0101_1111_0001 = 32</w:t>
      </w:r>
      <w:r>
        <w:rPr>
          <w:rFonts w:ascii="Times New Roman"/>
          <w:noProof/>
        </w:rPr>
        <w:t>’</w:t>
      </w:r>
      <w:r>
        <w:rPr>
          <w:rFonts w:ascii="Times New Roman"/>
          <w:noProof/>
        </w:rPr>
        <w:t>hc5af55f1;</w:t>
      </w:r>
    </w:p>
    <w:p w14:paraId="4BBC62E1" w14:textId="77777777" w:rsidR="006D11A1" w:rsidRPr="004009F1" w:rsidRDefault="006D11A1" w:rsidP="006D11A1">
      <w:pPr>
        <w:rPr>
          <w:rFonts w:ascii="Times New Roman"/>
          <w:noProof/>
        </w:rPr>
      </w:pPr>
      <w:r>
        <w:rPr>
          <w:rFonts w:ascii="Times New Roman" w:hint="eastAsia"/>
          <w:noProof/>
        </w:rPr>
        <w:t>当</w:t>
      </w:r>
      <w:r w:rsidRPr="004009F1">
        <w:rPr>
          <w:rFonts w:ascii="Times New Roman"/>
          <w:noProof/>
        </w:rPr>
        <w:t>a = 32'b0101_1010_0001_1011_1111_0010_0000_1011</w:t>
      </w:r>
      <w:r>
        <w:rPr>
          <w:rFonts w:ascii="Times New Roman" w:hint="eastAsia"/>
          <w:noProof/>
        </w:rPr>
        <w:t>，</w:t>
      </w:r>
    </w:p>
    <w:p w14:paraId="152A21FD" w14:textId="77777777" w:rsidR="006D11A1" w:rsidRPr="004009F1" w:rsidRDefault="006D11A1" w:rsidP="006D11A1">
      <w:pPr>
        <w:rPr>
          <w:rFonts w:ascii="Times New Roman"/>
          <w:noProof/>
        </w:rPr>
      </w:pPr>
      <w:r w:rsidRPr="004009F1">
        <w:rPr>
          <w:rFonts w:ascii="Times New Roman"/>
          <w:noProof/>
        </w:rPr>
        <w:t>b = 32'b1010_1101_0000_1111_0101_0000_1101_0110</w:t>
      </w:r>
      <w:r>
        <w:rPr>
          <w:rFonts w:ascii="Times New Roman" w:hint="eastAsia"/>
          <w:noProof/>
        </w:rPr>
        <w:t>的时候，</w:t>
      </w:r>
    </w:p>
    <w:p w14:paraId="0C66AEFF" w14:textId="77777777" w:rsidR="006D11A1" w:rsidRDefault="006D11A1" w:rsidP="006D11A1">
      <w:pPr>
        <w:rPr>
          <w:rFonts w:ascii="Times New Roman"/>
        </w:rPr>
      </w:pPr>
      <w:r>
        <w:rPr>
          <w:rFonts w:ascii="Times New Roman" w:hint="eastAsia"/>
        </w:rPr>
        <w:t>r</w:t>
      </w:r>
      <w:r>
        <w:rPr>
          <w:rFonts w:ascii="Times New Roman"/>
        </w:rPr>
        <w:t>es = 32</w:t>
      </w:r>
      <w:r>
        <w:rPr>
          <w:rFonts w:ascii="Times New Roman"/>
        </w:rPr>
        <w:t>’</w:t>
      </w:r>
      <w:r>
        <w:rPr>
          <w:rFonts w:ascii="Times New Roman"/>
        </w:rPr>
        <w:t>b1111_1111_0001_1111_1111_0010_1101_1111 = 32</w:t>
      </w:r>
      <w:r>
        <w:rPr>
          <w:rFonts w:ascii="Times New Roman"/>
        </w:rPr>
        <w:t>’</w:t>
      </w:r>
      <w:r>
        <w:rPr>
          <w:rFonts w:ascii="Times New Roman"/>
        </w:rPr>
        <w:t>hff1ff2df.</w:t>
      </w:r>
    </w:p>
    <w:p w14:paraId="664B4585" w14:textId="6CDD88FE" w:rsidR="006D11A1" w:rsidRDefault="006D11A1" w:rsidP="006D11A1">
      <w:pPr>
        <w:rPr>
          <w:rFonts w:ascii="Times New Roman"/>
        </w:rPr>
      </w:pPr>
      <w:r>
        <w:rPr>
          <w:rFonts w:ascii="Times New Roman" w:hint="eastAsia"/>
        </w:rPr>
        <w:t>综上所述，符合</w:t>
      </w:r>
      <w:r>
        <w:rPr>
          <w:rFonts w:ascii="Times New Roman"/>
        </w:rPr>
        <w:t>or32</w:t>
      </w:r>
      <w:r>
        <w:rPr>
          <w:rFonts w:ascii="Times New Roman" w:hint="eastAsia"/>
        </w:rPr>
        <w:t>模块的原理。</w:t>
      </w:r>
    </w:p>
    <w:p w14:paraId="09DD75EF" w14:textId="77777777" w:rsidR="006D11A1" w:rsidRPr="006D11A1" w:rsidRDefault="006D11A1" w:rsidP="006D11A1"/>
    <w:p w14:paraId="38F42D13" w14:textId="2489F94F" w:rsidR="00CC7BF8" w:rsidRPr="00F617F5" w:rsidRDefault="00CC7BF8" w:rsidP="000C25D0">
      <w:pPr>
        <w:rPr>
          <w:b/>
          <w:bCs/>
        </w:rPr>
      </w:pPr>
      <w:r w:rsidRPr="00F617F5">
        <w:rPr>
          <w:rFonts w:hint="eastAsia"/>
          <w:b/>
          <w:bCs/>
        </w:rPr>
        <w:t>4</w:t>
      </w:r>
      <w:r w:rsidRPr="00F617F5">
        <w:rPr>
          <w:b/>
          <w:bCs/>
        </w:rPr>
        <w:t>.1.1.5 and32</w:t>
      </w:r>
    </w:p>
    <w:p w14:paraId="1FAC88E0" w14:textId="77777777" w:rsidR="006D11A1" w:rsidRDefault="006D11A1" w:rsidP="006D11A1">
      <w:pPr>
        <w:rPr>
          <w:rFonts w:ascii="Times New Roman"/>
        </w:rPr>
      </w:pPr>
      <w:r>
        <w:rPr>
          <w:rFonts w:ascii="Times New Roman"/>
        </w:rPr>
        <w:t>And32</w:t>
      </w:r>
      <w:r>
        <w:rPr>
          <w:rFonts w:ascii="Times New Roman" w:hint="eastAsia"/>
        </w:rPr>
        <w:t>模块的设计代码如下所示</w:t>
      </w:r>
      <w:r>
        <w:rPr>
          <w:rFonts w:ascii="Times New Roman"/>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D11A1" w:rsidRPr="006D11A1" w14:paraId="17478202" w14:textId="77777777" w:rsidTr="006D11A1">
        <w:tc>
          <w:tcPr>
            <w:tcW w:w="8522" w:type="dxa"/>
            <w:shd w:val="clear" w:color="auto" w:fill="EEECE1" w:themeFill="background2"/>
          </w:tcPr>
          <w:p w14:paraId="261F015D"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module and32(</w:t>
            </w:r>
          </w:p>
          <w:p w14:paraId="0E841D56"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input [31:0]a,</w:t>
            </w:r>
          </w:p>
          <w:p w14:paraId="7D6629D4"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input [31:0]b,</w:t>
            </w:r>
          </w:p>
          <w:p w14:paraId="535FB60E"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lastRenderedPageBreak/>
              <w:t xml:space="preserve">    output [31:0]res</w:t>
            </w:r>
          </w:p>
          <w:p w14:paraId="19D823A9"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w:t>
            </w:r>
          </w:p>
          <w:p w14:paraId="13DCC571"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assign res = a &amp; b;</w:t>
            </w:r>
          </w:p>
          <w:p w14:paraId="398AA778" w14:textId="178F38A0" w:rsidR="006D11A1" w:rsidRPr="006D11A1" w:rsidRDefault="006D11A1" w:rsidP="006D11A1">
            <w:pPr>
              <w:rPr>
                <w:rFonts w:ascii="Courier New" w:hAnsi="Courier New" w:cs="Courier New"/>
              </w:rPr>
            </w:pPr>
            <w:r w:rsidRPr="006D11A1">
              <w:rPr>
                <w:rFonts w:ascii="Courier New" w:hAnsi="Courier New" w:cs="Courier New"/>
                <w:sz w:val="20"/>
                <w:szCs w:val="20"/>
              </w:rPr>
              <w:t>endmodule</w:t>
            </w:r>
          </w:p>
        </w:tc>
      </w:tr>
    </w:tbl>
    <w:p w14:paraId="510310D0" w14:textId="77777777" w:rsidR="006D11A1" w:rsidRDefault="006D11A1" w:rsidP="006D11A1">
      <w:pPr>
        <w:rPr>
          <w:rFonts w:ascii="Times New Roman"/>
        </w:rPr>
      </w:pPr>
      <w:r>
        <w:rPr>
          <w:rFonts w:ascii="Times New Roman" w:hint="eastAsia"/>
        </w:rPr>
        <w:lastRenderedPageBreak/>
        <w:t>该模块设计完成后，进行仿真模块的设计，相关代码如下：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D11A1" w:rsidRPr="006D11A1" w14:paraId="57D84114" w14:textId="77777777" w:rsidTr="006D11A1">
        <w:tc>
          <w:tcPr>
            <w:tcW w:w="8522" w:type="dxa"/>
            <w:shd w:val="clear" w:color="auto" w:fill="EEECE1" w:themeFill="background2"/>
          </w:tcPr>
          <w:p w14:paraId="1E45731C"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module and32_sim;</w:t>
            </w:r>
          </w:p>
          <w:p w14:paraId="695DC0A7"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reg [31:0]a;</w:t>
            </w:r>
          </w:p>
          <w:p w14:paraId="4CB4AB72"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reg [31:0]b;</w:t>
            </w:r>
          </w:p>
          <w:p w14:paraId="4A221A04"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wire [31:0]res;</w:t>
            </w:r>
          </w:p>
          <w:p w14:paraId="194CF0FC" w14:textId="77777777" w:rsidR="006D11A1" w:rsidRPr="006D11A1" w:rsidRDefault="006D11A1" w:rsidP="006D11A1">
            <w:pPr>
              <w:rPr>
                <w:rFonts w:ascii="Courier New" w:hAnsi="Courier New" w:cs="Courier New"/>
                <w:sz w:val="20"/>
                <w:szCs w:val="20"/>
              </w:rPr>
            </w:pPr>
          </w:p>
          <w:p w14:paraId="37C5ABBE"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and32 and32_U(</w:t>
            </w:r>
          </w:p>
          <w:p w14:paraId="355A7AB4"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.a(a),</w:t>
            </w:r>
          </w:p>
          <w:p w14:paraId="6B222DB2"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.b(b),</w:t>
            </w:r>
          </w:p>
          <w:p w14:paraId="193FEB7F"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.res(res)</w:t>
            </w:r>
          </w:p>
          <w:p w14:paraId="443A14EB"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w:t>
            </w:r>
          </w:p>
          <w:p w14:paraId="0341548A" w14:textId="77777777" w:rsidR="006D11A1" w:rsidRPr="006D11A1" w:rsidRDefault="006D11A1" w:rsidP="006D11A1">
            <w:pPr>
              <w:rPr>
                <w:rFonts w:ascii="Courier New" w:hAnsi="Courier New" w:cs="Courier New"/>
                <w:sz w:val="20"/>
                <w:szCs w:val="20"/>
              </w:rPr>
            </w:pPr>
          </w:p>
          <w:p w14:paraId="7C54EB73"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initial begin</w:t>
            </w:r>
          </w:p>
          <w:p w14:paraId="60D99942"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 = 32'b0101_0101_0101_0101_0101_0101_0101_0101;</w:t>
            </w:r>
          </w:p>
          <w:p w14:paraId="16D95AE9"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b = 32'haaaaaaaa;</w:t>
            </w:r>
          </w:p>
          <w:p w14:paraId="2B815FA2"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end</w:t>
            </w:r>
          </w:p>
          <w:p w14:paraId="7E6084EC" w14:textId="1D3E8C2A" w:rsidR="006D11A1" w:rsidRPr="006D11A1" w:rsidRDefault="006D11A1" w:rsidP="006D11A1">
            <w:pPr>
              <w:rPr>
                <w:rFonts w:ascii="Courier New" w:hAnsi="Courier New" w:cs="Courier New"/>
              </w:rPr>
            </w:pPr>
            <w:r w:rsidRPr="006D11A1">
              <w:rPr>
                <w:rFonts w:ascii="Courier New" w:hAnsi="Courier New" w:cs="Courier New"/>
                <w:sz w:val="20"/>
                <w:szCs w:val="20"/>
              </w:rPr>
              <w:t>endmodule</w:t>
            </w:r>
          </w:p>
        </w:tc>
      </w:tr>
    </w:tbl>
    <w:p w14:paraId="62F0F9B4" w14:textId="77777777" w:rsidR="006D11A1" w:rsidRDefault="006D11A1" w:rsidP="006D11A1">
      <w:pPr>
        <w:rPr>
          <w:rFonts w:ascii="Times New Roman"/>
        </w:rPr>
      </w:pPr>
      <w:r>
        <w:rPr>
          <w:rFonts w:ascii="Times New Roman" w:hint="eastAsia"/>
        </w:rPr>
        <w:t>生成的仿真波形如下图所示：</w:t>
      </w:r>
    </w:p>
    <w:p w14:paraId="5C2E11E8" w14:textId="75B6627F" w:rsidR="006D11A1" w:rsidRDefault="006D11A1" w:rsidP="006D11A1">
      <w:pPr>
        <w:jc w:val="center"/>
      </w:pPr>
      <w:r w:rsidRPr="00B97D89">
        <w:rPr>
          <w:rFonts w:ascii="Times New Roman"/>
          <w:noProof/>
        </w:rPr>
        <w:drawing>
          <wp:inline distT="0" distB="0" distL="0" distR="0" wp14:anchorId="30A53005" wp14:editId="4AA5A4EF">
            <wp:extent cx="5273040" cy="7315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731520"/>
                    </a:xfrm>
                    <a:prstGeom prst="rect">
                      <a:avLst/>
                    </a:prstGeom>
                    <a:noFill/>
                    <a:ln>
                      <a:noFill/>
                    </a:ln>
                  </pic:spPr>
                </pic:pic>
              </a:graphicData>
            </a:graphic>
          </wp:inline>
        </w:drawing>
      </w:r>
    </w:p>
    <w:p w14:paraId="630FE4D4" w14:textId="77777777" w:rsidR="006D11A1" w:rsidRDefault="006D11A1" w:rsidP="006D11A1">
      <w:pPr>
        <w:rPr>
          <w:rFonts w:ascii="Times New Roman"/>
          <w:noProof/>
        </w:rPr>
      </w:pPr>
      <w:r>
        <w:rPr>
          <w:rFonts w:ascii="Times New Roman" w:hint="eastAsia"/>
          <w:noProof/>
        </w:rPr>
        <w:t>对仿真波形进行分析，当</w:t>
      </w:r>
      <w:r>
        <w:rPr>
          <w:rFonts w:ascii="Times New Roman" w:hint="eastAsia"/>
          <w:noProof/>
        </w:rPr>
        <w:t>a</w:t>
      </w:r>
      <w:r>
        <w:rPr>
          <w:rFonts w:ascii="Times New Roman"/>
          <w:noProof/>
        </w:rPr>
        <w:t xml:space="preserve"> = 32</w:t>
      </w:r>
      <w:r>
        <w:rPr>
          <w:rFonts w:ascii="Times New Roman"/>
          <w:noProof/>
        </w:rPr>
        <w:t>’</w:t>
      </w:r>
      <w:r>
        <w:rPr>
          <w:rFonts w:ascii="Times New Roman"/>
          <w:noProof/>
        </w:rPr>
        <w:t>h55555555,b = 32</w:t>
      </w:r>
      <w:r>
        <w:rPr>
          <w:rFonts w:ascii="Times New Roman"/>
          <w:noProof/>
        </w:rPr>
        <w:t>’</w:t>
      </w:r>
      <w:r>
        <w:rPr>
          <w:rFonts w:ascii="Times New Roman"/>
          <w:noProof/>
        </w:rPr>
        <w:t>haaaaaaaa</w:t>
      </w:r>
      <w:r>
        <w:rPr>
          <w:rFonts w:ascii="Times New Roman" w:hint="eastAsia"/>
          <w:noProof/>
        </w:rPr>
        <w:t>的时候，</w:t>
      </w:r>
      <w:r>
        <w:rPr>
          <w:rFonts w:ascii="Times New Roman" w:hint="eastAsia"/>
          <w:noProof/>
        </w:rPr>
        <w:t>res</w:t>
      </w:r>
      <w:r>
        <w:rPr>
          <w:rFonts w:ascii="Times New Roman"/>
          <w:noProof/>
        </w:rPr>
        <w:t xml:space="preserve"> = 32</w:t>
      </w:r>
      <w:r>
        <w:rPr>
          <w:rFonts w:ascii="Times New Roman"/>
          <w:noProof/>
        </w:rPr>
        <w:t>’</w:t>
      </w:r>
      <w:r>
        <w:rPr>
          <w:rFonts w:ascii="Times New Roman"/>
          <w:noProof/>
        </w:rPr>
        <w:t>h00000000.</w:t>
      </w:r>
    </w:p>
    <w:p w14:paraId="73CA84C2" w14:textId="77777777" w:rsidR="006D11A1" w:rsidRDefault="006D11A1" w:rsidP="006D11A1">
      <w:pPr>
        <w:rPr>
          <w:rFonts w:ascii="Times New Roman"/>
          <w:noProof/>
        </w:rPr>
      </w:pPr>
      <w:r>
        <w:rPr>
          <w:rFonts w:ascii="Times New Roman" w:hint="eastAsia"/>
          <w:noProof/>
        </w:rPr>
        <w:t>符合</w:t>
      </w:r>
      <w:r>
        <w:rPr>
          <w:rFonts w:ascii="Times New Roman" w:hint="eastAsia"/>
          <w:noProof/>
        </w:rPr>
        <w:t>a</w:t>
      </w:r>
      <w:r>
        <w:rPr>
          <w:rFonts w:ascii="Times New Roman"/>
          <w:noProof/>
        </w:rPr>
        <w:t>dd32</w:t>
      </w:r>
      <w:r>
        <w:rPr>
          <w:rFonts w:ascii="Times New Roman" w:hint="eastAsia"/>
          <w:noProof/>
        </w:rPr>
        <w:t>的原理。</w:t>
      </w:r>
    </w:p>
    <w:p w14:paraId="70EDA8C8" w14:textId="77777777" w:rsidR="006D11A1" w:rsidRPr="006D11A1" w:rsidRDefault="006D11A1" w:rsidP="006D11A1"/>
    <w:p w14:paraId="2F37FF2C" w14:textId="1051A8FC" w:rsidR="00CC7BF8" w:rsidRPr="00F617F5" w:rsidRDefault="00CC7BF8" w:rsidP="000C25D0">
      <w:pPr>
        <w:rPr>
          <w:b/>
          <w:bCs/>
        </w:rPr>
      </w:pPr>
      <w:r w:rsidRPr="00F617F5">
        <w:rPr>
          <w:rFonts w:hint="eastAsia"/>
          <w:b/>
          <w:bCs/>
        </w:rPr>
        <w:t>4</w:t>
      </w:r>
      <w:r w:rsidRPr="00F617F5">
        <w:rPr>
          <w:b/>
          <w:bCs/>
        </w:rPr>
        <w:t>.1.1.6 nor32</w:t>
      </w:r>
    </w:p>
    <w:p w14:paraId="69D60A7F" w14:textId="77777777" w:rsidR="006D11A1" w:rsidRDefault="006D11A1" w:rsidP="006D11A1">
      <w:pPr>
        <w:rPr>
          <w:rFonts w:ascii="Times New Roman"/>
        </w:rPr>
      </w:pPr>
      <w:r>
        <w:rPr>
          <w:rFonts w:ascii="Times New Roman"/>
        </w:rPr>
        <w:t>N</w:t>
      </w:r>
      <w:r>
        <w:rPr>
          <w:rFonts w:ascii="Times New Roman" w:hint="eastAsia"/>
        </w:rPr>
        <w:t>or</w:t>
      </w:r>
      <w:r>
        <w:rPr>
          <w:rFonts w:ascii="Times New Roman"/>
        </w:rPr>
        <w:t>32</w:t>
      </w:r>
      <w:r>
        <w:rPr>
          <w:rFonts w:ascii="Times New Roman" w:hint="eastAsia"/>
        </w:rPr>
        <w:t>模块的代码如下图所示：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D11A1" w:rsidRPr="006D11A1" w14:paraId="7C49229E" w14:textId="77777777" w:rsidTr="006D11A1">
        <w:tc>
          <w:tcPr>
            <w:tcW w:w="8522" w:type="dxa"/>
            <w:shd w:val="clear" w:color="auto" w:fill="EEECE1" w:themeFill="background2"/>
          </w:tcPr>
          <w:p w14:paraId="1CC212FE"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module nor32(</w:t>
            </w:r>
          </w:p>
          <w:p w14:paraId="5C5F5D08"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input [31:0]a,</w:t>
            </w:r>
          </w:p>
          <w:p w14:paraId="5180F60A"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input [31:0]b,</w:t>
            </w:r>
          </w:p>
          <w:p w14:paraId="5B6BBA51"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output [31:0]res</w:t>
            </w:r>
          </w:p>
          <w:p w14:paraId="4ED7A9B7"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w:t>
            </w:r>
          </w:p>
          <w:p w14:paraId="4296A7B9"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assign res = ~(a|b);</w:t>
            </w:r>
          </w:p>
          <w:p w14:paraId="4310F30D" w14:textId="28AD40AC" w:rsidR="006D11A1" w:rsidRPr="006D11A1" w:rsidRDefault="006D11A1" w:rsidP="006D11A1">
            <w:pPr>
              <w:rPr>
                <w:rFonts w:ascii="Courier New" w:hAnsi="Courier New" w:cs="Courier New"/>
              </w:rPr>
            </w:pPr>
            <w:r w:rsidRPr="006D11A1">
              <w:rPr>
                <w:rFonts w:ascii="Courier New" w:hAnsi="Courier New" w:cs="Courier New"/>
                <w:sz w:val="20"/>
                <w:szCs w:val="20"/>
              </w:rPr>
              <w:t>endmodule</w:t>
            </w:r>
          </w:p>
        </w:tc>
      </w:tr>
    </w:tbl>
    <w:p w14:paraId="2EC48BB1" w14:textId="77777777" w:rsidR="006D11A1" w:rsidRDefault="006D11A1" w:rsidP="006D11A1">
      <w:pPr>
        <w:rPr>
          <w:rFonts w:ascii="Times New Roman"/>
        </w:rPr>
      </w:pPr>
      <w:r>
        <w:rPr>
          <w:rFonts w:ascii="Times New Roman" w:hint="eastAsia"/>
        </w:rPr>
        <w:t>该模块的仿真波形设计代码如下：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D11A1" w:rsidRPr="006D11A1" w14:paraId="19D0AA87" w14:textId="77777777" w:rsidTr="006D11A1">
        <w:tc>
          <w:tcPr>
            <w:tcW w:w="8522" w:type="dxa"/>
            <w:shd w:val="clear" w:color="auto" w:fill="EEECE1" w:themeFill="background2"/>
          </w:tcPr>
          <w:p w14:paraId="752AC44C"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module nor32_sim;</w:t>
            </w:r>
          </w:p>
          <w:p w14:paraId="04B98DDA"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reg [31:0]a;</w:t>
            </w:r>
          </w:p>
          <w:p w14:paraId="5D838995"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reg [31:0]b;</w:t>
            </w:r>
          </w:p>
          <w:p w14:paraId="1A420B79"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wire [31:0]res;</w:t>
            </w:r>
          </w:p>
          <w:p w14:paraId="72BEDB79" w14:textId="77777777" w:rsidR="006D11A1" w:rsidRPr="006D11A1" w:rsidRDefault="006D11A1" w:rsidP="006D11A1">
            <w:pPr>
              <w:rPr>
                <w:rFonts w:ascii="Courier New" w:hAnsi="Courier New" w:cs="Courier New"/>
                <w:sz w:val="20"/>
                <w:szCs w:val="20"/>
              </w:rPr>
            </w:pPr>
          </w:p>
          <w:p w14:paraId="1EF6ABD7"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lastRenderedPageBreak/>
              <w:t>nor32 nor32_U(</w:t>
            </w:r>
          </w:p>
          <w:p w14:paraId="782B2CBF"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.a(a),</w:t>
            </w:r>
          </w:p>
          <w:p w14:paraId="2B608CD4"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.b(b),</w:t>
            </w:r>
          </w:p>
          <w:p w14:paraId="32077B28"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.res(res)</w:t>
            </w:r>
          </w:p>
          <w:p w14:paraId="640C74B6"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w:t>
            </w:r>
          </w:p>
          <w:p w14:paraId="4CE65963" w14:textId="77777777" w:rsidR="006D11A1" w:rsidRPr="006D11A1" w:rsidRDefault="006D11A1" w:rsidP="006D11A1">
            <w:pPr>
              <w:rPr>
                <w:rFonts w:ascii="Courier New" w:hAnsi="Courier New" w:cs="Courier New"/>
                <w:sz w:val="20"/>
                <w:szCs w:val="20"/>
              </w:rPr>
            </w:pPr>
          </w:p>
          <w:p w14:paraId="3BFFFAB0"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initial begin</w:t>
            </w:r>
          </w:p>
          <w:p w14:paraId="664115F7"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 = 32'b1000_0101_1010_1111_0101_0101_1111_0001;</w:t>
            </w:r>
          </w:p>
          <w:p w14:paraId="69F49160"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b = 32'b1100_0100_0000_0000_0000_0000_0000_0001;</w:t>
            </w:r>
          </w:p>
          <w:p w14:paraId="6679F840"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#200;</w:t>
            </w:r>
          </w:p>
          <w:p w14:paraId="70358A0F"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 = 32'b0101_1010_0001_1011_1111_0010_0000_1011;</w:t>
            </w:r>
          </w:p>
          <w:p w14:paraId="50FE6758"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b = 32'b1010_1101_0000_1111_0101_0000_1101_0110;</w:t>
            </w:r>
          </w:p>
          <w:p w14:paraId="4ACF8B96"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#40;</w:t>
            </w:r>
          </w:p>
          <w:p w14:paraId="172AD38F"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end</w:t>
            </w:r>
          </w:p>
          <w:p w14:paraId="3F78D6AE" w14:textId="6102D529" w:rsidR="006D11A1" w:rsidRPr="006D11A1" w:rsidRDefault="006D11A1" w:rsidP="006D11A1">
            <w:pPr>
              <w:rPr>
                <w:rFonts w:ascii="Courier New" w:hAnsi="Courier New" w:cs="Courier New"/>
              </w:rPr>
            </w:pPr>
            <w:r w:rsidRPr="006D11A1">
              <w:rPr>
                <w:rFonts w:ascii="Courier New" w:hAnsi="Courier New" w:cs="Courier New"/>
                <w:sz w:val="20"/>
                <w:szCs w:val="20"/>
              </w:rPr>
              <w:t>endmodule</w:t>
            </w:r>
          </w:p>
        </w:tc>
      </w:tr>
    </w:tbl>
    <w:p w14:paraId="3E826D5D" w14:textId="77777777" w:rsidR="006D11A1" w:rsidRDefault="006D11A1" w:rsidP="006D11A1">
      <w:pPr>
        <w:rPr>
          <w:rFonts w:ascii="Times New Roman"/>
        </w:rPr>
      </w:pPr>
      <w:r>
        <w:rPr>
          <w:rFonts w:ascii="Times New Roman" w:hint="eastAsia"/>
        </w:rPr>
        <w:lastRenderedPageBreak/>
        <w:t>该模块的仿真波形图如下所示：</w:t>
      </w:r>
    </w:p>
    <w:p w14:paraId="27CC75F5" w14:textId="66FAF057" w:rsidR="006D11A1" w:rsidRDefault="006D11A1" w:rsidP="006D11A1">
      <w:pPr>
        <w:jc w:val="center"/>
      </w:pPr>
      <w:r w:rsidRPr="004F14D8">
        <w:rPr>
          <w:rFonts w:ascii="Times New Roman"/>
          <w:noProof/>
        </w:rPr>
        <w:drawing>
          <wp:inline distT="0" distB="0" distL="0" distR="0" wp14:anchorId="49131D34" wp14:editId="36CE9595">
            <wp:extent cx="5273040" cy="998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998220"/>
                    </a:xfrm>
                    <a:prstGeom prst="rect">
                      <a:avLst/>
                    </a:prstGeom>
                    <a:noFill/>
                    <a:ln>
                      <a:noFill/>
                    </a:ln>
                  </pic:spPr>
                </pic:pic>
              </a:graphicData>
            </a:graphic>
          </wp:inline>
        </w:drawing>
      </w:r>
    </w:p>
    <w:p w14:paraId="5EF56FD7" w14:textId="77777777" w:rsidR="006D11A1" w:rsidRDefault="006D11A1" w:rsidP="006D11A1">
      <w:pPr>
        <w:rPr>
          <w:rFonts w:ascii="Times New Roman"/>
        </w:rPr>
      </w:pPr>
      <w:r>
        <w:rPr>
          <w:rFonts w:ascii="Times New Roman" w:hint="eastAsia"/>
        </w:rPr>
        <w:t>对该模块仿真波形进行分析，</w:t>
      </w:r>
    </w:p>
    <w:p w14:paraId="08D07535" w14:textId="77777777" w:rsidR="006D11A1" w:rsidRPr="004009F1" w:rsidRDefault="006D11A1" w:rsidP="006D11A1">
      <w:pPr>
        <w:rPr>
          <w:rFonts w:ascii="Times New Roman"/>
          <w:noProof/>
        </w:rPr>
      </w:pPr>
      <w:r>
        <w:rPr>
          <w:rFonts w:ascii="Times New Roman" w:hint="eastAsia"/>
          <w:noProof/>
        </w:rPr>
        <w:t>当</w:t>
      </w:r>
      <w:r w:rsidRPr="004009F1">
        <w:rPr>
          <w:rFonts w:ascii="Times New Roman"/>
          <w:noProof/>
        </w:rPr>
        <w:t>a = 32'b1000_0101_1010_1111_0101_0101_1111_0001</w:t>
      </w:r>
      <w:r>
        <w:rPr>
          <w:rFonts w:ascii="Times New Roman" w:hint="eastAsia"/>
          <w:noProof/>
        </w:rPr>
        <w:t>，</w:t>
      </w:r>
    </w:p>
    <w:p w14:paraId="402D2D86" w14:textId="77777777" w:rsidR="006D11A1" w:rsidRPr="004009F1" w:rsidRDefault="006D11A1" w:rsidP="006D11A1">
      <w:pPr>
        <w:rPr>
          <w:rFonts w:ascii="Times New Roman"/>
          <w:noProof/>
        </w:rPr>
      </w:pPr>
      <w:r w:rsidRPr="004009F1">
        <w:rPr>
          <w:rFonts w:ascii="Times New Roman"/>
          <w:noProof/>
        </w:rPr>
        <w:t>b = 32'b1100_0100_0000_0000_0000_0000_0000_0001</w:t>
      </w:r>
      <w:r>
        <w:rPr>
          <w:rFonts w:ascii="Times New Roman" w:hint="eastAsia"/>
          <w:noProof/>
        </w:rPr>
        <w:t>的时候，</w:t>
      </w:r>
    </w:p>
    <w:p w14:paraId="20383B28" w14:textId="77777777" w:rsidR="006D11A1" w:rsidRDefault="006D11A1" w:rsidP="006D11A1">
      <w:pPr>
        <w:rPr>
          <w:rFonts w:ascii="Times New Roman"/>
          <w:noProof/>
        </w:rPr>
      </w:pPr>
      <w:r>
        <w:rPr>
          <w:rFonts w:ascii="Times New Roman" w:hint="eastAsia"/>
          <w:noProof/>
        </w:rPr>
        <w:t>r</w:t>
      </w:r>
      <w:r>
        <w:rPr>
          <w:rFonts w:ascii="Times New Roman"/>
          <w:noProof/>
        </w:rPr>
        <w:t>es = 32</w:t>
      </w:r>
      <w:r>
        <w:rPr>
          <w:rFonts w:ascii="Times New Roman"/>
          <w:noProof/>
        </w:rPr>
        <w:t>’</w:t>
      </w:r>
      <w:r>
        <w:rPr>
          <w:rFonts w:ascii="Times New Roman"/>
          <w:noProof/>
        </w:rPr>
        <w:t>b0011_1010_0101_0000_1010_1010_0000_1110 = 32</w:t>
      </w:r>
      <w:r>
        <w:rPr>
          <w:rFonts w:ascii="Times New Roman"/>
          <w:noProof/>
        </w:rPr>
        <w:t>’</w:t>
      </w:r>
      <w:r>
        <w:rPr>
          <w:rFonts w:ascii="Times New Roman"/>
          <w:noProof/>
        </w:rPr>
        <w:t>h 3a50aa0e;</w:t>
      </w:r>
    </w:p>
    <w:p w14:paraId="28424054" w14:textId="77777777" w:rsidR="006D11A1" w:rsidRPr="004009F1" w:rsidRDefault="006D11A1" w:rsidP="006D11A1">
      <w:pPr>
        <w:rPr>
          <w:rFonts w:ascii="Times New Roman"/>
          <w:noProof/>
        </w:rPr>
      </w:pPr>
      <w:r>
        <w:rPr>
          <w:rFonts w:ascii="Times New Roman" w:hint="eastAsia"/>
          <w:noProof/>
        </w:rPr>
        <w:t>当</w:t>
      </w:r>
      <w:r w:rsidRPr="004009F1">
        <w:rPr>
          <w:rFonts w:ascii="Times New Roman"/>
          <w:noProof/>
        </w:rPr>
        <w:t>a = 32'b0101_1010_0001_1011_1111_0010_0000_1011</w:t>
      </w:r>
      <w:r>
        <w:rPr>
          <w:rFonts w:ascii="Times New Roman" w:hint="eastAsia"/>
          <w:noProof/>
        </w:rPr>
        <w:t>，</w:t>
      </w:r>
    </w:p>
    <w:p w14:paraId="10AAA558" w14:textId="77777777" w:rsidR="006D11A1" w:rsidRPr="004009F1" w:rsidRDefault="006D11A1" w:rsidP="006D11A1">
      <w:pPr>
        <w:rPr>
          <w:rFonts w:ascii="Times New Roman"/>
          <w:noProof/>
        </w:rPr>
      </w:pPr>
      <w:r w:rsidRPr="004009F1">
        <w:rPr>
          <w:rFonts w:ascii="Times New Roman"/>
          <w:noProof/>
        </w:rPr>
        <w:t>b = 32'b1010_1101_0000_1111_0101_0000_1101_0110</w:t>
      </w:r>
      <w:r>
        <w:rPr>
          <w:rFonts w:ascii="Times New Roman" w:hint="eastAsia"/>
          <w:noProof/>
        </w:rPr>
        <w:t>的时候，</w:t>
      </w:r>
    </w:p>
    <w:p w14:paraId="7D95D7BD" w14:textId="77777777" w:rsidR="006D11A1" w:rsidRDefault="006D11A1" w:rsidP="006D11A1">
      <w:pPr>
        <w:rPr>
          <w:rFonts w:ascii="Times New Roman"/>
        </w:rPr>
      </w:pPr>
      <w:r>
        <w:rPr>
          <w:rFonts w:ascii="Times New Roman" w:hint="eastAsia"/>
        </w:rPr>
        <w:t>r</w:t>
      </w:r>
      <w:r>
        <w:rPr>
          <w:rFonts w:ascii="Times New Roman"/>
        </w:rPr>
        <w:t xml:space="preserve">es = </w:t>
      </w:r>
      <w:r>
        <w:rPr>
          <w:rFonts w:ascii="Times New Roman" w:hint="eastAsia"/>
        </w:rPr>
        <w:t>32</w:t>
      </w:r>
      <w:r>
        <w:rPr>
          <w:rFonts w:ascii="Times New Roman"/>
        </w:rPr>
        <w:t>’</w:t>
      </w:r>
      <w:r>
        <w:rPr>
          <w:rFonts w:ascii="Times New Roman"/>
        </w:rPr>
        <w:t>b0000_0000_1110_0000_0000_1101_0010_0000 = 32</w:t>
      </w:r>
      <w:r>
        <w:rPr>
          <w:rFonts w:ascii="Times New Roman"/>
        </w:rPr>
        <w:t>’</w:t>
      </w:r>
      <w:r>
        <w:rPr>
          <w:rFonts w:ascii="Times New Roman"/>
        </w:rPr>
        <w:t>h00e00d20.</w:t>
      </w:r>
    </w:p>
    <w:p w14:paraId="78826564" w14:textId="77777777" w:rsidR="006D11A1" w:rsidRDefault="006D11A1" w:rsidP="006D11A1">
      <w:pPr>
        <w:rPr>
          <w:rFonts w:ascii="Times New Roman"/>
        </w:rPr>
      </w:pPr>
      <w:r>
        <w:rPr>
          <w:rFonts w:ascii="Times New Roman" w:hint="eastAsia"/>
        </w:rPr>
        <w:t>综上所述，符合</w:t>
      </w:r>
      <w:r>
        <w:rPr>
          <w:rFonts w:ascii="Times New Roman" w:hint="eastAsia"/>
        </w:rPr>
        <w:t>n</w:t>
      </w:r>
      <w:r>
        <w:rPr>
          <w:rFonts w:ascii="Times New Roman"/>
        </w:rPr>
        <w:t>or32</w:t>
      </w:r>
      <w:r>
        <w:rPr>
          <w:rFonts w:ascii="Times New Roman" w:hint="eastAsia"/>
        </w:rPr>
        <w:t>模块的原理。</w:t>
      </w:r>
    </w:p>
    <w:p w14:paraId="43E33264" w14:textId="77777777" w:rsidR="006D11A1" w:rsidRPr="006D11A1" w:rsidRDefault="006D11A1" w:rsidP="006D11A1"/>
    <w:p w14:paraId="6B963934" w14:textId="679555A7" w:rsidR="00CC7BF8" w:rsidRPr="00F617F5" w:rsidRDefault="00CC7BF8" w:rsidP="000C25D0">
      <w:pPr>
        <w:rPr>
          <w:b/>
          <w:bCs/>
        </w:rPr>
      </w:pPr>
      <w:r w:rsidRPr="00F617F5">
        <w:rPr>
          <w:rFonts w:hint="eastAsia"/>
          <w:b/>
          <w:bCs/>
        </w:rPr>
        <w:t>4</w:t>
      </w:r>
      <w:r w:rsidRPr="00F617F5">
        <w:rPr>
          <w:b/>
          <w:bCs/>
        </w:rPr>
        <w:t>.1.1.7 xor32</w:t>
      </w:r>
    </w:p>
    <w:p w14:paraId="5CE8DE8E" w14:textId="77777777" w:rsidR="006D11A1" w:rsidRDefault="006D11A1" w:rsidP="006D11A1">
      <w:pPr>
        <w:rPr>
          <w:rFonts w:ascii="Times New Roman"/>
        </w:rPr>
      </w:pPr>
      <w:r>
        <w:rPr>
          <w:rFonts w:ascii="Times New Roman"/>
        </w:rPr>
        <w:t>X</w:t>
      </w:r>
      <w:r>
        <w:rPr>
          <w:rFonts w:ascii="Times New Roman" w:hint="eastAsia"/>
        </w:rPr>
        <w:t>or</w:t>
      </w:r>
      <w:r>
        <w:rPr>
          <w:rFonts w:ascii="Times New Roman"/>
        </w:rPr>
        <w:t>32</w:t>
      </w:r>
      <w:r>
        <w:rPr>
          <w:rFonts w:ascii="Times New Roman" w:hint="eastAsia"/>
        </w:rPr>
        <w:t>模块的设计代码如下所示：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D11A1" w:rsidRPr="006D11A1" w14:paraId="666582B8" w14:textId="77777777" w:rsidTr="006D11A1">
        <w:tc>
          <w:tcPr>
            <w:tcW w:w="8522" w:type="dxa"/>
            <w:shd w:val="clear" w:color="auto" w:fill="EEECE1" w:themeFill="background2"/>
          </w:tcPr>
          <w:p w14:paraId="5F54AE40"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module xor32(</w:t>
            </w:r>
          </w:p>
          <w:p w14:paraId="4EADAC2F"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input [31:0]a,</w:t>
            </w:r>
          </w:p>
          <w:p w14:paraId="77B3663B"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input [31:0]b,</w:t>
            </w:r>
          </w:p>
          <w:p w14:paraId="3865D980"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output [31:0]res</w:t>
            </w:r>
          </w:p>
          <w:p w14:paraId="3655C4EA"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w:t>
            </w:r>
          </w:p>
          <w:p w14:paraId="13700E71"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assign res = a^b;</w:t>
            </w:r>
          </w:p>
          <w:p w14:paraId="5ECC805E" w14:textId="4CE6B8D3" w:rsidR="006D11A1" w:rsidRPr="006D11A1" w:rsidRDefault="006D11A1" w:rsidP="006D11A1">
            <w:pPr>
              <w:rPr>
                <w:rFonts w:ascii="Courier New" w:hAnsi="Courier New" w:cs="Courier New"/>
              </w:rPr>
            </w:pPr>
            <w:r w:rsidRPr="006D11A1">
              <w:rPr>
                <w:rFonts w:ascii="Courier New" w:hAnsi="Courier New" w:cs="Courier New"/>
                <w:sz w:val="20"/>
                <w:szCs w:val="20"/>
              </w:rPr>
              <w:t>endmodule</w:t>
            </w:r>
          </w:p>
        </w:tc>
      </w:tr>
    </w:tbl>
    <w:p w14:paraId="1AC5FBF1" w14:textId="77777777" w:rsidR="006D11A1" w:rsidRDefault="006D11A1" w:rsidP="006D11A1">
      <w:pPr>
        <w:rPr>
          <w:rFonts w:ascii="Times New Roman"/>
        </w:rPr>
      </w:pPr>
      <w:r>
        <w:rPr>
          <w:rFonts w:ascii="Times New Roman" w:hint="eastAsia"/>
        </w:rPr>
        <w:t>该模块设计完成后，需要进行仿真，相关仿真模块代码设计如下：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D11A1" w:rsidRPr="006D11A1" w14:paraId="013DB143" w14:textId="77777777" w:rsidTr="006D11A1">
        <w:tc>
          <w:tcPr>
            <w:tcW w:w="8522" w:type="dxa"/>
            <w:shd w:val="clear" w:color="auto" w:fill="EEECE1" w:themeFill="background2"/>
          </w:tcPr>
          <w:p w14:paraId="36C601D3"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module xor32_sim;</w:t>
            </w:r>
          </w:p>
          <w:p w14:paraId="6540D51E"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reg [31:0]a;</w:t>
            </w:r>
          </w:p>
          <w:p w14:paraId="033CC08F"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reg [31:0]b;</w:t>
            </w:r>
          </w:p>
          <w:p w14:paraId="4CB3ED90"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lastRenderedPageBreak/>
              <w:t>wire [31:0]res;</w:t>
            </w:r>
          </w:p>
          <w:p w14:paraId="2DAD8F53" w14:textId="77777777" w:rsidR="006D11A1" w:rsidRPr="006D11A1" w:rsidRDefault="006D11A1" w:rsidP="006D11A1">
            <w:pPr>
              <w:rPr>
                <w:rFonts w:ascii="Courier New" w:hAnsi="Courier New" w:cs="Courier New"/>
                <w:sz w:val="20"/>
                <w:szCs w:val="20"/>
              </w:rPr>
            </w:pPr>
          </w:p>
          <w:p w14:paraId="76601DBE"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xor32 xor32_U(</w:t>
            </w:r>
          </w:p>
          <w:p w14:paraId="606203DF"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.a(a),</w:t>
            </w:r>
          </w:p>
          <w:p w14:paraId="2B3B79F9"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.b(b),</w:t>
            </w:r>
          </w:p>
          <w:p w14:paraId="23C317E1"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.res(res)</w:t>
            </w:r>
          </w:p>
          <w:p w14:paraId="0E77E516"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w:t>
            </w:r>
          </w:p>
          <w:p w14:paraId="289C485F" w14:textId="77777777" w:rsidR="006D11A1" w:rsidRPr="006D11A1" w:rsidRDefault="006D11A1" w:rsidP="006D11A1">
            <w:pPr>
              <w:rPr>
                <w:rFonts w:ascii="Courier New" w:hAnsi="Courier New" w:cs="Courier New"/>
                <w:sz w:val="20"/>
                <w:szCs w:val="20"/>
              </w:rPr>
            </w:pPr>
          </w:p>
          <w:p w14:paraId="0E913404"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initial begin</w:t>
            </w:r>
          </w:p>
          <w:p w14:paraId="73852636"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a = 32'b1010_0101_0001_1111_0010_1010_1101_0010;</w:t>
            </w:r>
          </w:p>
          <w:p w14:paraId="5617DEA0"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 xml:space="preserve">    b = 32'b0011_0101_1011_1101_0010_0000_1111_1101;</w:t>
            </w:r>
          </w:p>
          <w:p w14:paraId="6CC48773" w14:textId="77777777" w:rsidR="006D11A1" w:rsidRPr="006D11A1" w:rsidRDefault="006D11A1" w:rsidP="006D11A1">
            <w:pPr>
              <w:rPr>
                <w:rFonts w:ascii="Courier New" w:hAnsi="Courier New" w:cs="Courier New"/>
                <w:sz w:val="20"/>
                <w:szCs w:val="20"/>
              </w:rPr>
            </w:pPr>
            <w:r w:rsidRPr="006D11A1">
              <w:rPr>
                <w:rFonts w:ascii="Courier New" w:hAnsi="Courier New" w:cs="Courier New"/>
                <w:sz w:val="20"/>
                <w:szCs w:val="20"/>
              </w:rPr>
              <w:t>end</w:t>
            </w:r>
          </w:p>
          <w:p w14:paraId="4A8D3320" w14:textId="77777777" w:rsidR="006D11A1" w:rsidRPr="006D11A1" w:rsidRDefault="006D11A1" w:rsidP="006D11A1">
            <w:pPr>
              <w:rPr>
                <w:rFonts w:ascii="Courier New" w:hAnsi="Courier New" w:cs="Courier New"/>
                <w:sz w:val="20"/>
                <w:szCs w:val="20"/>
              </w:rPr>
            </w:pPr>
          </w:p>
          <w:p w14:paraId="79F32E21" w14:textId="25EF1F47" w:rsidR="006D11A1" w:rsidRPr="006D11A1" w:rsidRDefault="006D11A1" w:rsidP="006D11A1">
            <w:pPr>
              <w:rPr>
                <w:rFonts w:ascii="Courier New" w:hAnsi="Courier New" w:cs="Courier New"/>
              </w:rPr>
            </w:pPr>
            <w:r w:rsidRPr="006D11A1">
              <w:rPr>
                <w:rFonts w:ascii="Courier New" w:hAnsi="Courier New" w:cs="Courier New"/>
                <w:sz w:val="20"/>
                <w:szCs w:val="20"/>
              </w:rPr>
              <w:t>endmodule</w:t>
            </w:r>
          </w:p>
        </w:tc>
      </w:tr>
    </w:tbl>
    <w:p w14:paraId="6703E4B9" w14:textId="2DDE5A54" w:rsidR="006D11A1" w:rsidRDefault="006D11A1" w:rsidP="000C25D0">
      <w:pPr>
        <w:rPr>
          <w:rFonts w:ascii="Times New Roman"/>
        </w:rPr>
      </w:pPr>
      <w:r>
        <w:rPr>
          <w:rFonts w:ascii="Times New Roman" w:hint="eastAsia"/>
        </w:rPr>
        <w:lastRenderedPageBreak/>
        <w:t>执行仿真命令，相关仿真波形如下：</w:t>
      </w:r>
    </w:p>
    <w:p w14:paraId="463C213B" w14:textId="6D3AC8F8" w:rsidR="006D11A1" w:rsidRDefault="006D11A1" w:rsidP="006D11A1">
      <w:pPr>
        <w:jc w:val="center"/>
      </w:pPr>
      <w:r w:rsidRPr="00487877">
        <w:rPr>
          <w:rFonts w:ascii="Times New Roman"/>
          <w:noProof/>
        </w:rPr>
        <w:drawing>
          <wp:inline distT="0" distB="0" distL="0" distR="0" wp14:anchorId="0AAC10D2" wp14:editId="1C0A4A4F">
            <wp:extent cx="4411980" cy="10744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1980" cy="1074420"/>
                    </a:xfrm>
                    <a:prstGeom prst="rect">
                      <a:avLst/>
                    </a:prstGeom>
                    <a:noFill/>
                    <a:ln>
                      <a:noFill/>
                    </a:ln>
                  </pic:spPr>
                </pic:pic>
              </a:graphicData>
            </a:graphic>
          </wp:inline>
        </w:drawing>
      </w:r>
    </w:p>
    <w:p w14:paraId="068C8D4F" w14:textId="77777777" w:rsidR="006D11A1" w:rsidRDefault="006D11A1" w:rsidP="006D11A1">
      <w:pPr>
        <w:rPr>
          <w:rFonts w:ascii="Times New Roman"/>
        </w:rPr>
      </w:pPr>
      <w:r>
        <w:rPr>
          <w:rFonts w:ascii="Times New Roman" w:hint="eastAsia"/>
        </w:rPr>
        <w:t>对生成的仿真波形进行分析，</w:t>
      </w:r>
    </w:p>
    <w:p w14:paraId="5915CCEA" w14:textId="77777777" w:rsidR="006D11A1" w:rsidRPr="002C7896" w:rsidRDefault="006D11A1" w:rsidP="006D11A1">
      <w:pPr>
        <w:rPr>
          <w:rFonts w:ascii="Times New Roman"/>
          <w:sz w:val="20"/>
          <w:szCs w:val="20"/>
        </w:rPr>
      </w:pPr>
      <w:r>
        <w:rPr>
          <w:rFonts w:ascii="Times New Roman" w:hint="eastAsia"/>
          <w:noProof/>
        </w:rPr>
        <w:t>当</w:t>
      </w:r>
      <w:r w:rsidRPr="002C7896">
        <w:rPr>
          <w:rFonts w:ascii="Times New Roman"/>
          <w:sz w:val="20"/>
          <w:szCs w:val="20"/>
        </w:rPr>
        <w:t>a = 32'b1010_0101_0001_1111_0010_1010_1101_0010;</w:t>
      </w:r>
    </w:p>
    <w:p w14:paraId="34631635" w14:textId="77777777" w:rsidR="006D11A1" w:rsidRPr="002C7896" w:rsidRDefault="006D11A1" w:rsidP="006D11A1">
      <w:pPr>
        <w:rPr>
          <w:rFonts w:ascii="Times New Roman"/>
          <w:sz w:val="20"/>
          <w:szCs w:val="20"/>
        </w:rPr>
      </w:pPr>
      <w:r w:rsidRPr="002C7896">
        <w:rPr>
          <w:rFonts w:ascii="Times New Roman"/>
          <w:sz w:val="20"/>
          <w:szCs w:val="20"/>
        </w:rPr>
        <w:t>b = 32'b0011_0101_1011_1101_0010_0000_1111_1101</w:t>
      </w:r>
      <w:r>
        <w:rPr>
          <w:rFonts w:ascii="Times New Roman" w:hint="eastAsia"/>
          <w:noProof/>
        </w:rPr>
        <w:t>的时候，</w:t>
      </w:r>
    </w:p>
    <w:p w14:paraId="5857C9FE" w14:textId="77777777" w:rsidR="006D11A1" w:rsidRDefault="006D11A1" w:rsidP="006D11A1">
      <w:pPr>
        <w:rPr>
          <w:rFonts w:ascii="Times New Roman"/>
          <w:noProof/>
        </w:rPr>
      </w:pPr>
      <w:r>
        <w:rPr>
          <w:rFonts w:ascii="Times New Roman" w:hint="eastAsia"/>
          <w:noProof/>
        </w:rPr>
        <w:t>r</w:t>
      </w:r>
      <w:r>
        <w:rPr>
          <w:rFonts w:ascii="Times New Roman"/>
          <w:noProof/>
        </w:rPr>
        <w:t>es = 32</w:t>
      </w:r>
      <w:r>
        <w:rPr>
          <w:rFonts w:ascii="Times New Roman"/>
          <w:noProof/>
        </w:rPr>
        <w:t>’</w:t>
      </w:r>
      <w:r>
        <w:rPr>
          <w:rFonts w:ascii="Times New Roman"/>
          <w:noProof/>
        </w:rPr>
        <w:t>b1001_0000_1010_0010_0000_1010_0010_1111 = 32</w:t>
      </w:r>
      <w:r>
        <w:rPr>
          <w:rFonts w:ascii="Times New Roman"/>
          <w:noProof/>
        </w:rPr>
        <w:t>’</w:t>
      </w:r>
      <w:r>
        <w:rPr>
          <w:rFonts w:ascii="Times New Roman"/>
          <w:noProof/>
        </w:rPr>
        <w:t>h 90a20a2f.</w:t>
      </w:r>
    </w:p>
    <w:p w14:paraId="3AECEDD7" w14:textId="77777777" w:rsidR="006D11A1" w:rsidRDefault="006D11A1" w:rsidP="006D11A1">
      <w:pPr>
        <w:rPr>
          <w:rFonts w:ascii="Times New Roman"/>
        </w:rPr>
      </w:pPr>
      <w:r>
        <w:rPr>
          <w:rFonts w:ascii="Times New Roman" w:hint="eastAsia"/>
        </w:rPr>
        <w:t>综上所述，符合</w:t>
      </w:r>
      <w:r>
        <w:rPr>
          <w:rFonts w:ascii="Times New Roman" w:hint="eastAsia"/>
        </w:rPr>
        <w:t>x</w:t>
      </w:r>
      <w:r>
        <w:rPr>
          <w:rFonts w:ascii="Times New Roman"/>
        </w:rPr>
        <w:t>or32</w:t>
      </w:r>
      <w:r>
        <w:rPr>
          <w:rFonts w:ascii="Times New Roman" w:hint="eastAsia"/>
        </w:rPr>
        <w:t>模块的原理。</w:t>
      </w:r>
    </w:p>
    <w:p w14:paraId="033CCD94" w14:textId="77777777" w:rsidR="006D11A1" w:rsidRPr="006D11A1" w:rsidRDefault="006D11A1" w:rsidP="006D11A1"/>
    <w:p w14:paraId="52D4CFE8" w14:textId="50723BB8" w:rsidR="00CC7BF8" w:rsidRPr="00F617F5" w:rsidRDefault="00CC7BF8" w:rsidP="000C25D0">
      <w:pPr>
        <w:rPr>
          <w:b/>
          <w:bCs/>
        </w:rPr>
      </w:pPr>
      <w:r w:rsidRPr="00F617F5">
        <w:rPr>
          <w:rFonts w:hint="eastAsia"/>
          <w:b/>
          <w:bCs/>
        </w:rPr>
        <w:t>4</w:t>
      </w:r>
      <w:r w:rsidRPr="00F617F5">
        <w:rPr>
          <w:b/>
          <w:bCs/>
        </w:rPr>
        <w:t>.1.1.8 or_bit_32</w:t>
      </w:r>
    </w:p>
    <w:p w14:paraId="4969E31A" w14:textId="2D5B51D7" w:rsidR="006D11A1" w:rsidRDefault="00E33D1F" w:rsidP="000C25D0">
      <w:r>
        <w:rPr>
          <w:rFonts w:hint="eastAsia"/>
        </w:rPr>
        <w:t>该模块的代码如下：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33D1F" w:rsidRPr="00D10A92" w14:paraId="42E6C270" w14:textId="77777777" w:rsidTr="00D10A92">
        <w:tc>
          <w:tcPr>
            <w:tcW w:w="8522" w:type="dxa"/>
            <w:shd w:val="clear" w:color="auto" w:fill="EEECE1" w:themeFill="background2"/>
          </w:tcPr>
          <w:p w14:paraId="392C6DB2" w14:textId="77777777" w:rsidR="00E33D1F" w:rsidRPr="00D10A92" w:rsidRDefault="00E33D1F" w:rsidP="00E33D1F">
            <w:pPr>
              <w:rPr>
                <w:rFonts w:ascii="Courier New" w:hAnsi="Courier New" w:cs="Courier New"/>
                <w:sz w:val="20"/>
                <w:szCs w:val="20"/>
              </w:rPr>
            </w:pPr>
            <w:r w:rsidRPr="00D10A92">
              <w:rPr>
                <w:rFonts w:ascii="Courier New" w:hAnsi="Courier New" w:cs="Courier New"/>
                <w:sz w:val="20"/>
                <w:szCs w:val="20"/>
              </w:rPr>
              <w:t>module or_bit_32(</w:t>
            </w:r>
          </w:p>
          <w:p w14:paraId="7879050D" w14:textId="77777777" w:rsidR="00E33D1F" w:rsidRPr="00D10A92" w:rsidRDefault="00E33D1F" w:rsidP="00E33D1F">
            <w:pPr>
              <w:rPr>
                <w:rFonts w:ascii="Courier New" w:hAnsi="Courier New" w:cs="Courier New"/>
                <w:sz w:val="20"/>
                <w:szCs w:val="20"/>
              </w:rPr>
            </w:pPr>
            <w:r w:rsidRPr="00D10A92">
              <w:rPr>
                <w:rFonts w:ascii="Courier New" w:hAnsi="Courier New" w:cs="Courier New"/>
                <w:sz w:val="20"/>
                <w:szCs w:val="20"/>
              </w:rPr>
              <w:t xml:space="preserve">    input [31:0]a,</w:t>
            </w:r>
          </w:p>
          <w:p w14:paraId="55C3B730" w14:textId="77777777" w:rsidR="00E33D1F" w:rsidRPr="00D10A92" w:rsidRDefault="00E33D1F" w:rsidP="00E33D1F">
            <w:pPr>
              <w:rPr>
                <w:rFonts w:ascii="Courier New" w:hAnsi="Courier New" w:cs="Courier New"/>
                <w:sz w:val="20"/>
                <w:szCs w:val="20"/>
              </w:rPr>
            </w:pPr>
            <w:r w:rsidRPr="00D10A92">
              <w:rPr>
                <w:rFonts w:ascii="Courier New" w:hAnsi="Courier New" w:cs="Courier New"/>
                <w:sz w:val="20"/>
                <w:szCs w:val="20"/>
              </w:rPr>
              <w:t xml:space="preserve">    output o</w:t>
            </w:r>
          </w:p>
          <w:p w14:paraId="505782D4" w14:textId="77777777" w:rsidR="00E33D1F" w:rsidRPr="00D10A92" w:rsidRDefault="00E33D1F" w:rsidP="00E33D1F">
            <w:pPr>
              <w:rPr>
                <w:rFonts w:ascii="Courier New" w:hAnsi="Courier New" w:cs="Courier New"/>
                <w:sz w:val="20"/>
                <w:szCs w:val="20"/>
              </w:rPr>
            </w:pPr>
            <w:r w:rsidRPr="00D10A92">
              <w:rPr>
                <w:rFonts w:ascii="Courier New" w:hAnsi="Courier New" w:cs="Courier New"/>
                <w:sz w:val="20"/>
                <w:szCs w:val="20"/>
              </w:rPr>
              <w:t xml:space="preserve">    );</w:t>
            </w:r>
          </w:p>
          <w:p w14:paraId="4842E96A" w14:textId="77777777" w:rsidR="00E33D1F" w:rsidRPr="00D10A92" w:rsidRDefault="00E33D1F" w:rsidP="00E33D1F">
            <w:pPr>
              <w:rPr>
                <w:rFonts w:ascii="Courier New" w:hAnsi="Courier New" w:cs="Courier New"/>
                <w:sz w:val="20"/>
                <w:szCs w:val="20"/>
              </w:rPr>
            </w:pPr>
            <w:r w:rsidRPr="00D10A92">
              <w:rPr>
                <w:rFonts w:ascii="Courier New" w:hAnsi="Courier New" w:cs="Courier New"/>
                <w:sz w:val="20"/>
                <w:szCs w:val="20"/>
              </w:rPr>
              <w:t xml:space="preserve"> </w:t>
            </w:r>
          </w:p>
          <w:p w14:paraId="4A015EA6" w14:textId="77777777" w:rsidR="00E33D1F" w:rsidRPr="00D10A92" w:rsidRDefault="00E33D1F" w:rsidP="00E33D1F">
            <w:pPr>
              <w:rPr>
                <w:rFonts w:ascii="Courier New" w:hAnsi="Courier New" w:cs="Courier New"/>
                <w:sz w:val="20"/>
                <w:szCs w:val="20"/>
              </w:rPr>
            </w:pPr>
            <w:r w:rsidRPr="00D10A92">
              <w:rPr>
                <w:rFonts w:ascii="Courier New" w:hAnsi="Courier New" w:cs="Courier New"/>
                <w:sz w:val="20"/>
                <w:szCs w:val="20"/>
              </w:rPr>
              <w:t xml:space="preserve">    assign o = a ? 0: 1;</w:t>
            </w:r>
          </w:p>
          <w:p w14:paraId="39D1DBB7" w14:textId="3198E9A9" w:rsidR="00E33D1F" w:rsidRPr="00D10A92" w:rsidRDefault="00E33D1F" w:rsidP="00E33D1F">
            <w:pPr>
              <w:rPr>
                <w:rFonts w:ascii="Courier New" w:hAnsi="Courier New" w:cs="Courier New"/>
                <w:sz w:val="20"/>
                <w:szCs w:val="20"/>
              </w:rPr>
            </w:pPr>
            <w:r w:rsidRPr="00D10A92">
              <w:rPr>
                <w:rFonts w:ascii="Courier New" w:hAnsi="Courier New" w:cs="Courier New"/>
                <w:sz w:val="20"/>
                <w:szCs w:val="20"/>
              </w:rPr>
              <w:t>endmodule</w:t>
            </w:r>
          </w:p>
        </w:tc>
      </w:tr>
    </w:tbl>
    <w:p w14:paraId="235F6865" w14:textId="1E34A284" w:rsidR="00E33D1F" w:rsidRDefault="00E33D1F" w:rsidP="000C25D0"/>
    <w:p w14:paraId="644B61CA" w14:textId="1652133F" w:rsidR="00E33D1F" w:rsidRDefault="00E33D1F" w:rsidP="000C25D0">
      <w:r>
        <w:rPr>
          <w:rFonts w:hint="eastAsia"/>
        </w:rPr>
        <w:t>该模块的仿真代码如下：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33D1F" w:rsidRPr="00D10A92" w14:paraId="0525E5FE" w14:textId="77777777" w:rsidTr="00D10A92">
        <w:tc>
          <w:tcPr>
            <w:tcW w:w="8522" w:type="dxa"/>
            <w:shd w:val="clear" w:color="auto" w:fill="EEECE1" w:themeFill="background2"/>
          </w:tcPr>
          <w:p w14:paraId="1A25F6BC"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module or_bit_32_sim;</w:t>
            </w:r>
          </w:p>
          <w:p w14:paraId="3D7746EA"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reg [31:0]a;</w:t>
            </w:r>
          </w:p>
          <w:p w14:paraId="23E856D3"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wire o;</w:t>
            </w:r>
          </w:p>
          <w:p w14:paraId="2357B1FF" w14:textId="77777777" w:rsidR="00D10A92" w:rsidRPr="00D10A92" w:rsidRDefault="00D10A92" w:rsidP="00D10A92">
            <w:pPr>
              <w:rPr>
                <w:rFonts w:ascii="Courier New" w:hAnsi="Courier New" w:cs="Courier New"/>
                <w:sz w:val="20"/>
                <w:szCs w:val="20"/>
              </w:rPr>
            </w:pPr>
          </w:p>
          <w:p w14:paraId="76545934"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or_bit_32 or_bit_32_u(</w:t>
            </w:r>
          </w:p>
          <w:p w14:paraId="1CEF0A5E"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 xml:space="preserve">    .a(a),</w:t>
            </w:r>
          </w:p>
          <w:p w14:paraId="196D6FF9"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lastRenderedPageBreak/>
              <w:t xml:space="preserve">    .o(o)</w:t>
            </w:r>
          </w:p>
          <w:p w14:paraId="166D634C"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w:t>
            </w:r>
          </w:p>
          <w:p w14:paraId="7D872B27" w14:textId="77777777" w:rsidR="00D10A92" w:rsidRPr="00D10A92" w:rsidRDefault="00D10A92" w:rsidP="00D10A92">
            <w:pPr>
              <w:rPr>
                <w:rFonts w:ascii="Courier New" w:hAnsi="Courier New" w:cs="Courier New"/>
                <w:sz w:val="20"/>
                <w:szCs w:val="20"/>
              </w:rPr>
            </w:pPr>
          </w:p>
          <w:p w14:paraId="458F817C"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initial begin</w:t>
            </w:r>
          </w:p>
          <w:p w14:paraId="2D6757E0"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 xml:space="preserve">    a = 32'h12345678;</w:t>
            </w:r>
          </w:p>
          <w:p w14:paraId="70A30071"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 xml:space="preserve">    #200;</w:t>
            </w:r>
          </w:p>
          <w:p w14:paraId="3854E79C"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 xml:space="preserve">    a = 32'h0;</w:t>
            </w:r>
          </w:p>
          <w:p w14:paraId="2C462F8E"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 xml:space="preserve">    #100;</w:t>
            </w:r>
          </w:p>
          <w:p w14:paraId="1B9B12EF"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 xml:space="preserve">    a  = 32'hffffffff;</w:t>
            </w:r>
          </w:p>
          <w:p w14:paraId="27322514"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 xml:space="preserve">    #100;</w:t>
            </w:r>
          </w:p>
          <w:p w14:paraId="49C54A54"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 xml:space="preserve">    a = 0;</w:t>
            </w:r>
          </w:p>
          <w:p w14:paraId="30C15F18"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 xml:space="preserve">    #40;</w:t>
            </w:r>
          </w:p>
          <w:p w14:paraId="0569E8C0" w14:textId="77777777" w:rsidR="00D10A92" w:rsidRPr="00D10A92" w:rsidRDefault="00D10A92" w:rsidP="00D10A92">
            <w:pPr>
              <w:rPr>
                <w:rFonts w:ascii="Courier New" w:hAnsi="Courier New" w:cs="Courier New"/>
                <w:sz w:val="20"/>
                <w:szCs w:val="20"/>
              </w:rPr>
            </w:pPr>
            <w:r w:rsidRPr="00D10A92">
              <w:rPr>
                <w:rFonts w:ascii="Courier New" w:hAnsi="Courier New" w:cs="Courier New"/>
                <w:sz w:val="20"/>
                <w:szCs w:val="20"/>
              </w:rPr>
              <w:t>end</w:t>
            </w:r>
          </w:p>
          <w:p w14:paraId="6143E7F1" w14:textId="4B12B6BC" w:rsidR="00E33D1F" w:rsidRPr="00D10A92" w:rsidRDefault="00D10A92" w:rsidP="00D10A92">
            <w:pPr>
              <w:rPr>
                <w:rFonts w:ascii="Courier New" w:hAnsi="Courier New" w:cs="Courier New"/>
                <w:sz w:val="20"/>
                <w:szCs w:val="20"/>
              </w:rPr>
            </w:pPr>
            <w:r w:rsidRPr="00D10A92">
              <w:rPr>
                <w:rFonts w:ascii="Courier New" w:hAnsi="Courier New" w:cs="Courier New"/>
                <w:sz w:val="20"/>
                <w:szCs w:val="20"/>
              </w:rPr>
              <w:t>endmodule</w:t>
            </w:r>
          </w:p>
        </w:tc>
      </w:tr>
    </w:tbl>
    <w:p w14:paraId="65B9055E" w14:textId="060FCACF" w:rsidR="00E33D1F" w:rsidRDefault="00E33D1F" w:rsidP="000C25D0"/>
    <w:p w14:paraId="26E40AA4" w14:textId="3A5EE49F" w:rsidR="00E33D1F" w:rsidRDefault="00E33D1F" w:rsidP="000C25D0">
      <w:r>
        <w:rPr>
          <w:rFonts w:hint="eastAsia"/>
        </w:rPr>
        <w:t>该模块生成的仿真波形如下：</w:t>
      </w:r>
    </w:p>
    <w:p w14:paraId="65756859" w14:textId="2324CADA" w:rsidR="00E33D1F" w:rsidRDefault="00E33D1F" w:rsidP="00E33D1F">
      <w:pPr>
        <w:jc w:val="center"/>
      </w:pPr>
      <w:r w:rsidRPr="00E33D1F">
        <w:rPr>
          <w:noProof/>
        </w:rPr>
        <w:drawing>
          <wp:inline distT="0" distB="0" distL="0" distR="0" wp14:anchorId="5586E217" wp14:editId="43AB3483">
            <wp:extent cx="5274310" cy="7988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8830"/>
                    </a:xfrm>
                    <a:prstGeom prst="rect">
                      <a:avLst/>
                    </a:prstGeom>
                  </pic:spPr>
                </pic:pic>
              </a:graphicData>
            </a:graphic>
          </wp:inline>
        </w:drawing>
      </w:r>
    </w:p>
    <w:p w14:paraId="48FA9BA2" w14:textId="091BDF46" w:rsidR="00E33D1F" w:rsidRDefault="00E33D1F" w:rsidP="000C25D0">
      <w:r>
        <w:rPr>
          <w:rFonts w:hint="eastAsia"/>
        </w:rPr>
        <w:t>对该模块生成的仿真波形进行分析：</w:t>
      </w:r>
    </w:p>
    <w:p w14:paraId="0D51375B" w14:textId="552E7508" w:rsidR="00E33D1F" w:rsidRDefault="00D10A92" w:rsidP="000C25D0">
      <w:r>
        <w:rPr>
          <w:rFonts w:hint="eastAsia"/>
        </w:rPr>
        <w:t>当输入非零时，返回值为</w:t>
      </w:r>
      <w:r>
        <w:rPr>
          <w:rFonts w:hint="eastAsia"/>
        </w:rPr>
        <w:t>0</w:t>
      </w:r>
      <w:r>
        <w:rPr>
          <w:rFonts w:hint="eastAsia"/>
        </w:rPr>
        <w:t>；当输入为零的时候，返回值为</w:t>
      </w:r>
      <w:r>
        <w:rPr>
          <w:rFonts w:hint="eastAsia"/>
        </w:rPr>
        <w:t>1.</w:t>
      </w:r>
    </w:p>
    <w:p w14:paraId="724C923D" w14:textId="35BD16AC" w:rsidR="00D10A92" w:rsidRDefault="00D10A92" w:rsidP="000C25D0">
      <w:r>
        <w:rPr>
          <w:rFonts w:hint="eastAsia"/>
        </w:rPr>
        <w:t>综上所述，符合该模块的原理。</w:t>
      </w:r>
    </w:p>
    <w:p w14:paraId="321B9555" w14:textId="77777777" w:rsidR="00DF34BE" w:rsidRDefault="00DF34BE" w:rsidP="000C25D0"/>
    <w:p w14:paraId="6C26F289" w14:textId="650BF603" w:rsidR="000C25D0" w:rsidRPr="00F617F5" w:rsidRDefault="000C25D0" w:rsidP="000C25D0">
      <w:pPr>
        <w:rPr>
          <w:b/>
          <w:bCs/>
        </w:rPr>
      </w:pPr>
      <w:r w:rsidRPr="00F617F5">
        <w:rPr>
          <w:rFonts w:hint="eastAsia"/>
          <w:b/>
          <w:bCs/>
        </w:rPr>
        <w:t>4.1.2</w:t>
      </w:r>
      <w:r w:rsidRPr="00F617F5">
        <w:rPr>
          <w:rFonts w:hint="eastAsia"/>
          <w:b/>
          <w:bCs/>
        </w:rPr>
        <w:t>多路选择器</w:t>
      </w:r>
    </w:p>
    <w:p w14:paraId="16E9D0EC" w14:textId="4500F441" w:rsidR="000C25D0" w:rsidRPr="00F617F5" w:rsidRDefault="007754C9" w:rsidP="000C25D0">
      <w:pPr>
        <w:rPr>
          <w:b/>
          <w:bCs/>
        </w:rPr>
      </w:pPr>
      <w:r w:rsidRPr="00F617F5">
        <w:rPr>
          <w:rFonts w:hint="eastAsia"/>
          <w:b/>
          <w:bCs/>
        </w:rPr>
        <w:t>4</w:t>
      </w:r>
      <w:r w:rsidRPr="00F617F5">
        <w:rPr>
          <w:b/>
          <w:bCs/>
        </w:rPr>
        <w:t>.1.2.1 MUX2T1_5</w:t>
      </w:r>
    </w:p>
    <w:p w14:paraId="50A72965" w14:textId="09805002" w:rsidR="004A27C1" w:rsidRPr="00F617F5" w:rsidRDefault="004A27C1" w:rsidP="000C25D0">
      <w:pPr>
        <w:rPr>
          <w:b/>
          <w:bCs/>
        </w:rPr>
      </w:pPr>
      <w:r w:rsidRPr="00F617F5">
        <w:rPr>
          <w:rFonts w:hint="eastAsia"/>
          <w:b/>
          <w:bCs/>
        </w:rPr>
        <w:t>4.1.2.1.1</w:t>
      </w:r>
      <w:r w:rsidRPr="00F617F5">
        <w:rPr>
          <w:b/>
          <w:bCs/>
        </w:rPr>
        <w:t xml:space="preserve"> </w:t>
      </w:r>
      <w:r w:rsidRPr="00F617F5">
        <w:rPr>
          <w:rFonts w:hint="eastAsia"/>
          <w:b/>
          <w:bCs/>
        </w:rPr>
        <w:t>MUX</w:t>
      </w:r>
      <w:r w:rsidRPr="00F617F5">
        <w:rPr>
          <w:b/>
          <w:bCs/>
        </w:rPr>
        <w:t>2T1_5</w:t>
      </w:r>
      <w:r w:rsidRPr="00F617F5">
        <w:rPr>
          <w:rFonts w:hint="eastAsia"/>
          <w:b/>
          <w:bCs/>
        </w:rPr>
        <w:t>模块的设计</w:t>
      </w:r>
    </w:p>
    <w:p w14:paraId="3904A9E2" w14:textId="43C97AAF" w:rsidR="004A27C1" w:rsidRPr="008B4390" w:rsidRDefault="004A27C1" w:rsidP="004A27C1">
      <w:pPr>
        <w:rPr>
          <w:rFonts w:ascii="Times New Roman"/>
        </w:rPr>
      </w:pPr>
      <w:r>
        <w:rPr>
          <w:rFonts w:ascii="Times New Roman" w:hint="eastAsia"/>
        </w:rPr>
        <w:t>在模块封装之前，我们需要仿照流水灯的设计先进行</w:t>
      </w:r>
      <w:r>
        <w:rPr>
          <w:rFonts w:ascii="Times New Roman" w:hint="eastAsia"/>
        </w:rPr>
        <w:t>M</w:t>
      </w:r>
      <w:r>
        <w:rPr>
          <w:rFonts w:ascii="Times New Roman"/>
        </w:rPr>
        <w:t>UX2T1_5</w:t>
      </w:r>
      <w:r>
        <w:rPr>
          <w:rFonts w:ascii="Times New Roman" w:hint="eastAsia"/>
        </w:rPr>
        <w:t>的设计。双击打开</w:t>
      </w:r>
      <w:r>
        <w:rPr>
          <w:rFonts w:ascii="Times New Roman" w:hint="eastAsia"/>
        </w:rPr>
        <w:t>V</w:t>
      </w:r>
      <w:r>
        <w:rPr>
          <w:rFonts w:ascii="Times New Roman"/>
        </w:rPr>
        <w:t>ivado</w:t>
      </w:r>
      <w:r>
        <w:rPr>
          <w:rFonts w:ascii="Times New Roman" w:hint="eastAsia"/>
        </w:rPr>
        <w:t>，创建新工程。</w:t>
      </w:r>
    </w:p>
    <w:p w14:paraId="140E347A" w14:textId="511FC1E4" w:rsidR="004A27C1" w:rsidRDefault="004A27C1" w:rsidP="004A27C1">
      <w:pPr>
        <w:jc w:val="center"/>
      </w:pPr>
      <w:r w:rsidRPr="008B4390">
        <w:rPr>
          <w:rFonts w:ascii="Times New Roman"/>
          <w:noProof/>
        </w:rPr>
        <w:drawing>
          <wp:inline distT="0" distB="0" distL="0" distR="0" wp14:anchorId="5188B9B7" wp14:editId="02CBD307">
            <wp:extent cx="2095500" cy="17775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8080" cy="1779729"/>
                    </a:xfrm>
                    <a:prstGeom prst="rect">
                      <a:avLst/>
                    </a:prstGeom>
                    <a:noFill/>
                    <a:ln>
                      <a:noFill/>
                    </a:ln>
                  </pic:spPr>
                </pic:pic>
              </a:graphicData>
            </a:graphic>
          </wp:inline>
        </w:drawing>
      </w:r>
    </w:p>
    <w:p w14:paraId="4A5E2D5B" w14:textId="388D6176" w:rsidR="004A27C1" w:rsidRDefault="004A27C1" w:rsidP="004A27C1">
      <w:pPr>
        <w:jc w:val="center"/>
      </w:pPr>
      <w:r w:rsidRPr="008B4390">
        <w:rPr>
          <w:rFonts w:ascii="Times New Roman"/>
          <w:noProof/>
        </w:rPr>
        <w:lastRenderedPageBreak/>
        <w:drawing>
          <wp:inline distT="0" distB="0" distL="0" distR="0" wp14:anchorId="539CD5DE" wp14:editId="23741D1B">
            <wp:extent cx="2987040" cy="252948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6271" cy="2537305"/>
                    </a:xfrm>
                    <a:prstGeom prst="rect">
                      <a:avLst/>
                    </a:prstGeom>
                    <a:noFill/>
                    <a:ln>
                      <a:noFill/>
                    </a:ln>
                  </pic:spPr>
                </pic:pic>
              </a:graphicData>
            </a:graphic>
          </wp:inline>
        </w:drawing>
      </w:r>
    </w:p>
    <w:p w14:paraId="22E0BEBD" w14:textId="134CC4BE" w:rsidR="004A27C1" w:rsidRDefault="004A27C1" w:rsidP="004A27C1">
      <w:pPr>
        <w:jc w:val="center"/>
      </w:pPr>
      <w:r w:rsidRPr="008B4390">
        <w:rPr>
          <w:rFonts w:ascii="Times New Roman"/>
          <w:noProof/>
        </w:rPr>
        <w:drawing>
          <wp:inline distT="0" distB="0" distL="0" distR="0" wp14:anchorId="7D964564" wp14:editId="1D61324A">
            <wp:extent cx="3909060" cy="33328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4214" cy="3337264"/>
                    </a:xfrm>
                    <a:prstGeom prst="rect">
                      <a:avLst/>
                    </a:prstGeom>
                    <a:noFill/>
                    <a:ln>
                      <a:noFill/>
                    </a:ln>
                  </pic:spPr>
                </pic:pic>
              </a:graphicData>
            </a:graphic>
          </wp:inline>
        </w:drawing>
      </w:r>
    </w:p>
    <w:p w14:paraId="03246945" w14:textId="216AFB29" w:rsidR="004A27C1" w:rsidRDefault="004A27C1" w:rsidP="004A27C1">
      <w:pPr>
        <w:jc w:val="center"/>
      </w:pPr>
      <w:r w:rsidRPr="008B4390">
        <w:rPr>
          <w:rFonts w:ascii="Times New Roman"/>
          <w:noProof/>
        </w:rPr>
        <w:lastRenderedPageBreak/>
        <w:drawing>
          <wp:inline distT="0" distB="0" distL="0" distR="0" wp14:anchorId="2ECF7DAB" wp14:editId="228943E8">
            <wp:extent cx="4076700" cy="34594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3459480"/>
                    </a:xfrm>
                    <a:prstGeom prst="rect">
                      <a:avLst/>
                    </a:prstGeom>
                    <a:noFill/>
                    <a:ln>
                      <a:noFill/>
                    </a:ln>
                  </pic:spPr>
                </pic:pic>
              </a:graphicData>
            </a:graphic>
          </wp:inline>
        </w:drawing>
      </w:r>
    </w:p>
    <w:p w14:paraId="203216BC" w14:textId="6D620627" w:rsidR="004A27C1" w:rsidRDefault="004A27C1" w:rsidP="004A27C1">
      <w:pPr>
        <w:jc w:val="center"/>
      </w:pPr>
      <w:r w:rsidRPr="008B4390">
        <w:rPr>
          <w:rFonts w:ascii="Times New Roman"/>
          <w:noProof/>
        </w:rPr>
        <w:drawing>
          <wp:inline distT="0" distB="0" distL="0" distR="0" wp14:anchorId="5C5002E6" wp14:editId="144A3EFF">
            <wp:extent cx="3208020" cy="2095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8020" cy="2095500"/>
                    </a:xfrm>
                    <a:prstGeom prst="rect">
                      <a:avLst/>
                    </a:prstGeom>
                    <a:noFill/>
                    <a:ln>
                      <a:noFill/>
                    </a:ln>
                  </pic:spPr>
                </pic:pic>
              </a:graphicData>
            </a:graphic>
          </wp:inline>
        </w:drawing>
      </w:r>
    </w:p>
    <w:p w14:paraId="7683DF64" w14:textId="77777777" w:rsidR="004A27C1" w:rsidRDefault="004A27C1" w:rsidP="004A27C1">
      <w:pPr>
        <w:rPr>
          <w:rFonts w:ascii="Times New Roman"/>
          <w:noProof/>
        </w:rPr>
      </w:pPr>
      <w:r>
        <w:rPr>
          <w:rFonts w:ascii="Times New Roman" w:hint="eastAsia"/>
          <w:noProof/>
        </w:rPr>
        <w:t>点击</w:t>
      </w:r>
      <w:r>
        <w:rPr>
          <w:rFonts w:ascii="Times New Roman"/>
          <w:noProof/>
        </w:rPr>
        <w:t xml:space="preserve">Add </w:t>
      </w:r>
      <w:r>
        <w:rPr>
          <w:rFonts w:ascii="Times New Roman" w:hint="eastAsia"/>
          <w:noProof/>
        </w:rPr>
        <w:t>S</w:t>
      </w:r>
      <w:r>
        <w:rPr>
          <w:rFonts w:ascii="Times New Roman"/>
          <w:noProof/>
        </w:rPr>
        <w:t>ource</w:t>
      </w:r>
      <w:r>
        <w:rPr>
          <w:rFonts w:ascii="Times New Roman" w:hint="eastAsia"/>
          <w:noProof/>
        </w:rPr>
        <w:t>，创建源文件</w:t>
      </w:r>
      <w:r>
        <w:rPr>
          <w:rFonts w:ascii="Times New Roman" w:hint="eastAsia"/>
          <w:noProof/>
        </w:rPr>
        <w:t>M</w:t>
      </w:r>
      <w:r>
        <w:rPr>
          <w:rFonts w:ascii="Times New Roman"/>
          <w:noProof/>
        </w:rPr>
        <w:t>UX2T1_5</w:t>
      </w:r>
      <w:r>
        <w:rPr>
          <w:rFonts w:ascii="Times New Roman" w:hint="eastAsia"/>
          <w:noProof/>
        </w:rPr>
        <w:t>，添加</w:t>
      </w:r>
      <w:r>
        <w:rPr>
          <w:rFonts w:ascii="Times New Roman" w:hint="eastAsia"/>
          <w:noProof/>
        </w:rPr>
        <w:t>M</w:t>
      </w:r>
      <w:r>
        <w:rPr>
          <w:rFonts w:ascii="Times New Roman"/>
          <w:noProof/>
        </w:rPr>
        <w:t>UX2T1_5</w:t>
      </w:r>
      <w:r>
        <w:rPr>
          <w:rFonts w:ascii="Times New Roman" w:hint="eastAsia"/>
          <w:noProof/>
        </w:rPr>
        <w:t>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A27C1" w:rsidRPr="004A27C1" w14:paraId="3A4797FE" w14:textId="77777777" w:rsidTr="004A27C1">
        <w:tc>
          <w:tcPr>
            <w:tcW w:w="8522" w:type="dxa"/>
            <w:shd w:val="clear" w:color="auto" w:fill="EEECE1" w:themeFill="background2"/>
          </w:tcPr>
          <w:p w14:paraId="679ECDCD"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module MUX2T1_5(</w:t>
            </w:r>
          </w:p>
          <w:p w14:paraId="524A2C34"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[4:0]I0,</w:t>
            </w:r>
          </w:p>
          <w:p w14:paraId="028EB4F7"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[4:0]I1,</w:t>
            </w:r>
          </w:p>
          <w:p w14:paraId="37C114B0"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s,</w:t>
            </w:r>
          </w:p>
          <w:p w14:paraId="05437D2F"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output [4:0]o</w:t>
            </w:r>
          </w:p>
          <w:p w14:paraId="09262502"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w:t>
            </w:r>
          </w:p>
          <w:p w14:paraId="1766624B"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assign o = s ? I1 : I0;</w:t>
            </w:r>
          </w:p>
          <w:p w14:paraId="4683685D" w14:textId="4DD5A34C" w:rsidR="004A27C1" w:rsidRPr="004A27C1" w:rsidRDefault="004A27C1" w:rsidP="004A27C1">
            <w:pPr>
              <w:rPr>
                <w:rFonts w:ascii="Courier New" w:hAnsi="Courier New" w:cs="Courier New"/>
              </w:rPr>
            </w:pPr>
            <w:r w:rsidRPr="004A27C1">
              <w:rPr>
                <w:rFonts w:ascii="Courier New" w:hAnsi="Courier New" w:cs="Courier New"/>
                <w:sz w:val="20"/>
                <w:szCs w:val="20"/>
              </w:rPr>
              <w:t>endmodule</w:t>
            </w:r>
          </w:p>
        </w:tc>
      </w:tr>
    </w:tbl>
    <w:p w14:paraId="3E416FA3" w14:textId="77777777" w:rsidR="004A27C1" w:rsidRDefault="004A27C1" w:rsidP="004A27C1">
      <w:pPr>
        <w:rPr>
          <w:rFonts w:ascii="Times New Roman"/>
        </w:rPr>
      </w:pPr>
      <w:r>
        <w:rPr>
          <w:rFonts w:ascii="Times New Roman" w:hint="eastAsia"/>
        </w:rPr>
        <w:t>源文件创建完毕后，创建仿真文件验证代码的正确性。同样双击</w:t>
      </w:r>
      <w:r>
        <w:rPr>
          <w:rFonts w:ascii="Times New Roman" w:hint="eastAsia"/>
        </w:rPr>
        <w:t>A</w:t>
      </w:r>
      <w:r>
        <w:rPr>
          <w:rFonts w:ascii="Times New Roman"/>
        </w:rPr>
        <w:t>dd Source</w:t>
      </w:r>
      <w:r>
        <w:rPr>
          <w:rFonts w:ascii="Times New Roman" w:hint="eastAsia"/>
        </w:rPr>
        <w:t>，在弹出窗口选择</w:t>
      </w:r>
      <w:r>
        <w:rPr>
          <w:rFonts w:ascii="Times New Roman"/>
        </w:rPr>
        <w:t>”</w:t>
      </w:r>
      <w:r>
        <w:rPr>
          <w:rFonts w:ascii="Times New Roman"/>
        </w:rPr>
        <w:t>Add or create simulation sources</w:t>
      </w:r>
      <w:r>
        <w:rPr>
          <w:rFonts w:ascii="Times New Roman"/>
        </w:rPr>
        <w:t>”</w:t>
      </w:r>
      <w:r>
        <w:rPr>
          <w:rFonts w:ascii="Times New Roman" w:hint="eastAsia"/>
        </w:rPr>
        <w:t>，添加仿真代码如下：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A27C1" w:rsidRPr="004A27C1" w14:paraId="203A7604" w14:textId="77777777" w:rsidTr="004A27C1">
        <w:tc>
          <w:tcPr>
            <w:tcW w:w="8522" w:type="dxa"/>
            <w:shd w:val="clear" w:color="auto" w:fill="EEECE1" w:themeFill="background2"/>
          </w:tcPr>
          <w:p w14:paraId="7DCE2934"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module MUX2T1_5_sim;</w:t>
            </w:r>
          </w:p>
          <w:p w14:paraId="690FA11B"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reg [4:0]I0;</w:t>
            </w:r>
          </w:p>
          <w:p w14:paraId="17A47455"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reg [4:0]I1;</w:t>
            </w:r>
          </w:p>
          <w:p w14:paraId="1B0FAD75"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reg s;</w:t>
            </w:r>
          </w:p>
          <w:p w14:paraId="437E2D68"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lastRenderedPageBreak/>
              <w:t xml:space="preserve">    wire [4:0]o;</w:t>
            </w:r>
          </w:p>
          <w:p w14:paraId="5AA0C8B2"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MUX2T1_5 MUX2T5(</w:t>
            </w:r>
          </w:p>
          <w:p w14:paraId="65402D4D"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.I0(I0),</w:t>
            </w:r>
          </w:p>
          <w:p w14:paraId="6A16DE9A"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.I1(I1),</w:t>
            </w:r>
          </w:p>
          <w:p w14:paraId="0A66AEE9"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.s(s),</w:t>
            </w:r>
          </w:p>
          <w:p w14:paraId="2050E8E1"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.o(o)</w:t>
            </w:r>
          </w:p>
          <w:p w14:paraId="5B02B71C"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w:t>
            </w:r>
          </w:p>
          <w:p w14:paraId="12378FEE" w14:textId="77777777" w:rsidR="004A27C1" w:rsidRPr="004A27C1" w:rsidRDefault="004A27C1" w:rsidP="004A27C1">
            <w:pPr>
              <w:rPr>
                <w:rFonts w:ascii="Courier New" w:hAnsi="Courier New" w:cs="Courier New"/>
                <w:sz w:val="20"/>
                <w:szCs w:val="20"/>
              </w:rPr>
            </w:pPr>
          </w:p>
          <w:p w14:paraId="7899605E"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initial begin</w:t>
            </w:r>
          </w:p>
          <w:p w14:paraId="2F12FE38"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s = 0; </w:t>
            </w:r>
          </w:p>
          <w:p w14:paraId="06AF7ECB"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I0 = 0;</w:t>
            </w:r>
          </w:p>
          <w:p w14:paraId="159FDA0F"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I1 = 1;</w:t>
            </w:r>
          </w:p>
          <w:p w14:paraId="307D40A6"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#50;</w:t>
            </w:r>
          </w:p>
          <w:p w14:paraId="5025F9EB"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s = 0;</w:t>
            </w:r>
          </w:p>
          <w:p w14:paraId="5BF18F80"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#50;</w:t>
            </w:r>
          </w:p>
          <w:p w14:paraId="5D1B0740"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s = 1;</w:t>
            </w:r>
          </w:p>
          <w:p w14:paraId="70F215B6"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#50;</w:t>
            </w:r>
          </w:p>
          <w:p w14:paraId="1237E3CD"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s = 0;</w:t>
            </w:r>
          </w:p>
          <w:p w14:paraId="052AEC8B"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#50;</w:t>
            </w:r>
          </w:p>
          <w:p w14:paraId="5AC14565"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s = 1;</w:t>
            </w:r>
          </w:p>
          <w:p w14:paraId="439016AC"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w:t>
            </w:r>
          </w:p>
          <w:p w14:paraId="09C29C4E"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end  </w:t>
            </w:r>
          </w:p>
          <w:p w14:paraId="2B3B6265" w14:textId="09F30B52" w:rsidR="004A27C1" w:rsidRPr="004A27C1" w:rsidRDefault="004A27C1" w:rsidP="004A27C1">
            <w:pPr>
              <w:rPr>
                <w:rFonts w:ascii="Courier New" w:hAnsi="Courier New" w:cs="Courier New"/>
              </w:rPr>
            </w:pPr>
            <w:r w:rsidRPr="004A27C1">
              <w:rPr>
                <w:rFonts w:ascii="Courier New" w:hAnsi="Courier New" w:cs="Courier New"/>
                <w:sz w:val="20"/>
                <w:szCs w:val="20"/>
              </w:rPr>
              <w:t>endmodule</w:t>
            </w:r>
          </w:p>
        </w:tc>
      </w:tr>
    </w:tbl>
    <w:p w14:paraId="649303F8" w14:textId="5810A902" w:rsidR="004A27C1" w:rsidRDefault="004A27C1" w:rsidP="004A27C1">
      <w:pPr>
        <w:rPr>
          <w:rFonts w:ascii="Times New Roman"/>
          <w:noProof/>
        </w:rPr>
      </w:pPr>
      <w:r>
        <w:rPr>
          <w:rFonts w:ascii="Times New Roman" w:hint="eastAsia"/>
          <w:noProof/>
        </w:rPr>
        <w:lastRenderedPageBreak/>
        <w:t>仿真代码书写完毕，双击</w:t>
      </w:r>
      <w:r>
        <w:rPr>
          <w:rFonts w:ascii="Times New Roman"/>
          <w:noProof/>
        </w:rPr>
        <w:t>”</w:t>
      </w:r>
      <w:r>
        <w:rPr>
          <w:rFonts w:ascii="Times New Roman"/>
          <w:noProof/>
        </w:rPr>
        <w:t>SIMULATION</w:t>
      </w:r>
      <w:r>
        <w:rPr>
          <w:rFonts w:ascii="Times New Roman"/>
          <w:noProof/>
        </w:rPr>
        <w:t>”</w:t>
      </w:r>
      <w:r>
        <w:rPr>
          <w:rFonts w:ascii="Times New Roman" w:hint="eastAsia"/>
          <w:noProof/>
        </w:rPr>
        <w:t>窗格下的</w:t>
      </w:r>
      <w:r>
        <w:rPr>
          <w:rFonts w:ascii="Times New Roman"/>
          <w:noProof/>
        </w:rPr>
        <w:t>”</w:t>
      </w:r>
      <w:r>
        <w:rPr>
          <w:rFonts w:ascii="Times New Roman"/>
          <w:noProof/>
        </w:rPr>
        <w:t>Run Simulation</w:t>
      </w:r>
      <w:r>
        <w:rPr>
          <w:rFonts w:ascii="Times New Roman"/>
          <w:noProof/>
        </w:rPr>
        <w:t>”</w:t>
      </w:r>
      <w:r>
        <w:rPr>
          <w:rFonts w:ascii="Times New Roman" w:hint="eastAsia"/>
          <w:noProof/>
        </w:rPr>
        <w:t>，点击弹出的</w:t>
      </w:r>
      <w:r>
        <w:rPr>
          <w:rFonts w:ascii="Times New Roman"/>
          <w:noProof/>
        </w:rPr>
        <w:t>”</w:t>
      </w:r>
      <w:r>
        <w:rPr>
          <w:rFonts w:ascii="Times New Roman" w:hint="eastAsia"/>
          <w:noProof/>
        </w:rPr>
        <w:t>Run</w:t>
      </w:r>
      <w:r>
        <w:rPr>
          <w:rFonts w:ascii="Times New Roman"/>
          <w:noProof/>
        </w:rPr>
        <w:t xml:space="preserve"> Behavioral Simulation</w:t>
      </w:r>
      <w:r>
        <w:rPr>
          <w:rFonts w:ascii="Times New Roman"/>
          <w:noProof/>
        </w:rPr>
        <w:t>”</w:t>
      </w:r>
      <w:r>
        <w:rPr>
          <w:rFonts w:ascii="Times New Roman" w:hint="eastAsia"/>
          <w:noProof/>
        </w:rPr>
        <w:t>，观察并分析产生的仿真波形。</w:t>
      </w:r>
    </w:p>
    <w:p w14:paraId="1230A45F" w14:textId="027172B3" w:rsidR="004A27C1" w:rsidRDefault="004A27C1" w:rsidP="004A27C1">
      <w:pPr>
        <w:jc w:val="center"/>
      </w:pPr>
      <w:r w:rsidRPr="00F60BC1">
        <w:rPr>
          <w:rFonts w:ascii="Times New Roman"/>
          <w:noProof/>
        </w:rPr>
        <w:drawing>
          <wp:inline distT="0" distB="0" distL="0" distR="0" wp14:anchorId="1847D3B4" wp14:editId="5B76B1A3">
            <wp:extent cx="5105400" cy="13792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1379220"/>
                    </a:xfrm>
                    <a:prstGeom prst="rect">
                      <a:avLst/>
                    </a:prstGeom>
                    <a:noFill/>
                    <a:ln>
                      <a:noFill/>
                    </a:ln>
                  </pic:spPr>
                </pic:pic>
              </a:graphicData>
            </a:graphic>
          </wp:inline>
        </w:drawing>
      </w:r>
    </w:p>
    <w:p w14:paraId="2D04EADC" w14:textId="77777777" w:rsidR="004A27C1" w:rsidRDefault="004A27C1" w:rsidP="004A27C1">
      <w:pPr>
        <w:rPr>
          <w:rFonts w:ascii="Times New Roman"/>
          <w:noProof/>
        </w:rPr>
      </w:pPr>
      <w:r>
        <w:rPr>
          <w:rFonts w:ascii="Times New Roman" w:hint="eastAsia"/>
          <w:noProof/>
        </w:rPr>
        <w:t>观察波形可见，当</w:t>
      </w:r>
      <w:r>
        <w:rPr>
          <w:rFonts w:ascii="Times New Roman" w:hint="eastAsia"/>
          <w:noProof/>
        </w:rPr>
        <w:t>s</w:t>
      </w:r>
      <w:r>
        <w:rPr>
          <w:rFonts w:ascii="Times New Roman"/>
          <w:noProof/>
        </w:rPr>
        <w:t xml:space="preserve"> = 0</w:t>
      </w:r>
      <w:r>
        <w:rPr>
          <w:rFonts w:ascii="Times New Roman" w:hint="eastAsia"/>
          <w:noProof/>
        </w:rPr>
        <w:t>时，</w:t>
      </w:r>
      <w:r>
        <w:rPr>
          <w:rFonts w:ascii="Times New Roman" w:hint="eastAsia"/>
          <w:noProof/>
        </w:rPr>
        <w:t>o</w:t>
      </w:r>
      <w:r>
        <w:rPr>
          <w:rFonts w:ascii="Times New Roman"/>
          <w:noProof/>
        </w:rPr>
        <w:t xml:space="preserve"> = I0 = 0</w:t>
      </w:r>
      <w:r>
        <w:rPr>
          <w:rFonts w:ascii="Times New Roman" w:hint="eastAsia"/>
          <w:noProof/>
        </w:rPr>
        <w:t>；当</w:t>
      </w:r>
      <w:r>
        <w:rPr>
          <w:rFonts w:ascii="Times New Roman"/>
          <w:noProof/>
        </w:rPr>
        <w:t>s = 1</w:t>
      </w:r>
      <w:r>
        <w:rPr>
          <w:rFonts w:ascii="Times New Roman" w:hint="eastAsia"/>
          <w:noProof/>
        </w:rPr>
        <w:t>时，</w:t>
      </w:r>
      <w:r>
        <w:rPr>
          <w:rFonts w:ascii="Times New Roman" w:hint="eastAsia"/>
          <w:noProof/>
        </w:rPr>
        <w:t>o</w:t>
      </w:r>
      <w:r>
        <w:rPr>
          <w:rFonts w:ascii="Times New Roman"/>
          <w:noProof/>
        </w:rPr>
        <w:t xml:space="preserve"> = I1 = 1</w:t>
      </w:r>
      <w:r>
        <w:rPr>
          <w:rFonts w:ascii="Times New Roman" w:hint="eastAsia"/>
          <w:noProof/>
        </w:rPr>
        <w:t>。符合五位二选一译码器的原理，代码正确。</w:t>
      </w:r>
    </w:p>
    <w:p w14:paraId="1E1F1F7B" w14:textId="1A8A0B69" w:rsidR="004A27C1" w:rsidRDefault="004A27C1" w:rsidP="004A27C1"/>
    <w:p w14:paraId="3CE474D7" w14:textId="03ED330C" w:rsidR="004A27C1" w:rsidRPr="00F617F5" w:rsidRDefault="004A27C1" w:rsidP="004A27C1">
      <w:pPr>
        <w:rPr>
          <w:b/>
          <w:bCs/>
        </w:rPr>
      </w:pPr>
      <w:r w:rsidRPr="00F617F5">
        <w:rPr>
          <w:rFonts w:hint="eastAsia"/>
          <w:b/>
          <w:bCs/>
        </w:rPr>
        <w:t>4.1.2.1.2</w:t>
      </w:r>
      <w:r w:rsidRPr="00F617F5">
        <w:rPr>
          <w:b/>
          <w:bCs/>
        </w:rPr>
        <w:t xml:space="preserve"> </w:t>
      </w:r>
      <w:r w:rsidRPr="00F617F5">
        <w:rPr>
          <w:rFonts w:hint="eastAsia"/>
          <w:b/>
          <w:bCs/>
        </w:rPr>
        <w:t>MUX</w:t>
      </w:r>
      <w:r w:rsidRPr="00F617F5">
        <w:rPr>
          <w:b/>
          <w:bCs/>
        </w:rPr>
        <w:t>2T1_5</w:t>
      </w:r>
      <w:r w:rsidRPr="00F617F5">
        <w:rPr>
          <w:rFonts w:hint="eastAsia"/>
          <w:b/>
          <w:bCs/>
        </w:rPr>
        <w:t>模块封装——含源文件</w:t>
      </w:r>
    </w:p>
    <w:p w14:paraId="2E53A7C5" w14:textId="77777777" w:rsidR="004A27C1" w:rsidRDefault="004A27C1" w:rsidP="004A27C1">
      <w:pPr>
        <w:rPr>
          <w:rFonts w:ascii="Times New Roman"/>
          <w:noProof/>
        </w:rPr>
      </w:pPr>
      <w:r>
        <w:rPr>
          <w:rFonts w:ascii="Times New Roman" w:hint="eastAsia"/>
          <w:noProof/>
        </w:rPr>
        <w:t>仿真通过，确认模块功能正确后，进行模块的封装。单击</w:t>
      </w:r>
      <w:r>
        <w:rPr>
          <w:rFonts w:ascii="Times New Roman" w:hint="eastAsia"/>
          <w:noProof/>
        </w:rPr>
        <w:t>T</w:t>
      </w:r>
      <w:r>
        <w:rPr>
          <w:rFonts w:ascii="Times New Roman"/>
          <w:noProof/>
        </w:rPr>
        <w:t xml:space="preserve">ools-&gt;Create and Package New IP-&gt;Next. </w:t>
      </w:r>
      <w:r>
        <w:rPr>
          <w:rFonts w:ascii="Times New Roman" w:hint="eastAsia"/>
          <w:noProof/>
        </w:rPr>
        <w:t>在弹出的窗口中，选择</w:t>
      </w:r>
      <w:r>
        <w:rPr>
          <w:rFonts w:ascii="Times New Roman"/>
          <w:noProof/>
        </w:rPr>
        <w:t>”</w:t>
      </w:r>
      <w:r>
        <w:rPr>
          <w:rFonts w:ascii="Times New Roman"/>
          <w:noProof/>
        </w:rPr>
        <w:t>Package your current project-&gt;Next</w:t>
      </w:r>
      <w:r>
        <w:rPr>
          <w:rFonts w:ascii="Times New Roman"/>
          <w:noProof/>
        </w:rPr>
        <w:t>”</w:t>
      </w:r>
      <w:r>
        <w:rPr>
          <w:rFonts w:ascii="Times New Roman"/>
          <w:noProof/>
        </w:rPr>
        <w:t>.</w:t>
      </w:r>
    </w:p>
    <w:p w14:paraId="3DCBFCA5" w14:textId="38D41180" w:rsidR="004A27C1" w:rsidRDefault="004A27C1" w:rsidP="004A27C1">
      <w:pPr>
        <w:jc w:val="center"/>
      </w:pPr>
      <w:r w:rsidRPr="00DB1C16">
        <w:rPr>
          <w:rFonts w:ascii="Times New Roman"/>
          <w:noProof/>
        </w:rPr>
        <w:lastRenderedPageBreak/>
        <w:drawing>
          <wp:inline distT="0" distB="0" distL="0" distR="0" wp14:anchorId="789924CE" wp14:editId="7DF50952">
            <wp:extent cx="4305300" cy="2910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300" cy="2910840"/>
                    </a:xfrm>
                    <a:prstGeom prst="rect">
                      <a:avLst/>
                    </a:prstGeom>
                    <a:noFill/>
                    <a:ln>
                      <a:noFill/>
                    </a:ln>
                  </pic:spPr>
                </pic:pic>
              </a:graphicData>
            </a:graphic>
          </wp:inline>
        </w:drawing>
      </w:r>
    </w:p>
    <w:p w14:paraId="7E74C7CF" w14:textId="77777777" w:rsidR="004A27C1" w:rsidRDefault="004A27C1" w:rsidP="004A27C1">
      <w:pPr>
        <w:rPr>
          <w:rFonts w:ascii="Times New Roman"/>
          <w:noProof/>
        </w:rPr>
      </w:pPr>
      <w:r>
        <w:rPr>
          <w:rFonts w:ascii="Times New Roman" w:hint="eastAsia"/>
          <w:noProof/>
        </w:rPr>
        <w:t>选择合适的文件存储路径，点击</w:t>
      </w:r>
      <w:r>
        <w:rPr>
          <w:rFonts w:ascii="Times New Roman"/>
          <w:noProof/>
        </w:rPr>
        <w:t>”</w:t>
      </w:r>
      <w:r>
        <w:rPr>
          <w:rFonts w:ascii="Times New Roman"/>
          <w:noProof/>
        </w:rPr>
        <w:t>Next</w:t>
      </w:r>
      <w:r>
        <w:rPr>
          <w:rFonts w:ascii="Times New Roman"/>
          <w:noProof/>
        </w:rPr>
        <w:t>”</w:t>
      </w:r>
      <w:r>
        <w:rPr>
          <w:rFonts w:ascii="Times New Roman"/>
          <w:noProof/>
        </w:rPr>
        <w:t>.</w:t>
      </w:r>
    </w:p>
    <w:p w14:paraId="3AB03078" w14:textId="4E78AE8F" w:rsidR="004A27C1" w:rsidRDefault="004A27C1" w:rsidP="004A27C1">
      <w:pPr>
        <w:jc w:val="center"/>
      </w:pPr>
      <w:r w:rsidRPr="00DB1C16">
        <w:rPr>
          <w:rFonts w:ascii="Times New Roman"/>
          <w:noProof/>
        </w:rPr>
        <w:drawing>
          <wp:inline distT="0" distB="0" distL="0" distR="0" wp14:anchorId="3BBD715E" wp14:editId="3EF4D153">
            <wp:extent cx="4000500" cy="27127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0500" cy="2712720"/>
                    </a:xfrm>
                    <a:prstGeom prst="rect">
                      <a:avLst/>
                    </a:prstGeom>
                    <a:noFill/>
                    <a:ln>
                      <a:noFill/>
                    </a:ln>
                  </pic:spPr>
                </pic:pic>
              </a:graphicData>
            </a:graphic>
          </wp:inline>
        </w:drawing>
      </w:r>
    </w:p>
    <w:p w14:paraId="7839A952" w14:textId="77777777" w:rsidR="004A27C1" w:rsidRDefault="004A27C1" w:rsidP="004A27C1">
      <w:pPr>
        <w:rPr>
          <w:rFonts w:ascii="Times New Roman"/>
          <w:noProof/>
        </w:rPr>
      </w:pPr>
      <w:r>
        <w:rPr>
          <w:rFonts w:ascii="Times New Roman" w:hint="eastAsia"/>
          <w:noProof/>
        </w:rPr>
        <w:t>在弹出的新窗口里选择</w:t>
      </w:r>
      <w:r>
        <w:rPr>
          <w:rFonts w:ascii="Times New Roman" w:hint="eastAsia"/>
          <w:noProof/>
        </w:rPr>
        <w:t>R</w:t>
      </w:r>
      <w:r>
        <w:rPr>
          <w:rFonts w:ascii="Times New Roman"/>
          <w:noProof/>
        </w:rPr>
        <w:t>eview and Package-&gt;Package IP.</w:t>
      </w:r>
    </w:p>
    <w:p w14:paraId="06CD82AA" w14:textId="31F1A5F1" w:rsidR="004A27C1" w:rsidRDefault="004A27C1" w:rsidP="004A27C1">
      <w:pPr>
        <w:jc w:val="center"/>
      </w:pPr>
      <w:r w:rsidRPr="00DB1C16">
        <w:rPr>
          <w:rFonts w:ascii="Times New Roman"/>
          <w:noProof/>
        </w:rPr>
        <w:drawing>
          <wp:inline distT="0" distB="0" distL="0" distR="0" wp14:anchorId="20575415" wp14:editId="0D169991">
            <wp:extent cx="3947160" cy="21259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7160" cy="2125980"/>
                    </a:xfrm>
                    <a:prstGeom prst="rect">
                      <a:avLst/>
                    </a:prstGeom>
                    <a:noFill/>
                    <a:ln>
                      <a:noFill/>
                    </a:ln>
                  </pic:spPr>
                </pic:pic>
              </a:graphicData>
            </a:graphic>
          </wp:inline>
        </w:drawing>
      </w:r>
    </w:p>
    <w:p w14:paraId="1E77DAC1" w14:textId="2A755007" w:rsidR="004A27C1" w:rsidRDefault="004A27C1" w:rsidP="004A27C1">
      <w:pPr>
        <w:rPr>
          <w:rFonts w:ascii="Times New Roman"/>
          <w:noProof/>
        </w:rPr>
      </w:pPr>
      <w:r>
        <w:rPr>
          <w:rFonts w:ascii="Times New Roman" w:hint="eastAsia"/>
          <w:noProof/>
        </w:rPr>
        <w:t>这样，</w:t>
      </w:r>
      <w:r>
        <w:rPr>
          <w:rFonts w:ascii="Times New Roman" w:hint="eastAsia"/>
          <w:noProof/>
        </w:rPr>
        <w:t>M</w:t>
      </w:r>
      <w:r>
        <w:rPr>
          <w:rFonts w:ascii="Times New Roman"/>
          <w:noProof/>
        </w:rPr>
        <w:t>UX2T1_5</w:t>
      </w:r>
      <w:r>
        <w:rPr>
          <w:rFonts w:ascii="Times New Roman" w:hint="eastAsia"/>
          <w:noProof/>
        </w:rPr>
        <w:t>的</w:t>
      </w:r>
      <w:r>
        <w:rPr>
          <w:rFonts w:ascii="Times New Roman" w:hint="eastAsia"/>
          <w:noProof/>
        </w:rPr>
        <w:t>I</w:t>
      </w:r>
      <w:r>
        <w:rPr>
          <w:rFonts w:ascii="Times New Roman"/>
          <w:noProof/>
        </w:rPr>
        <w:t>P</w:t>
      </w:r>
      <w:r>
        <w:rPr>
          <w:rFonts w:ascii="Times New Roman" w:hint="eastAsia"/>
          <w:noProof/>
        </w:rPr>
        <w:t>模块就封装完成。</w:t>
      </w:r>
    </w:p>
    <w:p w14:paraId="718BD91F" w14:textId="7055F35A" w:rsidR="004A27C1" w:rsidRDefault="004A27C1" w:rsidP="004A27C1">
      <w:pPr>
        <w:jc w:val="center"/>
      </w:pPr>
      <w:r w:rsidRPr="00B150B0">
        <w:rPr>
          <w:rFonts w:ascii="Times New Roman" w:hint="eastAsia"/>
          <w:noProof/>
        </w:rPr>
        <w:lastRenderedPageBreak/>
        <w:drawing>
          <wp:inline distT="0" distB="0" distL="0" distR="0" wp14:anchorId="199450EC" wp14:editId="6A75C519">
            <wp:extent cx="3947160" cy="2118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47160" cy="2118360"/>
                    </a:xfrm>
                    <a:prstGeom prst="rect">
                      <a:avLst/>
                    </a:prstGeom>
                    <a:noFill/>
                    <a:ln>
                      <a:noFill/>
                    </a:ln>
                  </pic:spPr>
                </pic:pic>
              </a:graphicData>
            </a:graphic>
          </wp:inline>
        </w:drawing>
      </w:r>
    </w:p>
    <w:p w14:paraId="2C65C22D" w14:textId="3853E6BA" w:rsidR="004A27C1" w:rsidRDefault="004A27C1" w:rsidP="004A27C1">
      <w:pPr>
        <w:rPr>
          <w:rFonts w:ascii="Times New Roman"/>
        </w:rPr>
      </w:pPr>
      <w:r>
        <w:rPr>
          <w:rFonts w:ascii="Times New Roman" w:hint="eastAsia"/>
        </w:rPr>
        <w:t>在文件路径默认的情况下，可以在</w:t>
      </w:r>
      <w:r>
        <w:rPr>
          <w:rFonts w:ascii="Times New Roman" w:hint="eastAsia"/>
        </w:rPr>
        <w:t>M</w:t>
      </w:r>
      <w:r>
        <w:rPr>
          <w:rFonts w:ascii="Times New Roman"/>
        </w:rPr>
        <w:t>UX2T1_5</w:t>
      </w:r>
      <w:r>
        <w:rPr>
          <w:rFonts w:ascii="Times New Roman" w:hint="eastAsia"/>
        </w:rPr>
        <w:t>工程的输出文件目录下，查看生成的模块文件信息。</w:t>
      </w:r>
    </w:p>
    <w:p w14:paraId="05C739B4" w14:textId="4B260873" w:rsidR="004A27C1" w:rsidRDefault="004A27C1" w:rsidP="004A27C1">
      <w:pPr>
        <w:jc w:val="center"/>
      </w:pPr>
      <w:r w:rsidRPr="00E262E8">
        <w:rPr>
          <w:rFonts w:ascii="Times New Roman"/>
          <w:noProof/>
        </w:rPr>
        <w:drawing>
          <wp:inline distT="0" distB="0" distL="0" distR="0" wp14:anchorId="5E4C5F1F" wp14:editId="57EADDE5">
            <wp:extent cx="5273040" cy="3962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96240"/>
                    </a:xfrm>
                    <a:prstGeom prst="rect">
                      <a:avLst/>
                    </a:prstGeom>
                    <a:noFill/>
                    <a:ln>
                      <a:noFill/>
                    </a:ln>
                  </pic:spPr>
                </pic:pic>
              </a:graphicData>
            </a:graphic>
          </wp:inline>
        </w:drawing>
      </w:r>
    </w:p>
    <w:p w14:paraId="5AE9739A" w14:textId="77777777" w:rsidR="004A27C1" w:rsidRDefault="004A27C1" w:rsidP="004A27C1">
      <w:pPr>
        <w:jc w:val="center"/>
        <w:rPr>
          <w:rFonts w:ascii="Times New Roman"/>
        </w:rPr>
      </w:pPr>
      <w:r>
        <w:rPr>
          <w:rFonts w:ascii="Times New Roman" w:hint="eastAsia"/>
        </w:rPr>
        <w:t>以此类推，我们可以完成实验所需的</w:t>
      </w:r>
      <w:r>
        <w:rPr>
          <w:rFonts w:ascii="Times New Roman" w:hint="eastAsia"/>
        </w:rPr>
        <w:t>M</w:t>
      </w:r>
      <w:r>
        <w:rPr>
          <w:rFonts w:ascii="Times New Roman"/>
        </w:rPr>
        <w:t>UX2T1_8</w:t>
      </w:r>
      <w:r>
        <w:rPr>
          <w:rFonts w:ascii="Times New Roman" w:hint="eastAsia"/>
        </w:rPr>
        <w:t>、</w:t>
      </w:r>
      <w:r>
        <w:rPr>
          <w:rFonts w:ascii="Times New Roman" w:hint="eastAsia"/>
        </w:rPr>
        <w:t>M</w:t>
      </w:r>
      <w:r>
        <w:rPr>
          <w:rFonts w:ascii="Times New Roman"/>
        </w:rPr>
        <w:t>UX2T1_32</w:t>
      </w:r>
      <w:r>
        <w:rPr>
          <w:rFonts w:ascii="Times New Roman" w:hint="eastAsia"/>
        </w:rPr>
        <w:t>等等模块的带源文件的封装。</w:t>
      </w:r>
    </w:p>
    <w:p w14:paraId="3A1A0334" w14:textId="77777777" w:rsidR="00F617F5" w:rsidRDefault="00F617F5" w:rsidP="004A27C1"/>
    <w:p w14:paraId="0D1EF90D" w14:textId="460B49C6" w:rsidR="004A27C1" w:rsidRPr="00F617F5" w:rsidRDefault="004A27C1" w:rsidP="004A27C1">
      <w:pPr>
        <w:rPr>
          <w:b/>
          <w:bCs/>
        </w:rPr>
      </w:pPr>
      <w:r w:rsidRPr="00F617F5">
        <w:rPr>
          <w:rFonts w:hint="eastAsia"/>
          <w:b/>
          <w:bCs/>
        </w:rPr>
        <w:t>4.1.2.1.3</w:t>
      </w:r>
      <w:r w:rsidRPr="00F617F5">
        <w:rPr>
          <w:b/>
          <w:bCs/>
        </w:rPr>
        <w:t xml:space="preserve"> MUX2T1_5</w:t>
      </w:r>
      <w:r w:rsidRPr="00F617F5">
        <w:rPr>
          <w:rFonts w:hint="eastAsia"/>
          <w:b/>
          <w:bCs/>
        </w:rPr>
        <w:t>模块的封装——含源文件</w:t>
      </w:r>
    </w:p>
    <w:p w14:paraId="2EE4F925" w14:textId="77777777" w:rsidR="004A27C1" w:rsidRDefault="004A27C1" w:rsidP="004A27C1">
      <w:pPr>
        <w:rPr>
          <w:rFonts w:ascii="Times New Roman"/>
        </w:rPr>
      </w:pPr>
      <w:r>
        <w:rPr>
          <w:rFonts w:ascii="Times New Roman" w:hint="eastAsia"/>
        </w:rPr>
        <w:t>工程的创建，源文件的添加、仿真等步骤与带源文件的相同。在设置选项的综合设置中，设置</w:t>
      </w:r>
      <w:r>
        <w:rPr>
          <w:rFonts w:ascii="Times New Roman" w:hint="eastAsia"/>
        </w:rPr>
        <w:t>-mode</w:t>
      </w:r>
      <w:r>
        <w:rPr>
          <w:rFonts w:ascii="Times New Roman"/>
        </w:rPr>
        <w:t xml:space="preserve"> out _of_context</w:t>
      </w:r>
      <w:r>
        <w:rPr>
          <w:rFonts w:ascii="Times New Roman" w:hint="eastAsia"/>
        </w:rPr>
        <w:t>属性，表示在该级不插入任何</w:t>
      </w:r>
      <w:r>
        <w:rPr>
          <w:rFonts w:ascii="Times New Roman" w:hint="eastAsia"/>
        </w:rPr>
        <w:t>I</w:t>
      </w:r>
      <w:r>
        <w:rPr>
          <w:rFonts w:ascii="Times New Roman"/>
        </w:rPr>
        <w:t>/O BUFFERs.</w:t>
      </w:r>
    </w:p>
    <w:p w14:paraId="67C891FA" w14:textId="7C916BDA" w:rsidR="004A27C1" w:rsidRDefault="004A27C1" w:rsidP="004A27C1">
      <w:pPr>
        <w:jc w:val="center"/>
      </w:pPr>
      <w:r w:rsidRPr="009D2233">
        <w:rPr>
          <w:rFonts w:ascii="Times New Roman" w:hint="eastAsia"/>
          <w:noProof/>
        </w:rPr>
        <w:drawing>
          <wp:inline distT="0" distB="0" distL="0" distR="0" wp14:anchorId="509F70A7" wp14:editId="04E9132E">
            <wp:extent cx="3253740" cy="248156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59381" cy="2485868"/>
                    </a:xfrm>
                    <a:prstGeom prst="rect">
                      <a:avLst/>
                    </a:prstGeom>
                    <a:noFill/>
                    <a:ln>
                      <a:noFill/>
                    </a:ln>
                  </pic:spPr>
                </pic:pic>
              </a:graphicData>
            </a:graphic>
          </wp:inline>
        </w:drawing>
      </w:r>
    </w:p>
    <w:p w14:paraId="474E9C9D" w14:textId="77777777" w:rsidR="004A27C1" w:rsidRDefault="004A27C1" w:rsidP="004A27C1">
      <w:pPr>
        <w:rPr>
          <w:rFonts w:ascii="Times New Roman"/>
        </w:rPr>
      </w:pPr>
      <w:r>
        <w:rPr>
          <w:rFonts w:ascii="Times New Roman" w:hint="eastAsia"/>
        </w:rPr>
        <w:t>设置后，在</w:t>
      </w:r>
      <w:r>
        <w:rPr>
          <w:rFonts w:ascii="Times New Roman" w:hint="eastAsia"/>
        </w:rPr>
        <w:t>V</w:t>
      </w:r>
      <w:r>
        <w:rPr>
          <w:rFonts w:ascii="Times New Roman"/>
        </w:rPr>
        <w:t>ivado</w:t>
      </w:r>
      <w:r>
        <w:rPr>
          <w:rFonts w:ascii="Times New Roman" w:hint="eastAsia"/>
        </w:rPr>
        <w:t>集成开发环境界面左侧的</w:t>
      </w:r>
      <w:r>
        <w:rPr>
          <w:rFonts w:ascii="Times New Roman"/>
        </w:rPr>
        <w:t>”</w:t>
      </w:r>
      <w:r>
        <w:rPr>
          <w:rFonts w:ascii="Times New Roman"/>
        </w:rPr>
        <w:t>Flow Navigator</w:t>
      </w:r>
      <w:r>
        <w:rPr>
          <w:rFonts w:ascii="Times New Roman"/>
        </w:rPr>
        <w:t>”</w:t>
      </w:r>
      <w:r>
        <w:rPr>
          <w:rFonts w:ascii="Times New Roman" w:hint="eastAsia"/>
        </w:rPr>
        <w:t>窗口中找到并展开</w:t>
      </w:r>
      <w:r>
        <w:rPr>
          <w:rFonts w:ascii="Times New Roman"/>
        </w:rPr>
        <w:t>”</w:t>
      </w:r>
      <w:r>
        <w:rPr>
          <w:rFonts w:ascii="Times New Roman"/>
        </w:rPr>
        <w:t>SYNTHESIS</w:t>
      </w:r>
      <w:r>
        <w:rPr>
          <w:rFonts w:ascii="Times New Roman"/>
        </w:rPr>
        <w:t>”</w:t>
      </w:r>
      <w:r>
        <w:rPr>
          <w:rFonts w:ascii="Times New Roman" w:hint="eastAsia"/>
        </w:rPr>
        <w:t>选项。在展开项中，选择</w:t>
      </w:r>
      <w:r>
        <w:rPr>
          <w:rFonts w:ascii="Times New Roman"/>
        </w:rPr>
        <w:t>”</w:t>
      </w:r>
      <w:r>
        <w:rPr>
          <w:rFonts w:ascii="Times New Roman"/>
        </w:rPr>
        <w:t>Run Synthesis</w:t>
      </w:r>
      <w:r>
        <w:rPr>
          <w:rFonts w:ascii="Times New Roman"/>
        </w:rPr>
        <w:t>”</w:t>
      </w:r>
      <w:r>
        <w:rPr>
          <w:rFonts w:ascii="Times New Roman" w:hint="eastAsia"/>
        </w:rPr>
        <w:t>选项，</w:t>
      </w:r>
      <w:r>
        <w:rPr>
          <w:rFonts w:ascii="Times New Roman" w:hint="eastAsia"/>
        </w:rPr>
        <w:t>V</w:t>
      </w:r>
      <w:r>
        <w:rPr>
          <w:rFonts w:ascii="Times New Roman"/>
        </w:rPr>
        <w:t>ivado</w:t>
      </w:r>
      <w:r>
        <w:rPr>
          <w:rFonts w:ascii="Times New Roman" w:hint="eastAsia"/>
        </w:rPr>
        <w:t>开始对该设计执行综合过程。运行完综合过程后，弹出</w:t>
      </w:r>
      <w:r>
        <w:rPr>
          <w:rFonts w:ascii="Times New Roman"/>
        </w:rPr>
        <w:t>”</w:t>
      </w:r>
      <w:r>
        <w:rPr>
          <w:rFonts w:ascii="Times New Roman"/>
        </w:rPr>
        <w:t>Synthesis Completed</w:t>
      </w:r>
      <w:r>
        <w:rPr>
          <w:rFonts w:ascii="Times New Roman"/>
        </w:rPr>
        <w:t>”</w:t>
      </w:r>
      <w:r>
        <w:rPr>
          <w:rFonts w:ascii="Times New Roman" w:hint="eastAsia"/>
        </w:rPr>
        <w:t>对话框。在该对话框中，选择</w:t>
      </w:r>
      <w:r>
        <w:rPr>
          <w:rFonts w:ascii="Times New Roman"/>
        </w:rPr>
        <w:t>”</w:t>
      </w:r>
      <w:r>
        <w:rPr>
          <w:rFonts w:ascii="Times New Roman"/>
        </w:rPr>
        <w:t>Open Synthesized Design</w:t>
      </w:r>
      <w:r>
        <w:rPr>
          <w:rFonts w:ascii="Times New Roman"/>
        </w:rPr>
        <w:t>”</w:t>
      </w:r>
      <w:r>
        <w:rPr>
          <w:rFonts w:ascii="Times New Roman" w:hint="eastAsia"/>
        </w:rPr>
        <w:t>前面的复选框。</w:t>
      </w:r>
    </w:p>
    <w:p w14:paraId="71E38779" w14:textId="1AFA2164" w:rsidR="004A27C1" w:rsidRDefault="004A27C1" w:rsidP="004A27C1">
      <w:pPr>
        <w:jc w:val="center"/>
      </w:pPr>
      <w:r w:rsidRPr="00B153E1">
        <w:rPr>
          <w:rFonts w:ascii="Times New Roman" w:hint="eastAsia"/>
          <w:noProof/>
        </w:rPr>
        <w:lastRenderedPageBreak/>
        <w:drawing>
          <wp:inline distT="0" distB="0" distL="0" distR="0" wp14:anchorId="572B5720" wp14:editId="10B18BAD">
            <wp:extent cx="2339340" cy="24612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9340" cy="2461260"/>
                    </a:xfrm>
                    <a:prstGeom prst="rect">
                      <a:avLst/>
                    </a:prstGeom>
                    <a:noFill/>
                    <a:ln>
                      <a:noFill/>
                    </a:ln>
                  </pic:spPr>
                </pic:pic>
              </a:graphicData>
            </a:graphic>
          </wp:inline>
        </w:drawing>
      </w:r>
    </w:p>
    <w:p w14:paraId="79AE5662" w14:textId="77777777" w:rsidR="004A27C1" w:rsidRDefault="004A27C1" w:rsidP="004A27C1">
      <w:pPr>
        <w:jc w:val="left"/>
        <w:rPr>
          <w:rFonts w:ascii="Times New Roman"/>
        </w:rPr>
      </w:pPr>
      <w:r>
        <w:rPr>
          <w:rFonts w:ascii="Times New Roman" w:hint="eastAsia"/>
        </w:rPr>
        <w:t>自动打开综合后的设计。在</w:t>
      </w:r>
      <w:r>
        <w:rPr>
          <w:rFonts w:ascii="Times New Roman" w:hint="eastAsia"/>
        </w:rPr>
        <w:t>V</w:t>
      </w:r>
      <w:r>
        <w:rPr>
          <w:rFonts w:ascii="Times New Roman"/>
        </w:rPr>
        <w:t>ivado</w:t>
      </w:r>
      <w:r>
        <w:rPr>
          <w:rFonts w:ascii="Times New Roman" w:hint="eastAsia"/>
        </w:rPr>
        <w:t>当前设计界面底部的</w:t>
      </w:r>
      <w:r>
        <w:rPr>
          <w:rFonts w:ascii="Times New Roman"/>
        </w:rPr>
        <w:t>”</w:t>
      </w:r>
      <w:r>
        <w:rPr>
          <w:rFonts w:ascii="Times New Roman"/>
        </w:rPr>
        <w:t>TCL Console</w:t>
      </w:r>
      <w:r>
        <w:rPr>
          <w:rFonts w:ascii="Times New Roman"/>
        </w:rPr>
        <w:t>”</w:t>
      </w:r>
      <w:r>
        <w:rPr>
          <w:rFonts w:ascii="Times New Roman" w:hint="eastAsia"/>
        </w:rPr>
        <w:t>窗口中输入</w:t>
      </w:r>
      <w:r>
        <w:rPr>
          <w:rFonts w:ascii="Times New Roman"/>
        </w:rPr>
        <w:t>”</w:t>
      </w:r>
      <w:r w:rsidRPr="00B153E1">
        <w:t xml:space="preserve"> </w:t>
      </w:r>
      <w:r w:rsidRPr="00B153E1">
        <w:rPr>
          <w:rFonts w:ascii="Times New Roman"/>
        </w:rPr>
        <w:t>write</w:t>
      </w:r>
      <w:r>
        <w:rPr>
          <w:rFonts w:ascii="Times New Roman"/>
        </w:rPr>
        <w:t>_</w:t>
      </w:r>
      <w:r w:rsidRPr="00B153E1">
        <w:rPr>
          <w:rFonts w:ascii="Times New Roman"/>
        </w:rPr>
        <w:t>edif F:/Desk/MUX2T1_5/MUX2T1_5.srcs/sources_1/imports/ip/MUXT1_5.edf</w:t>
      </w:r>
      <w:r>
        <w:rPr>
          <w:rFonts w:ascii="Times New Roman"/>
        </w:rPr>
        <w:t>”</w:t>
      </w:r>
      <w:r>
        <w:rPr>
          <w:rFonts w:ascii="Times New Roman" w:hint="eastAsia"/>
        </w:rPr>
        <w:t>命令，将</w:t>
      </w:r>
      <w:r>
        <w:rPr>
          <w:rFonts w:ascii="Times New Roman" w:hint="eastAsia"/>
        </w:rPr>
        <w:t>M</w:t>
      </w:r>
      <w:r>
        <w:rPr>
          <w:rFonts w:ascii="Times New Roman"/>
        </w:rPr>
        <w:t>U</w:t>
      </w:r>
      <w:r>
        <w:rPr>
          <w:rFonts w:ascii="Times New Roman" w:hint="eastAsia"/>
        </w:rPr>
        <w:t>X</w:t>
      </w:r>
      <w:r>
        <w:rPr>
          <w:rFonts w:ascii="Times New Roman"/>
        </w:rPr>
        <w:t>2T1_5</w:t>
      </w:r>
      <w:r>
        <w:rPr>
          <w:rFonts w:ascii="Times New Roman" w:hint="eastAsia"/>
        </w:rPr>
        <w:t>文件写到选择的目录下。</w:t>
      </w:r>
    </w:p>
    <w:p w14:paraId="3034DC1F" w14:textId="2DB54AD0" w:rsidR="004A27C1" w:rsidRDefault="004A27C1" w:rsidP="004A27C1">
      <w:pPr>
        <w:jc w:val="left"/>
        <w:rPr>
          <w:rFonts w:ascii="Times New Roman"/>
        </w:rPr>
      </w:pPr>
      <w:r>
        <w:rPr>
          <w:rFonts w:ascii="Times New Roman" w:hint="eastAsia"/>
        </w:rPr>
        <w:t>接下来根据</w:t>
      </w:r>
      <w:r>
        <w:rPr>
          <w:rFonts w:ascii="Times New Roman" w:hint="eastAsia"/>
        </w:rPr>
        <w:t>.</w:t>
      </w:r>
      <w:r>
        <w:rPr>
          <w:rFonts w:ascii="Times New Roman"/>
        </w:rPr>
        <w:t>edf</w:t>
      </w:r>
      <w:r>
        <w:rPr>
          <w:rFonts w:ascii="Times New Roman" w:hint="eastAsia"/>
        </w:rPr>
        <w:t>文件进行</w:t>
      </w:r>
      <w:r>
        <w:rPr>
          <w:rFonts w:ascii="Times New Roman" w:hint="eastAsia"/>
        </w:rPr>
        <w:t>I</w:t>
      </w:r>
      <w:r>
        <w:rPr>
          <w:rFonts w:ascii="Times New Roman"/>
        </w:rPr>
        <w:t>P</w:t>
      </w:r>
      <w:r>
        <w:rPr>
          <w:rFonts w:ascii="Times New Roman" w:hint="eastAsia"/>
        </w:rPr>
        <w:t>封装。新工程的创建步骤与带源文件的相同。源文件的添加，单击</w:t>
      </w:r>
      <w:r>
        <w:rPr>
          <w:rFonts w:ascii="Times New Roman"/>
        </w:rPr>
        <w:t>”</w:t>
      </w:r>
      <w:r>
        <w:rPr>
          <w:rFonts w:ascii="Times New Roman"/>
        </w:rPr>
        <w:t>Add Files</w:t>
      </w:r>
      <w:r>
        <w:rPr>
          <w:rFonts w:ascii="Times New Roman"/>
        </w:rPr>
        <w:t>”</w:t>
      </w:r>
      <w:r>
        <w:rPr>
          <w:rFonts w:ascii="Times New Roman" w:hint="eastAsia"/>
        </w:rPr>
        <w:t>按钮，弹出</w:t>
      </w:r>
      <w:r>
        <w:rPr>
          <w:rFonts w:ascii="Times New Roman"/>
        </w:rPr>
        <w:t>”</w:t>
      </w:r>
      <w:r>
        <w:rPr>
          <w:rFonts w:ascii="Times New Roman"/>
        </w:rPr>
        <w:t>Add Source Files</w:t>
      </w:r>
      <w:r>
        <w:rPr>
          <w:rFonts w:ascii="Times New Roman"/>
        </w:rPr>
        <w:t>”</w:t>
      </w:r>
      <w:r>
        <w:rPr>
          <w:rFonts w:ascii="Times New Roman" w:hint="eastAsia"/>
        </w:rPr>
        <w:t>对话框。在该对话框中，找到</w:t>
      </w:r>
      <w:r>
        <w:rPr>
          <w:rFonts w:ascii="Times New Roman" w:hint="eastAsia"/>
        </w:rPr>
        <w:t>M</w:t>
      </w:r>
      <w:r>
        <w:rPr>
          <w:rFonts w:ascii="Times New Roman"/>
        </w:rPr>
        <w:t>UX2T1_5.edf</w:t>
      </w:r>
      <w:r>
        <w:rPr>
          <w:rFonts w:ascii="Times New Roman" w:hint="eastAsia"/>
        </w:rPr>
        <w:t>，</w:t>
      </w:r>
      <w:r>
        <w:rPr>
          <w:rFonts w:ascii="Times New Roman" w:hint="eastAsia"/>
        </w:rPr>
        <w:t>.</w:t>
      </w:r>
      <w:r>
        <w:rPr>
          <w:rFonts w:ascii="Times New Roman"/>
        </w:rPr>
        <w:t>v</w:t>
      </w:r>
      <w:r>
        <w:rPr>
          <w:rFonts w:ascii="Times New Roman" w:hint="eastAsia"/>
        </w:rPr>
        <w:t>文件。</w:t>
      </w:r>
    </w:p>
    <w:p w14:paraId="08DFC216" w14:textId="6A968A77" w:rsidR="004A27C1" w:rsidRDefault="004A27C1" w:rsidP="004A27C1">
      <w:pPr>
        <w:jc w:val="center"/>
      </w:pPr>
      <w:r w:rsidRPr="00B0601C">
        <w:rPr>
          <w:rFonts w:ascii="Times New Roman"/>
          <w:noProof/>
        </w:rPr>
        <w:drawing>
          <wp:inline distT="0" distB="0" distL="0" distR="0" wp14:anchorId="6CD07D80" wp14:editId="03F6BE5C">
            <wp:extent cx="2026920" cy="1866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1866900"/>
                    </a:xfrm>
                    <a:prstGeom prst="rect">
                      <a:avLst/>
                    </a:prstGeom>
                    <a:noFill/>
                    <a:ln>
                      <a:noFill/>
                    </a:ln>
                  </pic:spPr>
                </pic:pic>
              </a:graphicData>
            </a:graphic>
          </wp:inline>
        </w:drawing>
      </w:r>
    </w:p>
    <w:p w14:paraId="34932508" w14:textId="77777777" w:rsidR="004A27C1" w:rsidRDefault="004A27C1" w:rsidP="004A27C1">
      <w:pPr>
        <w:jc w:val="left"/>
        <w:rPr>
          <w:rFonts w:ascii="Times New Roman"/>
        </w:rPr>
      </w:pPr>
      <w:r>
        <w:rPr>
          <w:rFonts w:ascii="Times New Roman" w:hint="eastAsia"/>
        </w:rPr>
        <w:t>可以看到在</w:t>
      </w:r>
      <w:r>
        <w:rPr>
          <w:rFonts w:ascii="Times New Roman"/>
        </w:rPr>
        <w:t>”</w:t>
      </w:r>
      <w:r>
        <w:rPr>
          <w:rFonts w:ascii="Times New Roman"/>
        </w:rPr>
        <w:t>Add Sources</w:t>
      </w:r>
      <w:r>
        <w:rPr>
          <w:rFonts w:ascii="Times New Roman"/>
        </w:rPr>
        <w:t>”</w:t>
      </w:r>
      <w:r>
        <w:rPr>
          <w:rFonts w:ascii="Times New Roman" w:hint="eastAsia"/>
        </w:rPr>
        <w:t>对话框中添加了</w:t>
      </w:r>
      <w:r>
        <w:rPr>
          <w:rFonts w:ascii="Times New Roman" w:hint="eastAsia"/>
        </w:rPr>
        <w:t>.</w:t>
      </w:r>
      <w:r>
        <w:rPr>
          <w:rFonts w:ascii="Times New Roman"/>
        </w:rPr>
        <w:t>edf</w:t>
      </w:r>
      <w:r>
        <w:rPr>
          <w:rFonts w:ascii="Times New Roman" w:hint="eastAsia"/>
        </w:rPr>
        <w:t>文件，并且注意勾选</w:t>
      </w:r>
      <w:r>
        <w:rPr>
          <w:rFonts w:ascii="Times New Roman"/>
        </w:rPr>
        <w:t>”</w:t>
      </w:r>
      <w:r>
        <w:rPr>
          <w:rFonts w:ascii="Times New Roman"/>
        </w:rPr>
        <w:t>Copy sources into project</w:t>
      </w:r>
      <w:r>
        <w:rPr>
          <w:rFonts w:ascii="Times New Roman"/>
        </w:rPr>
        <w:t>”</w:t>
      </w:r>
      <w:r>
        <w:rPr>
          <w:rFonts w:ascii="Times New Roman"/>
        </w:rPr>
        <w:t>,</w:t>
      </w:r>
      <w:r>
        <w:rPr>
          <w:rFonts w:ascii="Times New Roman" w:hint="eastAsia"/>
        </w:rPr>
        <w:t>点击</w:t>
      </w:r>
      <w:r>
        <w:rPr>
          <w:rFonts w:ascii="Times New Roman"/>
        </w:rPr>
        <w:t>finish</w:t>
      </w:r>
      <w:r>
        <w:rPr>
          <w:rFonts w:ascii="Times New Roman" w:hint="eastAsia"/>
        </w:rPr>
        <w:t>直接结束。</w:t>
      </w:r>
    </w:p>
    <w:p w14:paraId="2C4AF796" w14:textId="78140B20" w:rsidR="004A27C1" w:rsidRDefault="004A27C1" w:rsidP="004A27C1">
      <w:pPr>
        <w:jc w:val="center"/>
      </w:pPr>
      <w:r w:rsidRPr="00B0601C">
        <w:rPr>
          <w:rFonts w:ascii="Times New Roman"/>
          <w:noProof/>
        </w:rPr>
        <w:lastRenderedPageBreak/>
        <w:drawing>
          <wp:inline distT="0" distB="0" distL="0" distR="0" wp14:anchorId="28C200D4" wp14:editId="18FB355A">
            <wp:extent cx="4785360" cy="32537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5360" cy="3253740"/>
                    </a:xfrm>
                    <a:prstGeom prst="rect">
                      <a:avLst/>
                    </a:prstGeom>
                    <a:noFill/>
                    <a:ln>
                      <a:noFill/>
                    </a:ln>
                  </pic:spPr>
                </pic:pic>
              </a:graphicData>
            </a:graphic>
          </wp:inline>
        </w:drawing>
      </w:r>
    </w:p>
    <w:p w14:paraId="387B2E0E" w14:textId="77777777" w:rsidR="004A27C1" w:rsidRDefault="004A27C1" w:rsidP="004A27C1">
      <w:pPr>
        <w:jc w:val="left"/>
        <w:rPr>
          <w:rFonts w:ascii="Times New Roman"/>
          <w:noProof/>
        </w:rPr>
      </w:pPr>
      <w:r>
        <w:rPr>
          <w:rFonts w:ascii="Times New Roman" w:hint="eastAsia"/>
        </w:rPr>
        <w:t>接下来的步骤与之前的类似，在</w:t>
      </w:r>
      <w:r>
        <w:rPr>
          <w:rFonts w:ascii="Times New Roman" w:hint="eastAsia"/>
        </w:rPr>
        <w:t>V</w:t>
      </w:r>
      <w:r>
        <w:rPr>
          <w:rFonts w:ascii="Times New Roman"/>
        </w:rPr>
        <w:t>ivado</w:t>
      </w:r>
      <w:r>
        <w:rPr>
          <w:rFonts w:ascii="Times New Roman" w:hint="eastAsia"/>
        </w:rPr>
        <w:t>当前工程主界面的主菜单下，执行菜单命令</w:t>
      </w:r>
      <w:r>
        <w:rPr>
          <w:rFonts w:ascii="Times New Roman" w:hint="eastAsia"/>
        </w:rPr>
        <w:t>T</w:t>
      </w:r>
      <w:r>
        <w:rPr>
          <w:rFonts w:ascii="Times New Roman"/>
        </w:rPr>
        <w:t>ools-&gt;Create and package New IP</w:t>
      </w:r>
      <w:r>
        <w:rPr>
          <w:rFonts w:ascii="Times New Roman" w:hint="eastAsia"/>
        </w:rPr>
        <w:t>，参照之前带源文件的方法，封装完成，可以在对应目录下方查看结果文件。</w:t>
      </w:r>
    </w:p>
    <w:p w14:paraId="33FBCD87" w14:textId="19431846" w:rsidR="004A27C1" w:rsidRDefault="004A27C1" w:rsidP="004A27C1">
      <w:pPr>
        <w:jc w:val="center"/>
      </w:pPr>
      <w:r w:rsidRPr="00CF42E9">
        <w:rPr>
          <w:rFonts w:ascii="Times New Roman" w:hint="eastAsia"/>
          <w:noProof/>
        </w:rPr>
        <w:drawing>
          <wp:inline distT="0" distB="0" distL="0" distR="0" wp14:anchorId="2B595B27" wp14:editId="343A4938">
            <wp:extent cx="3040380" cy="12496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0380" cy="1249680"/>
                    </a:xfrm>
                    <a:prstGeom prst="rect">
                      <a:avLst/>
                    </a:prstGeom>
                    <a:noFill/>
                    <a:ln>
                      <a:noFill/>
                    </a:ln>
                  </pic:spPr>
                </pic:pic>
              </a:graphicData>
            </a:graphic>
          </wp:inline>
        </w:drawing>
      </w:r>
    </w:p>
    <w:p w14:paraId="3E07059A" w14:textId="000146D8" w:rsidR="004A27C1" w:rsidRDefault="004A27C1" w:rsidP="004A27C1">
      <w:pPr>
        <w:jc w:val="center"/>
      </w:pPr>
      <w:r w:rsidRPr="00CC6F42">
        <w:rPr>
          <w:rFonts w:ascii="Times New Roman"/>
          <w:noProof/>
        </w:rPr>
        <w:drawing>
          <wp:inline distT="0" distB="0" distL="0" distR="0" wp14:anchorId="1F36D35F" wp14:editId="7B1C1330">
            <wp:extent cx="5273040" cy="449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449580"/>
                    </a:xfrm>
                    <a:prstGeom prst="rect">
                      <a:avLst/>
                    </a:prstGeom>
                    <a:noFill/>
                    <a:ln>
                      <a:noFill/>
                    </a:ln>
                  </pic:spPr>
                </pic:pic>
              </a:graphicData>
            </a:graphic>
          </wp:inline>
        </w:drawing>
      </w:r>
    </w:p>
    <w:p w14:paraId="4C078770" w14:textId="77777777" w:rsidR="004A27C1" w:rsidRPr="004A27C1" w:rsidRDefault="004A27C1" w:rsidP="004A27C1"/>
    <w:p w14:paraId="18EFC782" w14:textId="062A6326" w:rsidR="007754C9" w:rsidRPr="00F617F5" w:rsidRDefault="007754C9" w:rsidP="000C25D0">
      <w:pPr>
        <w:rPr>
          <w:b/>
          <w:bCs/>
        </w:rPr>
      </w:pPr>
      <w:r w:rsidRPr="00F617F5">
        <w:rPr>
          <w:rFonts w:hint="eastAsia"/>
          <w:b/>
          <w:bCs/>
        </w:rPr>
        <w:t>4</w:t>
      </w:r>
      <w:r w:rsidRPr="00F617F5">
        <w:rPr>
          <w:b/>
          <w:bCs/>
        </w:rPr>
        <w:t>.1.2.2 MUX4T1_5</w:t>
      </w:r>
    </w:p>
    <w:p w14:paraId="544C9F80" w14:textId="4FC03A20" w:rsidR="007754C9" w:rsidRDefault="004A27C1" w:rsidP="004A27C1">
      <w:pPr>
        <w:rPr>
          <w:rFonts w:ascii="Times New Roman"/>
        </w:rPr>
      </w:pPr>
      <w:r>
        <w:rPr>
          <w:rFonts w:ascii="Times New Roman" w:hint="eastAsia"/>
        </w:rPr>
        <w:t>该模块的代码如下：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A27C1" w:rsidRPr="004A27C1" w14:paraId="4ED20342" w14:textId="77777777" w:rsidTr="004A27C1">
        <w:tc>
          <w:tcPr>
            <w:tcW w:w="8522" w:type="dxa"/>
            <w:shd w:val="clear" w:color="auto" w:fill="EEECE1" w:themeFill="background2"/>
          </w:tcPr>
          <w:p w14:paraId="62119FDF"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module MUX4T1_5(</w:t>
            </w:r>
          </w:p>
          <w:p w14:paraId="592F2333"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[1:0]s,</w:t>
            </w:r>
          </w:p>
          <w:p w14:paraId="006638AB"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[4:0]I0,</w:t>
            </w:r>
          </w:p>
          <w:p w14:paraId="6C98A321"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[4:0]I1,</w:t>
            </w:r>
          </w:p>
          <w:p w14:paraId="36B70CDF"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[4:0]I2,</w:t>
            </w:r>
          </w:p>
          <w:p w14:paraId="27758DD2"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[4:0]I3,</w:t>
            </w:r>
          </w:p>
          <w:p w14:paraId="63CE7DB7"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output reg [4:0] o</w:t>
            </w:r>
          </w:p>
          <w:p w14:paraId="03B9B9D0"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w:t>
            </w:r>
          </w:p>
          <w:p w14:paraId="071A1C5C"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always @(*)</w:t>
            </w:r>
          </w:p>
          <w:p w14:paraId="0FBEA6F4"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begin</w:t>
            </w:r>
          </w:p>
          <w:p w14:paraId="20179497"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case(s)</w:t>
            </w:r>
          </w:p>
          <w:p w14:paraId="43AC364D"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lastRenderedPageBreak/>
              <w:t xml:space="preserve">        2'b00: o = I0;</w:t>
            </w:r>
          </w:p>
          <w:p w14:paraId="40AC12D2"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2'b01: o = I1;</w:t>
            </w:r>
          </w:p>
          <w:p w14:paraId="245ADCE1"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2'b10: o = I2;</w:t>
            </w:r>
          </w:p>
          <w:p w14:paraId="4CD86E5E"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2'b11: o = I3;</w:t>
            </w:r>
          </w:p>
          <w:p w14:paraId="260EE2B1"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default: o = o;</w:t>
            </w:r>
          </w:p>
          <w:p w14:paraId="241B7246"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endcase</w:t>
            </w:r>
          </w:p>
          <w:p w14:paraId="4BFBB654"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end</w:t>
            </w:r>
          </w:p>
          <w:p w14:paraId="128E989F" w14:textId="77777777" w:rsidR="004A27C1" w:rsidRPr="004A27C1" w:rsidRDefault="004A27C1" w:rsidP="004A27C1">
            <w:pPr>
              <w:rPr>
                <w:rFonts w:ascii="Courier New" w:hAnsi="Courier New" w:cs="Courier New"/>
                <w:sz w:val="20"/>
                <w:szCs w:val="20"/>
              </w:rPr>
            </w:pPr>
          </w:p>
          <w:p w14:paraId="191ED4AF" w14:textId="0381D904" w:rsidR="004A27C1" w:rsidRPr="004A27C1" w:rsidRDefault="004A27C1" w:rsidP="004A27C1">
            <w:pPr>
              <w:tabs>
                <w:tab w:val="left" w:pos="42"/>
              </w:tabs>
              <w:rPr>
                <w:rFonts w:ascii="Courier New" w:hAnsi="Courier New" w:cs="Courier New"/>
              </w:rPr>
            </w:pPr>
            <w:r w:rsidRPr="004A27C1">
              <w:rPr>
                <w:rFonts w:ascii="Courier New" w:hAnsi="Courier New" w:cs="Courier New"/>
                <w:sz w:val="20"/>
                <w:szCs w:val="20"/>
              </w:rPr>
              <w:t>endmodule</w:t>
            </w:r>
          </w:p>
        </w:tc>
      </w:tr>
    </w:tbl>
    <w:p w14:paraId="318741D2" w14:textId="77777777" w:rsidR="004A27C1" w:rsidRDefault="004A27C1" w:rsidP="004A27C1">
      <w:pPr>
        <w:rPr>
          <w:rFonts w:ascii="Times New Roman"/>
        </w:rPr>
      </w:pPr>
      <w:r>
        <w:rPr>
          <w:rFonts w:ascii="Times New Roman" w:hint="eastAsia"/>
        </w:rPr>
        <w:lastRenderedPageBreak/>
        <w:t>完成模块的代码后，新建模块的仿真文件，并写入仿真源代码。代码如下：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7F732A" w:rsidRPr="007F732A" w14:paraId="07810D6A" w14:textId="77777777" w:rsidTr="007F732A">
        <w:tc>
          <w:tcPr>
            <w:tcW w:w="8522" w:type="dxa"/>
            <w:shd w:val="clear" w:color="auto" w:fill="EEECE1" w:themeFill="background2"/>
          </w:tcPr>
          <w:p w14:paraId="7CEC4816"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module MUX4T1_5_sim;</w:t>
            </w:r>
          </w:p>
          <w:p w14:paraId="0F96771F"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reg [1:0]s;</w:t>
            </w:r>
          </w:p>
          <w:p w14:paraId="1A648EF2"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reg [4:0]I0;</w:t>
            </w:r>
          </w:p>
          <w:p w14:paraId="1ECC939C"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reg [4:0]I1;</w:t>
            </w:r>
          </w:p>
          <w:p w14:paraId="29479C45"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reg [4:0]I2;</w:t>
            </w:r>
          </w:p>
          <w:p w14:paraId="3B42B951"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reg [4:0]I3;</w:t>
            </w:r>
          </w:p>
          <w:p w14:paraId="09CC1F63"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wire [4:0]o;</w:t>
            </w:r>
          </w:p>
          <w:p w14:paraId="76DCCCF6" w14:textId="77777777" w:rsidR="007F732A" w:rsidRPr="007F732A" w:rsidRDefault="007F732A" w:rsidP="007F732A">
            <w:pPr>
              <w:rPr>
                <w:rFonts w:ascii="Courier New" w:hAnsi="Courier New" w:cs="Courier New"/>
                <w:sz w:val="20"/>
                <w:szCs w:val="20"/>
              </w:rPr>
            </w:pPr>
          </w:p>
          <w:p w14:paraId="0FAFFBD2"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MUX4T1_5 MUX4T1_5_U(</w:t>
            </w:r>
          </w:p>
          <w:p w14:paraId="6D5C63E7"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(s),</w:t>
            </w:r>
          </w:p>
          <w:p w14:paraId="0C71931A"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.I0 (I0),</w:t>
            </w:r>
          </w:p>
          <w:p w14:paraId="7C24FB6C"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.I1 (I1),</w:t>
            </w:r>
          </w:p>
          <w:p w14:paraId="31CE5A2B"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.I2 (I2),</w:t>
            </w:r>
          </w:p>
          <w:p w14:paraId="5465E7E1"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.I3 (I3),</w:t>
            </w:r>
          </w:p>
          <w:p w14:paraId="647D8EC8"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.o (o)</w:t>
            </w:r>
          </w:p>
          <w:p w14:paraId="3FDB8C03"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w:t>
            </w:r>
          </w:p>
          <w:p w14:paraId="64972482" w14:textId="77777777" w:rsidR="007F732A" w:rsidRPr="007F732A" w:rsidRDefault="007F732A" w:rsidP="007F732A">
            <w:pPr>
              <w:rPr>
                <w:rFonts w:ascii="Courier New" w:hAnsi="Courier New" w:cs="Courier New"/>
                <w:sz w:val="20"/>
                <w:szCs w:val="20"/>
              </w:rPr>
            </w:pPr>
          </w:p>
          <w:p w14:paraId="15606BC4"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initial begin</w:t>
            </w:r>
          </w:p>
          <w:p w14:paraId="2F12FE31"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 2'b00;</w:t>
            </w:r>
          </w:p>
          <w:p w14:paraId="06AE7C4A"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I0 = 0;</w:t>
            </w:r>
          </w:p>
          <w:p w14:paraId="6EE2D83B"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I1 = 5’b01111;</w:t>
            </w:r>
          </w:p>
          <w:p w14:paraId="0F8E35DD"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I2 = 1;</w:t>
            </w:r>
          </w:p>
          <w:p w14:paraId="5DB51E73"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I3 = 5’b11111;</w:t>
            </w:r>
          </w:p>
          <w:p w14:paraId="085E0057"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w:t>
            </w:r>
          </w:p>
          <w:p w14:paraId="193FC5ED"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#50;</w:t>
            </w:r>
          </w:p>
          <w:p w14:paraId="3E98D10A"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 2'b01;</w:t>
            </w:r>
          </w:p>
          <w:p w14:paraId="07985277"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#50;</w:t>
            </w:r>
          </w:p>
          <w:p w14:paraId="79A04CEF"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 2'b10;</w:t>
            </w:r>
          </w:p>
          <w:p w14:paraId="15B46563"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#50;</w:t>
            </w:r>
          </w:p>
          <w:p w14:paraId="44A2447B"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 2'b11;</w:t>
            </w:r>
          </w:p>
          <w:p w14:paraId="202A0165"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end</w:t>
            </w:r>
          </w:p>
          <w:p w14:paraId="1AD56499" w14:textId="068449F3" w:rsidR="007F732A" w:rsidRPr="007F732A" w:rsidRDefault="007F732A" w:rsidP="007F732A">
            <w:pPr>
              <w:tabs>
                <w:tab w:val="left" w:pos="42"/>
              </w:tabs>
              <w:rPr>
                <w:rFonts w:ascii="Courier New" w:hAnsi="Courier New" w:cs="Courier New"/>
              </w:rPr>
            </w:pPr>
            <w:r w:rsidRPr="007F732A">
              <w:rPr>
                <w:rFonts w:ascii="Courier New" w:hAnsi="Courier New" w:cs="Courier New"/>
                <w:sz w:val="20"/>
                <w:szCs w:val="20"/>
              </w:rPr>
              <w:t>endmodule</w:t>
            </w:r>
          </w:p>
        </w:tc>
      </w:tr>
    </w:tbl>
    <w:p w14:paraId="00334CC4" w14:textId="77777777" w:rsidR="007F732A" w:rsidRDefault="007F732A" w:rsidP="007F732A">
      <w:pPr>
        <w:rPr>
          <w:rFonts w:ascii="Times New Roman"/>
        </w:rPr>
      </w:pPr>
      <w:r>
        <w:rPr>
          <w:rFonts w:ascii="Times New Roman" w:hint="eastAsia"/>
        </w:rPr>
        <w:t>执行仿真后，生成的仿真波形如下</w:t>
      </w:r>
      <w:r>
        <w:rPr>
          <w:rFonts w:ascii="Times New Roman"/>
        </w:rPr>
        <w:t>:</w:t>
      </w:r>
    </w:p>
    <w:p w14:paraId="640E085A" w14:textId="12D2637F" w:rsidR="007F732A" w:rsidRDefault="007F732A" w:rsidP="007F732A">
      <w:pPr>
        <w:tabs>
          <w:tab w:val="left" w:pos="42"/>
        </w:tabs>
        <w:jc w:val="center"/>
      </w:pPr>
      <w:r w:rsidRPr="00547412">
        <w:rPr>
          <w:rFonts w:ascii="Times New Roman"/>
          <w:noProof/>
        </w:rPr>
        <w:lastRenderedPageBreak/>
        <w:drawing>
          <wp:inline distT="0" distB="0" distL="0" distR="0" wp14:anchorId="6FEE5368" wp14:editId="70279217">
            <wp:extent cx="5273040" cy="17297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1729740"/>
                    </a:xfrm>
                    <a:prstGeom prst="rect">
                      <a:avLst/>
                    </a:prstGeom>
                    <a:noFill/>
                    <a:ln>
                      <a:noFill/>
                    </a:ln>
                  </pic:spPr>
                </pic:pic>
              </a:graphicData>
            </a:graphic>
          </wp:inline>
        </w:drawing>
      </w:r>
    </w:p>
    <w:p w14:paraId="31459A94" w14:textId="77777777" w:rsidR="007F732A" w:rsidRDefault="007F732A" w:rsidP="007F732A">
      <w:pPr>
        <w:rPr>
          <w:rFonts w:ascii="Times New Roman"/>
        </w:rPr>
      </w:pPr>
      <w:r>
        <w:rPr>
          <w:rFonts w:ascii="Times New Roman" w:hint="eastAsia"/>
        </w:rPr>
        <w:t>对仿真波形进行分析：</w:t>
      </w:r>
    </w:p>
    <w:p w14:paraId="5647E227" w14:textId="77777777" w:rsidR="007F732A" w:rsidRDefault="007F732A" w:rsidP="007F732A">
      <w:pPr>
        <w:rPr>
          <w:rFonts w:ascii="Times New Roman"/>
        </w:rPr>
      </w:pPr>
      <w:r>
        <w:rPr>
          <w:rFonts w:ascii="Times New Roman" w:hint="eastAsia"/>
        </w:rPr>
        <w:t>当</w:t>
      </w:r>
      <w:r>
        <w:rPr>
          <w:rFonts w:ascii="Times New Roman" w:hint="eastAsia"/>
        </w:rPr>
        <w:t>s</w:t>
      </w:r>
      <w:r>
        <w:rPr>
          <w:rFonts w:ascii="Times New Roman"/>
        </w:rPr>
        <w:t xml:space="preserve"> = 0</w:t>
      </w:r>
      <w:r>
        <w:rPr>
          <w:rFonts w:ascii="Times New Roman" w:hint="eastAsia"/>
        </w:rPr>
        <w:t>时，</w:t>
      </w:r>
      <w:r>
        <w:rPr>
          <w:rFonts w:ascii="Times New Roman" w:hint="eastAsia"/>
        </w:rPr>
        <w:t>o</w:t>
      </w:r>
      <w:r>
        <w:rPr>
          <w:rFonts w:ascii="Times New Roman"/>
        </w:rPr>
        <w:t xml:space="preserve"> = I0 = 00</w:t>
      </w:r>
      <w:r>
        <w:rPr>
          <w:rFonts w:ascii="Times New Roman" w:hint="eastAsia"/>
        </w:rPr>
        <w:t>；</w:t>
      </w:r>
    </w:p>
    <w:p w14:paraId="1EBBC976" w14:textId="77777777" w:rsidR="007F732A" w:rsidRDefault="007F732A" w:rsidP="007F732A">
      <w:pPr>
        <w:rPr>
          <w:rFonts w:ascii="Times New Roman"/>
        </w:rPr>
      </w:pPr>
      <w:r>
        <w:rPr>
          <w:rFonts w:ascii="Times New Roman" w:hint="eastAsia"/>
        </w:rPr>
        <w:t>当</w:t>
      </w:r>
      <w:r>
        <w:rPr>
          <w:rFonts w:ascii="Times New Roman" w:hint="eastAsia"/>
        </w:rPr>
        <w:t>s</w:t>
      </w:r>
      <w:r>
        <w:rPr>
          <w:rFonts w:ascii="Times New Roman"/>
        </w:rPr>
        <w:t xml:space="preserve"> = 1</w:t>
      </w:r>
      <w:r>
        <w:rPr>
          <w:rFonts w:ascii="Times New Roman" w:hint="eastAsia"/>
        </w:rPr>
        <w:t>时，</w:t>
      </w:r>
      <w:r>
        <w:rPr>
          <w:rFonts w:ascii="Times New Roman"/>
        </w:rPr>
        <w:t>o = I1 = 0f</w:t>
      </w:r>
      <w:r>
        <w:rPr>
          <w:rFonts w:ascii="Times New Roman" w:hint="eastAsia"/>
        </w:rPr>
        <w:t>；</w:t>
      </w:r>
    </w:p>
    <w:p w14:paraId="252C7ECC" w14:textId="77777777" w:rsidR="007F732A" w:rsidRDefault="007F732A" w:rsidP="007F732A">
      <w:pPr>
        <w:rPr>
          <w:rFonts w:ascii="Times New Roman"/>
        </w:rPr>
      </w:pPr>
      <w:r>
        <w:rPr>
          <w:rFonts w:ascii="Times New Roman" w:hint="eastAsia"/>
        </w:rPr>
        <w:t>当</w:t>
      </w:r>
      <w:r>
        <w:rPr>
          <w:rFonts w:ascii="Times New Roman"/>
        </w:rPr>
        <w:t>s = 2</w:t>
      </w:r>
      <w:r>
        <w:rPr>
          <w:rFonts w:ascii="Times New Roman" w:hint="eastAsia"/>
        </w:rPr>
        <w:t>时，</w:t>
      </w:r>
      <w:r>
        <w:rPr>
          <w:rFonts w:ascii="Times New Roman"/>
        </w:rPr>
        <w:t>o = I2 = 01</w:t>
      </w:r>
      <w:r>
        <w:rPr>
          <w:rFonts w:ascii="Times New Roman" w:hint="eastAsia"/>
        </w:rPr>
        <w:t>；</w:t>
      </w:r>
    </w:p>
    <w:p w14:paraId="3709242A" w14:textId="77777777" w:rsidR="007F732A" w:rsidRDefault="007F732A" w:rsidP="007F732A">
      <w:pPr>
        <w:rPr>
          <w:rFonts w:ascii="Times New Roman"/>
        </w:rPr>
      </w:pPr>
      <w:r>
        <w:rPr>
          <w:rFonts w:ascii="Times New Roman" w:hint="eastAsia"/>
        </w:rPr>
        <w:t>当</w:t>
      </w:r>
      <w:r>
        <w:rPr>
          <w:rFonts w:ascii="Times New Roman"/>
        </w:rPr>
        <w:t>s = 3</w:t>
      </w:r>
      <w:r>
        <w:rPr>
          <w:rFonts w:ascii="Times New Roman" w:hint="eastAsia"/>
        </w:rPr>
        <w:t>时，</w:t>
      </w:r>
      <w:r>
        <w:rPr>
          <w:rFonts w:ascii="Times New Roman"/>
        </w:rPr>
        <w:t>o = I3 = 1f</w:t>
      </w:r>
      <w:r>
        <w:rPr>
          <w:rFonts w:ascii="Times New Roman" w:hint="eastAsia"/>
        </w:rPr>
        <w:t>。</w:t>
      </w:r>
    </w:p>
    <w:p w14:paraId="74BD20BE" w14:textId="77777777" w:rsidR="007F732A" w:rsidRDefault="007F732A" w:rsidP="007F732A">
      <w:pPr>
        <w:rPr>
          <w:rFonts w:ascii="Times New Roman"/>
        </w:rPr>
      </w:pPr>
      <w:r>
        <w:rPr>
          <w:rFonts w:ascii="Times New Roman" w:hint="eastAsia"/>
        </w:rPr>
        <w:t>综上所述，完全符合四选一译码器的原理。</w:t>
      </w:r>
    </w:p>
    <w:p w14:paraId="2C3FB024" w14:textId="77777777" w:rsidR="007F732A" w:rsidRPr="007F732A" w:rsidRDefault="007F732A" w:rsidP="007F732A">
      <w:pPr>
        <w:tabs>
          <w:tab w:val="left" w:pos="42"/>
        </w:tabs>
      </w:pPr>
    </w:p>
    <w:p w14:paraId="1A0853D0" w14:textId="6298D1E2" w:rsidR="007754C9" w:rsidRPr="00F617F5" w:rsidRDefault="007754C9" w:rsidP="000C25D0">
      <w:pPr>
        <w:rPr>
          <w:b/>
          <w:bCs/>
        </w:rPr>
      </w:pPr>
      <w:r w:rsidRPr="00F617F5">
        <w:rPr>
          <w:rFonts w:hint="eastAsia"/>
          <w:b/>
          <w:bCs/>
        </w:rPr>
        <w:t>4</w:t>
      </w:r>
      <w:r w:rsidRPr="00F617F5">
        <w:rPr>
          <w:b/>
          <w:bCs/>
        </w:rPr>
        <w:t>.1.2.3 MUX2T1_32</w:t>
      </w:r>
    </w:p>
    <w:p w14:paraId="460F4042" w14:textId="77777777" w:rsidR="004A27C1" w:rsidRDefault="004A27C1" w:rsidP="004A27C1">
      <w:pPr>
        <w:rPr>
          <w:rFonts w:ascii="Times New Roman"/>
          <w:noProof/>
        </w:rPr>
      </w:pPr>
      <w:r>
        <w:rPr>
          <w:rFonts w:ascii="Times New Roman" w:hint="eastAsia"/>
          <w:noProof/>
        </w:rPr>
        <w:t>和五位二选一译码器类似，代码如下：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A27C1" w:rsidRPr="004A27C1" w14:paraId="6FC4057E" w14:textId="77777777" w:rsidTr="004A27C1">
        <w:tc>
          <w:tcPr>
            <w:tcW w:w="8522" w:type="dxa"/>
            <w:shd w:val="clear" w:color="auto" w:fill="EEECE1" w:themeFill="background2"/>
          </w:tcPr>
          <w:p w14:paraId="4E139A2D"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module MUX2T1_32(</w:t>
            </w:r>
          </w:p>
          <w:p w14:paraId="610E7D4C"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[31:0] I0,</w:t>
            </w:r>
          </w:p>
          <w:p w14:paraId="03E9BB5B"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[31:0] I1,</w:t>
            </w:r>
          </w:p>
          <w:p w14:paraId="38C5575E"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input s,</w:t>
            </w:r>
          </w:p>
          <w:p w14:paraId="05B58BAA"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output [31:0] o</w:t>
            </w:r>
          </w:p>
          <w:p w14:paraId="20BBBC6C"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w:t>
            </w:r>
          </w:p>
          <w:p w14:paraId="5D382F88" w14:textId="77777777" w:rsidR="004A27C1" w:rsidRPr="004A27C1" w:rsidRDefault="004A27C1" w:rsidP="004A27C1">
            <w:pPr>
              <w:rPr>
                <w:rFonts w:ascii="Courier New" w:hAnsi="Courier New" w:cs="Courier New"/>
                <w:sz w:val="20"/>
                <w:szCs w:val="20"/>
              </w:rPr>
            </w:pPr>
            <w:r w:rsidRPr="004A27C1">
              <w:rPr>
                <w:rFonts w:ascii="Courier New" w:hAnsi="Courier New" w:cs="Courier New"/>
                <w:sz w:val="20"/>
                <w:szCs w:val="20"/>
              </w:rPr>
              <w:t xml:space="preserve">    assign o = s ? I1 : I0;</w:t>
            </w:r>
          </w:p>
          <w:p w14:paraId="0C45E08C" w14:textId="4F846C5E" w:rsidR="004A27C1" w:rsidRPr="004A27C1" w:rsidRDefault="004A27C1" w:rsidP="004A27C1">
            <w:pPr>
              <w:rPr>
                <w:rFonts w:ascii="Courier New" w:hAnsi="Courier New" w:cs="Courier New"/>
              </w:rPr>
            </w:pPr>
            <w:r w:rsidRPr="004A27C1">
              <w:rPr>
                <w:rFonts w:ascii="Courier New" w:hAnsi="Courier New" w:cs="Courier New"/>
                <w:sz w:val="20"/>
                <w:szCs w:val="20"/>
              </w:rPr>
              <w:t>endmodule</w:t>
            </w:r>
          </w:p>
        </w:tc>
      </w:tr>
    </w:tbl>
    <w:p w14:paraId="579CF91B" w14:textId="716D48A5" w:rsidR="007754C9" w:rsidRDefault="004A27C1" w:rsidP="000C25D0">
      <w:r>
        <w:rPr>
          <w:rFonts w:hint="eastAsia"/>
        </w:rPr>
        <w:t>书写仿真代码如下：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A27C1" w:rsidRPr="004A27C1" w14:paraId="386210C9" w14:textId="77777777" w:rsidTr="004A27C1">
        <w:tc>
          <w:tcPr>
            <w:tcW w:w="8522" w:type="dxa"/>
            <w:shd w:val="clear" w:color="auto" w:fill="EEECE1" w:themeFill="background2"/>
          </w:tcPr>
          <w:p w14:paraId="4D2C5267" w14:textId="252AC0EB" w:rsidR="004A27C1" w:rsidRPr="004A27C1" w:rsidRDefault="004A27C1" w:rsidP="000C25D0">
            <w:pPr>
              <w:rPr>
                <w:rFonts w:ascii="Courier New" w:hAnsi="Courier New" w:cs="Courier New"/>
              </w:rPr>
            </w:pPr>
            <w:r w:rsidRPr="004A27C1">
              <w:rPr>
                <w:rFonts w:ascii="Courier New" w:hAnsi="Courier New" w:cs="Courier New"/>
                <w:color w:val="0000FF"/>
                <w:sz w:val="20"/>
                <w:szCs w:val="20"/>
              </w:rPr>
              <w:t>module</w:t>
            </w:r>
            <w:r w:rsidRPr="004A27C1">
              <w:rPr>
                <w:rFonts w:ascii="Courier New" w:hAnsi="Courier New" w:cs="Courier New"/>
                <w:sz w:val="20"/>
                <w:szCs w:val="20"/>
              </w:rPr>
              <w:t xml:space="preserve"> MUX2T1_32_sim;</w:t>
            </w:r>
            <w:r w:rsidRPr="004A27C1">
              <w:rPr>
                <w:rFonts w:ascii="Courier New" w:hAnsi="Courier New" w:cs="Courier New"/>
                <w:sz w:val="20"/>
                <w:szCs w:val="20"/>
              </w:rPr>
              <w:br/>
              <w:t>    </w:t>
            </w:r>
            <w:r w:rsidRPr="004A27C1">
              <w:rPr>
                <w:rFonts w:ascii="Courier New" w:hAnsi="Courier New" w:cs="Courier New"/>
                <w:color w:val="0000FF"/>
                <w:sz w:val="20"/>
                <w:szCs w:val="20"/>
              </w:rPr>
              <w:t>reg</w:t>
            </w:r>
            <w:r w:rsidRPr="004A27C1">
              <w:rPr>
                <w:rFonts w:ascii="Courier New" w:hAnsi="Courier New" w:cs="Courier New"/>
                <w:sz w:val="20"/>
                <w:szCs w:val="20"/>
              </w:rPr>
              <w:t xml:space="preserve"> [</w:t>
            </w:r>
            <w:r w:rsidRPr="004A27C1">
              <w:rPr>
                <w:rFonts w:ascii="Courier New" w:hAnsi="Courier New" w:cs="Courier New"/>
                <w:color w:val="000000"/>
                <w:sz w:val="20"/>
                <w:szCs w:val="20"/>
              </w:rPr>
              <w:t>31</w:t>
            </w:r>
            <w:r w:rsidRPr="004A27C1">
              <w:rPr>
                <w:rFonts w:ascii="Courier New" w:hAnsi="Courier New" w:cs="Courier New"/>
                <w:sz w:val="20"/>
                <w:szCs w:val="20"/>
              </w:rPr>
              <w:t>:</w:t>
            </w:r>
            <w:r w:rsidRPr="004A27C1">
              <w:rPr>
                <w:rFonts w:ascii="Courier New" w:hAnsi="Courier New" w:cs="Courier New"/>
                <w:color w:val="000000"/>
                <w:sz w:val="20"/>
                <w:szCs w:val="20"/>
              </w:rPr>
              <w:t>0</w:t>
            </w:r>
            <w:r w:rsidRPr="004A27C1">
              <w:rPr>
                <w:rFonts w:ascii="Courier New" w:hAnsi="Courier New" w:cs="Courier New"/>
                <w:sz w:val="20"/>
                <w:szCs w:val="20"/>
              </w:rPr>
              <w:t>]I0;</w:t>
            </w:r>
            <w:r w:rsidRPr="004A27C1">
              <w:rPr>
                <w:rFonts w:ascii="Courier New" w:hAnsi="Courier New" w:cs="Courier New"/>
                <w:sz w:val="20"/>
                <w:szCs w:val="20"/>
              </w:rPr>
              <w:br/>
              <w:t>    </w:t>
            </w:r>
            <w:r w:rsidRPr="004A27C1">
              <w:rPr>
                <w:rFonts w:ascii="Courier New" w:hAnsi="Courier New" w:cs="Courier New"/>
                <w:color w:val="0000FF"/>
                <w:sz w:val="20"/>
                <w:szCs w:val="20"/>
              </w:rPr>
              <w:t>reg</w:t>
            </w:r>
            <w:r w:rsidRPr="004A27C1">
              <w:rPr>
                <w:rFonts w:ascii="Courier New" w:hAnsi="Courier New" w:cs="Courier New"/>
                <w:sz w:val="20"/>
                <w:szCs w:val="20"/>
              </w:rPr>
              <w:t xml:space="preserve"> [</w:t>
            </w:r>
            <w:r w:rsidRPr="004A27C1">
              <w:rPr>
                <w:rFonts w:ascii="Courier New" w:hAnsi="Courier New" w:cs="Courier New"/>
                <w:color w:val="000000"/>
                <w:sz w:val="20"/>
                <w:szCs w:val="20"/>
              </w:rPr>
              <w:t>31</w:t>
            </w:r>
            <w:r w:rsidRPr="004A27C1">
              <w:rPr>
                <w:rFonts w:ascii="Courier New" w:hAnsi="Courier New" w:cs="Courier New"/>
                <w:sz w:val="20"/>
                <w:szCs w:val="20"/>
              </w:rPr>
              <w:t>:</w:t>
            </w:r>
            <w:r w:rsidRPr="004A27C1">
              <w:rPr>
                <w:rFonts w:ascii="Courier New" w:hAnsi="Courier New" w:cs="Courier New"/>
                <w:color w:val="000000"/>
                <w:sz w:val="20"/>
                <w:szCs w:val="20"/>
              </w:rPr>
              <w:t>0</w:t>
            </w:r>
            <w:r w:rsidRPr="004A27C1">
              <w:rPr>
                <w:rFonts w:ascii="Courier New" w:hAnsi="Courier New" w:cs="Courier New"/>
                <w:sz w:val="20"/>
                <w:szCs w:val="20"/>
              </w:rPr>
              <w:t>]I1;</w:t>
            </w:r>
            <w:r w:rsidRPr="004A27C1">
              <w:rPr>
                <w:rFonts w:ascii="Courier New" w:hAnsi="Courier New" w:cs="Courier New"/>
                <w:sz w:val="20"/>
                <w:szCs w:val="20"/>
              </w:rPr>
              <w:br/>
              <w:t>    </w:t>
            </w:r>
            <w:r w:rsidRPr="004A27C1">
              <w:rPr>
                <w:rFonts w:ascii="Courier New" w:hAnsi="Courier New" w:cs="Courier New"/>
                <w:color w:val="0000FF"/>
                <w:sz w:val="20"/>
                <w:szCs w:val="20"/>
              </w:rPr>
              <w:t>reg</w:t>
            </w:r>
            <w:r w:rsidRPr="004A27C1">
              <w:rPr>
                <w:rFonts w:ascii="Courier New" w:hAnsi="Courier New" w:cs="Courier New"/>
                <w:sz w:val="20"/>
                <w:szCs w:val="20"/>
              </w:rPr>
              <w:t xml:space="preserve"> s;</w:t>
            </w:r>
            <w:r w:rsidRPr="004A27C1">
              <w:rPr>
                <w:rFonts w:ascii="Courier New" w:hAnsi="Courier New" w:cs="Courier New"/>
                <w:sz w:val="20"/>
                <w:szCs w:val="20"/>
              </w:rPr>
              <w:br/>
              <w:t>    </w:t>
            </w:r>
            <w:r w:rsidRPr="004A27C1">
              <w:rPr>
                <w:rFonts w:ascii="Courier New" w:hAnsi="Courier New" w:cs="Courier New"/>
                <w:color w:val="0000FF"/>
                <w:sz w:val="20"/>
                <w:szCs w:val="20"/>
              </w:rPr>
              <w:t>wire</w:t>
            </w:r>
            <w:r w:rsidRPr="004A27C1">
              <w:rPr>
                <w:rFonts w:ascii="Courier New" w:hAnsi="Courier New" w:cs="Courier New"/>
                <w:sz w:val="20"/>
                <w:szCs w:val="20"/>
              </w:rPr>
              <w:t xml:space="preserve"> [</w:t>
            </w:r>
            <w:r w:rsidRPr="004A27C1">
              <w:rPr>
                <w:rFonts w:ascii="Courier New" w:hAnsi="Courier New" w:cs="Courier New"/>
                <w:color w:val="000000"/>
                <w:sz w:val="20"/>
                <w:szCs w:val="20"/>
              </w:rPr>
              <w:t>31</w:t>
            </w:r>
            <w:r w:rsidRPr="004A27C1">
              <w:rPr>
                <w:rFonts w:ascii="Courier New" w:hAnsi="Courier New" w:cs="Courier New"/>
                <w:sz w:val="20"/>
                <w:szCs w:val="20"/>
              </w:rPr>
              <w:t>:</w:t>
            </w:r>
            <w:r w:rsidRPr="004A27C1">
              <w:rPr>
                <w:rFonts w:ascii="Courier New" w:hAnsi="Courier New" w:cs="Courier New"/>
                <w:color w:val="000000"/>
                <w:sz w:val="20"/>
                <w:szCs w:val="20"/>
              </w:rPr>
              <w:t>0</w:t>
            </w:r>
            <w:r w:rsidRPr="004A27C1">
              <w:rPr>
                <w:rFonts w:ascii="Courier New" w:hAnsi="Courier New" w:cs="Courier New"/>
                <w:sz w:val="20"/>
                <w:szCs w:val="20"/>
              </w:rPr>
              <w:t>]o;</w:t>
            </w:r>
            <w:r w:rsidRPr="004A27C1">
              <w:rPr>
                <w:rFonts w:ascii="Courier New" w:hAnsi="Courier New" w:cs="Courier New"/>
                <w:sz w:val="20"/>
                <w:szCs w:val="20"/>
              </w:rPr>
              <w:br/>
              <w:t>    </w:t>
            </w:r>
            <w:r w:rsidRPr="004A27C1">
              <w:rPr>
                <w:rFonts w:ascii="Courier New" w:hAnsi="Courier New" w:cs="Courier New"/>
                <w:sz w:val="20"/>
                <w:szCs w:val="20"/>
              </w:rPr>
              <w:br/>
              <w:t>MUX2T1_32 MUX2T1_32_U(</w:t>
            </w:r>
            <w:r w:rsidRPr="004A27C1">
              <w:rPr>
                <w:rFonts w:ascii="Courier New" w:hAnsi="Courier New" w:cs="Courier New"/>
                <w:sz w:val="20"/>
                <w:szCs w:val="20"/>
              </w:rPr>
              <w:br/>
              <w:t>    .I0 (I0),</w:t>
            </w:r>
            <w:r w:rsidRPr="004A27C1">
              <w:rPr>
                <w:rFonts w:ascii="Courier New" w:hAnsi="Courier New" w:cs="Courier New"/>
                <w:sz w:val="20"/>
                <w:szCs w:val="20"/>
              </w:rPr>
              <w:br/>
              <w:t>    .I1 (I1),</w:t>
            </w:r>
            <w:r w:rsidRPr="004A27C1">
              <w:rPr>
                <w:rFonts w:ascii="Courier New" w:hAnsi="Courier New" w:cs="Courier New"/>
                <w:sz w:val="20"/>
                <w:szCs w:val="20"/>
              </w:rPr>
              <w:br/>
              <w:t>    .s  (s),</w:t>
            </w:r>
            <w:r w:rsidRPr="004A27C1">
              <w:rPr>
                <w:rFonts w:ascii="Courier New" w:hAnsi="Courier New" w:cs="Courier New"/>
                <w:sz w:val="20"/>
                <w:szCs w:val="20"/>
              </w:rPr>
              <w:br/>
              <w:t>    .o  (o)</w:t>
            </w:r>
            <w:r w:rsidRPr="004A27C1">
              <w:rPr>
                <w:rFonts w:ascii="Courier New" w:hAnsi="Courier New" w:cs="Courier New"/>
                <w:sz w:val="20"/>
                <w:szCs w:val="20"/>
              </w:rPr>
              <w:br/>
              <w:t>);</w:t>
            </w:r>
            <w:r w:rsidRPr="004A27C1">
              <w:rPr>
                <w:rFonts w:ascii="Courier New" w:hAnsi="Courier New" w:cs="Courier New"/>
                <w:sz w:val="20"/>
                <w:szCs w:val="20"/>
              </w:rPr>
              <w:br/>
            </w:r>
            <w:r w:rsidRPr="004A27C1">
              <w:rPr>
                <w:rFonts w:ascii="Courier New" w:hAnsi="Courier New" w:cs="Courier New"/>
                <w:sz w:val="20"/>
                <w:szCs w:val="20"/>
              </w:rPr>
              <w:br/>
            </w:r>
            <w:r w:rsidRPr="004A27C1">
              <w:rPr>
                <w:rFonts w:ascii="Courier New" w:hAnsi="Courier New" w:cs="Courier New"/>
                <w:color w:val="0000FF"/>
                <w:sz w:val="20"/>
                <w:szCs w:val="20"/>
              </w:rPr>
              <w:t>initial</w:t>
            </w:r>
            <w:r w:rsidRPr="004A27C1">
              <w:rPr>
                <w:rFonts w:ascii="Courier New" w:hAnsi="Courier New" w:cs="Courier New"/>
                <w:sz w:val="20"/>
                <w:szCs w:val="20"/>
              </w:rPr>
              <w:t xml:space="preserve"> </w:t>
            </w:r>
            <w:r w:rsidRPr="004A27C1">
              <w:rPr>
                <w:rFonts w:ascii="Courier New" w:hAnsi="Courier New" w:cs="Courier New"/>
                <w:color w:val="0000FF"/>
                <w:sz w:val="20"/>
                <w:szCs w:val="20"/>
              </w:rPr>
              <w:t>begin</w:t>
            </w:r>
            <w:r w:rsidRPr="004A27C1">
              <w:rPr>
                <w:rFonts w:ascii="Courier New" w:hAnsi="Courier New" w:cs="Courier New"/>
                <w:sz w:val="20"/>
                <w:szCs w:val="20"/>
              </w:rPr>
              <w:br/>
              <w:t xml:space="preserve">    s = </w:t>
            </w:r>
            <w:r w:rsidRPr="004A27C1">
              <w:rPr>
                <w:rFonts w:ascii="Courier New" w:hAnsi="Courier New" w:cs="Courier New"/>
                <w:color w:val="000000"/>
                <w:sz w:val="20"/>
                <w:szCs w:val="20"/>
              </w:rPr>
              <w:t>0</w:t>
            </w:r>
            <w:r w:rsidRPr="004A27C1">
              <w:rPr>
                <w:rFonts w:ascii="Courier New" w:hAnsi="Courier New" w:cs="Courier New"/>
                <w:sz w:val="20"/>
                <w:szCs w:val="20"/>
              </w:rPr>
              <w:t>;</w:t>
            </w:r>
            <w:r w:rsidRPr="004A27C1">
              <w:rPr>
                <w:rFonts w:ascii="Courier New" w:hAnsi="Courier New" w:cs="Courier New"/>
                <w:sz w:val="20"/>
                <w:szCs w:val="20"/>
              </w:rPr>
              <w:br/>
              <w:t xml:space="preserve">    I0 = </w:t>
            </w:r>
            <w:r w:rsidRPr="004A27C1">
              <w:rPr>
                <w:rFonts w:ascii="Courier New" w:hAnsi="Courier New" w:cs="Courier New"/>
                <w:color w:val="000000"/>
                <w:sz w:val="20"/>
                <w:szCs w:val="20"/>
              </w:rPr>
              <w:t>0</w:t>
            </w:r>
            <w:r w:rsidRPr="004A27C1">
              <w:rPr>
                <w:rFonts w:ascii="Courier New" w:hAnsi="Courier New" w:cs="Courier New"/>
                <w:sz w:val="20"/>
                <w:szCs w:val="20"/>
              </w:rPr>
              <w:t>;</w:t>
            </w:r>
            <w:r w:rsidRPr="004A27C1">
              <w:rPr>
                <w:rFonts w:ascii="Courier New" w:hAnsi="Courier New" w:cs="Courier New"/>
                <w:sz w:val="20"/>
                <w:szCs w:val="20"/>
              </w:rPr>
              <w:br/>
              <w:t xml:space="preserve">    I1 = </w:t>
            </w:r>
            <w:r w:rsidRPr="004A27C1">
              <w:rPr>
                <w:rFonts w:ascii="Courier New" w:hAnsi="Courier New" w:cs="Courier New"/>
                <w:color w:val="000000"/>
                <w:sz w:val="20"/>
                <w:szCs w:val="20"/>
              </w:rPr>
              <w:t>1</w:t>
            </w:r>
            <w:r w:rsidRPr="004A27C1">
              <w:rPr>
                <w:rFonts w:ascii="Courier New" w:hAnsi="Courier New" w:cs="Courier New"/>
                <w:sz w:val="20"/>
                <w:szCs w:val="20"/>
              </w:rPr>
              <w:t>;</w:t>
            </w:r>
            <w:r w:rsidRPr="004A27C1">
              <w:rPr>
                <w:rFonts w:ascii="Courier New" w:hAnsi="Courier New" w:cs="Courier New"/>
                <w:sz w:val="20"/>
                <w:szCs w:val="20"/>
              </w:rPr>
              <w:br/>
            </w:r>
            <w:r w:rsidRPr="004A27C1">
              <w:rPr>
                <w:rFonts w:ascii="Courier New" w:hAnsi="Courier New" w:cs="Courier New"/>
                <w:sz w:val="20"/>
                <w:szCs w:val="20"/>
              </w:rPr>
              <w:lastRenderedPageBreak/>
              <w:t>    #</w:t>
            </w:r>
            <w:r w:rsidRPr="004A27C1">
              <w:rPr>
                <w:rFonts w:ascii="Courier New" w:hAnsi="Courier New" w:cs="Courier New"/>
                <w:color w:val="000000"/>
                <w:sz w:val="20"/>
                <w:szCs w:val="20"/>
              </w:rPr>
              <w:t>100</w:t>
            </w:r>
            <w:r w:rsidRPr="004A27C1">
              <w:rPr>
                <w:rFonts w:ascii="Courier New" w:hAnsi="Courier New" w:cs="Courier New"/>
                <w:sz w:val="20"/>
                <w:szCs w:val="20"/>
              </w:rPr>
              <w:t>;</w:t>
            </w:r>
            <w:r w:rsidRPr="004A27C1">
              <w:rPr>
                <w:rFonts w:ascii="Courier New" w:hAnsi="Courier New" w:cs="Courier New"/>
                <w:sz w:val="20"/>
                <w:szCs w:val="20"/>
              </w:rPr>
              <w:br/>
              <w:t xml:space="preserve">    s = </w:t>
            </w:r>
            <w:r w:rsidRPr="004A27C1">
              <w:rPr>
                <w:rFonts w:ascii="Courier New" w:hAnsi="Courier New" w:cs="Courier New"/>
                <w:color w:val="000000"/>
                <w:sz w:val="20"/>
                <w:szCs w:val="20"/>
              </w:rPr>
              <w:t>1</w:t>
            </w:r>
            <w:r w:rsidRPr="004A27C1">
              <w:rPr>
                <w:rFonts w:ascii="Courier New" w:hAnsi="Courier New" w:cs="Courier New"/>
                <w:sz w:val="20"/>
                <w:szCs w:val="20"/>
              </w:rPr>
              <w:t>;</w:t>
            </w:r>
            <w:r w:rsidRPr="004A27C1">
              <w:rPr>
                <w:rFonts w:ascii="Courier New" w:hAnsi="Courier New" w:cs="Courier New"/>
                <w:sz w:val="20"/>
                <w:szCs w:val="20"/>
              </w:rPr>
              <w:br/>
              <w:t>    #</w:t>
            </w:r>
            <w:r w:rsidRPr="004A27C1">
              <w:rPr>
                <w:rFonts w:ascii="Courier New" w:hAnsi="Courier New" w:cs="Courier New"/>
                <w:color w:val="000000"/>
                <w:sz w:val="20"/>
                <w:szCs w:val="20"/>
              </w:rPr>
              <w:t>100</w:t>
            </w:r>
            <w:r w:rsidRPr="004A27C1">
              <w:rPr>
                <w:rFonts w:ascii="Courier New" w:hAnsi="Courier New" w:cs="Courier New"/>
                <w:sz w:val="20"/>
                <w:szCs w:val="20"/>
              </w:rPr>
              <w:t>;</w:t>
            </w:r>
            <w:r w:rsidRPr="004A27C1">
              <w:rPr>
                <w:rFonts w:ascii="Courier New" w:hAnsi="Courier New" w:cs="Courier New"/>
                <w:sz w:val="20"/>
                <w:szCs w:val="20"/>
              </w:rPr>
              <w:br/>
              <w:t xml:space="preserve">    s = </w:t>
            </w:r>
            <w:r w:rsidRPr="004A27C1">
              <w:rPr>
                <w:rFonts w:ascii="Courier New" w:hAnsi="Courier New" w:cs="Courier New"/>
                <w:color w:val="000000"/>
                <w:sz w:val="20"/>
                <w:szCs w:val="20"/>
              </w:rPr>
              <w:t>0</w:t>
            </w:r>
            <w:r w:rsidRPr="004A27C1">
              <w:rPr>
                <w:rFonts w:ascii="Courier New" w:hAnsi="Courier New" w:cs="Courier New"/>
                <w:sz w:val="20"/>
                <w:szCs w:val="20"/>
              </w:rPr>
              <w:t>;</w:t>
            </w:r>
            <w:r w:rsidRPr="004A27C1">
              <w:rPr>
                <w:rFonts w:ascii="Courier New" w:hAnsi="Courier New" w:cs="Courier New"/>
                <w:sz w:val="20"/>
                <w:szCs w:val="20"/>
              </w:rPr>
              <w:br/>
              <w:t>    #</w:t>
            </w:r>
            <w:r w:rsidRPr="004A27C1">
              <w:rPr>
                <w:rFonts w:ascii="Courier New" w:hAnsi="Courier New" w:cs="Courier New"/>
                <w:color w:val="000000"/>
                <w:sz w:val="20"/>
                <w:szCs w:val="20"/>
              </w:rPr>
              <w:t>40</w:t>
            </w:r>
            <w:r w:rsidRPr="004A27C1">
              <w:rPr>
                <w:rFonts w:ascii="Courier New" w:hAnsi="Courier New" w:cs="Courier New"/>
                <w:sz w:val="20"/>
                <w:szCs w:val="20"/>
              </w:rPr>
              <w:t>;</w:t>
            </w:r>
            <w:r w:rsidRPr="004A27C1">
              <w:rPr>
                <w:rFonts w:ascii="Courier New" w:hAnsi="Courier New" w:cs="Courier New"/>
                <w:sz w:val="20"/>
                <w:szCs w:val="20"/>
              </w:rPr>
              <w:br/>
              <w:t>    </w:t>
            </w:r>
            <w:r w:rsidRPr="004A27C1">
              <w:rPr>
                <w:rFonts w:ascii="Courier New" w:hAnsi="Courier New" w:cs="Courier New"/>
                <w:sz w:val="20"/>
                <w:szCs w:val="20"/>
              </w:rPr>
              <w:br/>
            </w:r>
            <w:r w:rsidRPr="004A27C1">
              <w:rPr>
                <w:rFonts w:ascii="Courier New" w:hAnsi="Courier New" w:cs="Courier New"/>
                <w:color w:val="0000FF"/>
                <w:sz w:val="20"/>
                <w:szCs w:val="20"/>
              </w:rPr>
              <w:t>end</w:t>
            </w:r>
            <w:r w:rsidRPr="004A27C1">
              <w:rPr>
                <w:rFonts w:ascii="Courier New" w:hAnsi="Courier New" w:cs="Courier New"/>
                <w:sz w:val="20"/>
                <w:szCs w:val="20"/>
              </w:rPr>
              <w:br/>
            </w:r>
            <w:r w:rsidRPr="004A27C1">
              <w:rPr>
                <w:rFonts w:ascii="Courier New" w:hAnsi="Courier New" w:cs="Courier New"/>
                <w:color w:val="0000FF"/>
                <w:sz w:val="20"/>
                <w:szCs w:val="20"/>
              </w:rPr>
              <w:t>endmodule</w:t>
            </w:r>
          </w:p>
        </w:tc>
      </w:tr>
    </w:tbl>
    <w:p w14:paraId="0888C9DF" w14:textId="4B79A02F" w:rsidR="004A27C1" w:rsidRDefault="004A27C1" w:rsidP="000C25D0">
      <w:r>
        <w:rPr>
          <w:rFonts w:hint="eastAsia"/>
        </w:rPr>
        <w:lastRenderedPageBreak/>
        <w:t>得到仿真波形如下：</w:t>
      </w:r>
    </w:p>
    <w:p w14:paraId="1402F9C0" w14:textId="6C6463C0" w:rsidR="004A27C1" w:rsidRDefault="004A27C1" w:rsidP="004A27C1">
      <w:pPr>
        <w:jc w:val="center"/>
      </w:pPr>
      <w:r w:rsidRPr="00F60BC1">
        <w:rPr>
          <w:rFonts w:ascii="Times New Roman"/>
          <w:noProof/>
        </w:rPr>
        <w:drawing>
          <wp:inline distT="0" distB="0" distL="0" distR="0" wp14:anchorId="769ACC14" wp14:editId="02522E0D">
            <wp:extent cx="5105400" cy="13792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1379220"/>
                    </a:xfrm>
                    <a:prstGeom prst="rect">
                      <a:avLst/>
                    </a:prstGeom>
                    <a:noFill/>
                    <a:ln>
                      <a:noFill/>
                    </a:ln>
                  </pic:spPr>
                </pic:pic>
              </a:graphicData>
            </a:graphic>
          </wp:inline>
        </w:drawing>
      </w:r>
    </w:p>
    <w:p w14:paraId="5A8EBB8B" w14:textId="77777777" w:rsidR="004A27C1" w:rsidRDefault="004A27C1" w:rsidP="004A27C1">
      <w:pPr>
        <w:rPr>
          <w:rFonts w:ascii="Times New Roman"/>
          <w:noProof/>
        </w:rPr>
      </w:pPr>
      <w:r>
        <w:rPr>
          <w:rFonts w:ascii="Times New Roman" w:hint="eastAsia"/>
        </w:rPr>
        <w:t>由仿真波形分析可知，</w:t>
      </w:r>
      <w:r>
        <w:rPr>
          <w:rFonts w:ascii="Times New Roman" w:hint="eastAsia"/>
          <w:noProof/>
        </w:rPr>
        <w:t>当</w:t>
      </w:r>
      <w:r>
        <w:rPr>
          <w:rFonts w:ascii="Times New Roman" w:hint="eastAsia"/>
          <w:noProof/>
        </w:rPr>
        <w:t>s</w:t>
      </w:r>
      <w:r>
        <w:rPr>
          <w:rFonts w:ascii="Times New Roman"/>
          <w:noProof/>
        </w:rPr>
        <w:t xml:space="preserve"> = 0</w:t>
      </w:r>
      <w:r>
        <w:rPr>
          <w:rFonts w:ascii="Times New Roman" w:hint="eastAsia"/>
          <w:noProof/>
        </w:rPr>
        <w:t>时，</w:t>
      </w:r>
      <w:r>
        <w:rPr>
          <w:rFonts w:ascii="Times New Roman" w:hint="eastAsia"/>
          <w:noProof/>
        </w:rPr>
        <w:t>o</w:t>
      </w:r>
      <w:r>
        <w:rPr>
          <w:rFonts w:ascii="Times New Roman"/>
          <w:noProof/>
        </w:rPr>
        <w:t xml:space="preserve"> = I0 = 0</w:t>
      </w:r>
      <w:r>
        <w:rPr>
          <w:rFonts w:ascii="Times New Roman" w:hint="eastAsia"/>
          <w:noProof/>
        </w:rPr>
        <w:t>；当</w:t>
      </w:r>
      <w:r>
        <w:rPr>
          <w:rFonts w:ascii="Times New Roman"/>
          <w:noProof/>
        </w:rPr>
        <w:t>s = 1</w:t>
      </w:r>
      <w:r>
        <w:rPr>
          <w:rFonts w:ascii="Times New Roman" w:hint="eastAsia"/>
          <w:noProof/>
        </w:rPr>
        <w:t>时，</w:t>
      </w:r>
      <w:r>
        <w:rPr>
          <w:rFonts w:ascii="Times New Roman" w:hint="eastAsia"/>
          <w:noProof/>
        </w:rPr>
        <w:t>o</w:t>
      </w:r>
      <w:r>
        <w:rPr>
          <w:rFonts w:ascii="Times New Roman"/>
          <w:noProof/>
        </w:rPr>
        <w:t xml:space="preserve"> = I1 = 1</w:t>
      </w:r>
      <w:r>
        <w:rPr>
          <w:rFonts w:ascii="Times New Roman" w:hint="eastAsia"/>
          <w:noProof/>
        </w:rPr>
        <w:t>。符合五位二选一译码器的原理，代码正确。</w:t>
      </w:r>
    </w:p>
    <w:p w14:paraId="6253B83B" w14:textId="77777777" w:rsidR="004A27C1" w:rsidRPr="004A27C1" w:rsidRDefault="004A27C1" w:rsidP="004A27C1"/>
    <w:p w14:paraId="6683CDAD" w14:textId="7B788355" w:rsidR="007754C9" w:rsidRPr="00F617F5" w:rsidRDefault="007754C9" w:rsidP="000C25D0">
      <w:pPr>
        <w:rPr>
          <w:b/>
          <w:bCs/>
        </w:rPr>
      </w:pPr>
      <w:r w:rsidRPr="00F617F5">
        <w:rPr>
          <w:rFonts w:hint="eastAsia"/>
          <w:b/>
          <w:bCs/>
        </w:rPr>
        <w:t>4</w:t>
      </w:r>
      <w:r w:rsidRPr="00F617F5">
        <w:rPr>
          <w:b/>
          <w:bCs/>
        </w:rPr>
        <w:t>.1.2.4 MUX4T1_32</w:t>
      </w:r>
    </w:p>
    <w:p w14:paraId="27EF8CD6" w14:textId="77777777" w:rsidR="007F732A" w:rsidRDefault="007F732A" w:rsidP="007F732A">
      <w:pPr>
        <w:rPr>
          <w:rFonts w:ascii="Times New Roman"/>
        </w:rPr>
      </w:pPr>
      <w:r>
        <w:rPr>
          <w:rFonts w:ascii="Times New Roman" w:hint="eastAsia"/>
        </w:rPr>
        <w:t>32</w:t>
      </w:r>
      <w:r>
        <w:rPr>
          <w:rFonts w:ascii="Times New Roman" w:hint="eastAsia"/>
        </w:rPr>
        <w:t>位四选一译码器模块的设计代码如下：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7F732A" w:rsidRPr="007F732A" w14:paraId="23DD33A2" w14:textId="77777777" w:rsidTr="007F732A">
        <w:tc>
          <w:tcPr>
            <w:tcW w:w="8522" w:type="dxa"/>
            <w:shd w:val="clear" w:color="auto" w:fill="EEECE1" w:themeFill="background2"/>
          </w:tcPr>
          <w:p w14:paraId="7AE55BDC"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module MUX4T1_32(</w:t>
            </w:r>
          </w:p>
          <w:p w14:paraId="4C01F3A4"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input [1:0]s,</w:t>
            </w:r>
          </w:p>
          <w:p w14:paraId="01ECCA00"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input [31:0]I0,</w:t>
            </w:r>
          </w:p>
          <w:p w14:paraId="740E194B"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input [31:0]I1,</w:t>
            </w:r>
          </w:p>
          <w:p w14:paraId="5BED5466"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input [31:0]I2,</w:t>
            </w:r>
          </w:p>
          <w:p w14:paraId="3ACBAB17"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input [31:0]I3,</w:t>
            </w:r>
          </w:p>
          <w:p w14:paraId="326F699F"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output reg [31:0] o</w:t>
            </w:r>
          </w:p>
          <w:p w14:paraId="7733D18C"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w:t>
            </w:r>
          </w:p>
          <w:p w14:paraId="19FAF16E"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always @(*)</w:t>
            </w:r>
          </w:p>
          <w:p w14:paraId="4B0CCF51"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begin</w:t>
            </w:r>
          </w:p>
          <w:p w14:paraId="457A45C5"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case(s)</w:t>
            </w:r>
          </w:p>
          <w:p w14:paraId="7ED36D41"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2'b00: o = I0;</w:t>
            </w:r>
          </w:p>
          <w:p w14:paraId="10135CE3"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2'b01: o = I1;</w:t>
            </w:r>
          </w:p>
          <w:p w14:paraId="51DF371F"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2'b10: o = I2;</w:t>
            </w:r>
          </w:p>
          <w:p w14:paraId="7B52851D"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2'b11: o = I3;</w:t>
            </w:r>
          </w:p>
          <w:p w14:paraId="27C9961C"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default: o = o;</w:t>
            </w:r>
          </w:p>
          <w:p w14:paraId="7B906B49"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endcase</w:t>
            </w:r>
          </w:p>
          <w:p w14:paraId="6E70DBC8"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end</w:t>
            </w:r>
          </w:p>
          <w:p w14:paraId="7AAC890E" w14:textId="77777777" w:rsidR="007F732A" w:rsidRPr="007F732A" w:rsidRDefault="007F732A" w:rsidP="007F732A">
            <w:pPr>
              <w:rPr>
                <w:rFonts w:ascii="Courier New" w:hAnsi="Courier New" w:cs="Courier New"/>
                <w:sz w:val="20"/>
                <w:szCs w:val="20"/>
              </w:rPr>
            </w:pPr>
          </w:p>
          <w:p w14:paraId="5857301A" w14:textId="4812D299" w:rsidR="007F732A" w:rsidRPr="007F732A" w:rsidRDefault="007F732A" w:rsidP="007F732A">
            <w:pPr>
              <w:rPr>
                <w:rFonts w:ascii="Courier New" w:hAnsi="Courier New" w:cs="Courier New"/>
              </w:rPr>
            </w:pPr>
            <w:r w:rsidRPr="007F732A">
              <w:rPr>
                <w:rFonts w:ascii="Courier New" w:hAnsi="Courier New" w:cs="Courier New"/>
                <w:sz w:val="20"/>
                <w:szCs w:val="20"/>
              </w:rPr>
              <w:t>endmodule</w:t>
            </w:r>
          </w:p>
        </w:tc>
      </w:tr>
    </w:tbl>
    <w:p w14:paraId="2BADF78A" w14:textId="222AC440" w:rsidR="007754C9" w:rsidRDefault="007F732A" w:rsidP="000C25D0">
      <w:pPr>
        <w:rPr>
          <w:rFonts w:ascii="Times New Roman"/>
        </w:rPr>
      </w:pPr>
      <w:r>
        <w:rPr>
          <w:rFonts w:ascii="Times New Roman" w:hint="eastAsia"/>
        </w:rPr>
        <w:t>完成模块的代码后，新建模块的仿真文件，并写入仿真源代码。代码如下：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7F732A" w:rsidRPr="007F732A" w14:paraId="74441DAD" w14:textId="77777777" w:rsidTr="007F732A">
        <w:tc>
          <w:tcPr>
            <w:tcW w:w="8522" w:type="dxa"/>
            <w:shd w:val="clear" w:color="auto" w:fill="EEECE1" w:themeFill="background2"/>
          </w:tcPr>
          <w:p w14:paraId="79EEDCA1"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module MUX4T1_32_sim;</w:t>
            </w:r>
          </w:p>
          <w:p w14:paraId="5B930F76"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reg [1:0]s;</w:t>
            </w:r>
          </w:p>
          <w:p w14:paraId="33C50F30"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lastRenderedPageBreak/>
              <w:t>reg [31:0]I0;</w:t>
            </w:r>
          </w:p>
          <w:p w14:paraId="29E47ECD"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reg [31:0]I1;</w:t>
            </w:r>
          </w:p>
          <w:p w14:paraId="3DE15A8F"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reg [31:0]I2;</w:t>
            </w:r>
          </w:p>
          <w:p w14:paraId="095C02DC"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reg [31:0]I3;</w:t>
            </w:r>
          </w:p>
          <w:p w14:paraId="29E65C68"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wire [31:0]o;</w:t>
            </w:r>
          </w:p>
          <w:p w14:paraId="0573DB40" w14:textId="77777777" w:rsidR="007F732A" w:rsidRPr="007F732A" w:rsidRDefault="007F732A" w:rsidP="007F732A">
            <w:pPr>
              <w:rPr>
                <w:rFonts w:ascii="Courier New" w:hAnsi="Courier New" w:cs="Courier New"/>
                <w:sz w:val="20"/>
                <w:szCs w:val="20"/>
              </w:rPr>
            </w:pPr>
          </w:p>
          <w:p w14:paraId="48AED514"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MUX4T1_32 MUX4T1_32_U(</w:t>
            </w:r>
          </w:p>
          <w:p w14:paraId="76314E42"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(s),</w:t>
            </w:r>
          </w:p>
          <w:p w14:paraId="5C942CB1"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.I0 (I0),</w:t>
            </w:r>
          </w:p>
          <w:p w14:paraId="3B835FBD"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.I1 (I1),</w:t>
            </w:r>
          </w:p>
          <w:p w14:paraId="39FC9C8B"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.I2 (I2),</w:t>
            </w:r>
          </w:p>
          <w:p w14:paraId="2B0E53E5"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.I3 (I3),</w:t>
            </w:r>
          </w:p>
          <w:p w14:paraId="5FB53209"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.o (o)</w:t>
            </w:r>
          </w:p>
          <w:p w14:paraId="454D65CD"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w:t>
            </w:r>
          </w:p>
          <w:p w14:paraId="45473DD8" w14:textId="77777777" w:rsidR="007F732A" w:rsidRPr="007F732A" w:rsidRDefault="007F732A" w:rsidP="007F732A">
            <w:pPr>
              <w:rPr>
                <w:rFonts w:ascii="Courier New" w:hAnsi="Courier New" w:cs="Courier New"/>
                <w:sz w:val="20"/>
                <w:szCs w:val="20"/>
              </w:rPr>
            </w:pPr>
          </w:p>
          <w:p w14:paraId="591C4F2D"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initial begin</w:t>
            </w:r>
          </w:p>
          <w:p w14:paraId="2E1644AB"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 2'b00;</w:t>
            </w:r>
          </w:p>
          <w:p w14:paraId="27552D5D"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I0 = 0;</w:t>
            </w:r>
          </w:p>
          <w:p w14:paraId="09BA0914"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I1 = 32'b00001111000011110000111100001111;</w:t>
            </w:r>
          </w:p>
          <w:p w14:paraId="40FAF1E6"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I2 = 32'b1;</w:t>
            </w:r>
          </w:p>
          <w:p w14:paraId="761ECFC8"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I3 = 32'b11111111111111111111111111111111;</w:t>
            </w:r>
          </w:p>
          <w:p w14:paraId="17161396"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w:t>
            </w:r>
          </w:p>
          <w:p w14:paraId="44FA1292"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#50;</w:t>
            </w:r>
          </w:p>
          <w:p w14:paraId="48A743E7"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 2'b01;</w:t>
            </w:r>
          </w:p>
          <w:p w14:paraId="53E4DF17"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#50;</w:t>
            </w:r>
          </w:p>
          <w:p w14:paraId="0E4F5DF5"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 2'b10;</w:t>
            </w:r>
          </w:p>
          <w:p w14:paraId="15D4495D"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#50;</w:t>
            </w:r>
          </w:p>
          <w:p w14:paraId="0C0F2199"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 xml:space="preserve">    s = 2'b11;</w:t>
            </w:r>
          </w:p>
          <w:p w14:paraId="3B888F86" w14:textId="77777777" w:rsidR="007F732A" w:rsidRPr="007F732A" w:rsidRDefault="007F732A" w:rsidP="007F732A">
            <w:pPr>
              <w:rPr>
                <w:rFonts w:ascii="Courier New" w:hAnsi="Courier New" w:cs="Courier New"/>
                <w:sz w:val="20"/>
                <w:szCs w:val="20"/>
              </w:rPr>
            </w:pPr>
            <w:r w:rsidRPr="007F732A">
              <w:rPr>
                <w:rFonts w:ascii="Courier New" w:hAnsi="Courier New" w:cs="Courier New"/>
                <w:sz w:val="20"/>
                <w:szCs w:val="20"/>
              </w:rPr>
              <w:t>end</w:t>
            </w:r>
          </w:p>
          <w:p w14:paraId="0CF6D488" w14:textId="00F6D037" w:rsidR="007F732A" w:rsidRPr="007F732A" w:rsidRDefault="007F732A" w:rsidP="007F732A">
            <w:pPr>
              <w:rPr>
                <w:rFonts w:ascii="Courier New" w:hAnsi="Courier New" w:cs="Courier New"/>
              </w:rPr>
            </w:pPr>
            <w:r w:rsidRPr="007F732A">
              <w:rPr>
                <w:rFonts w:ascii="Courier New" w:hAnsi="Courier New" w:cs="Courier New"/>
                <w:sz w:val="20"/>
                <w:szCs w:val="20"/>
              </w:rPr>
              <w:t>endmodule</w:t>
            </w:r>
          </w:p>
        </w:tc>
      </w:tr>
    </w:tbl>
    <w:p w14:paraId="5DB781B9" w14:textId="3049C83D" w:rsidR="007F732A" w:rsidRDefault="007F732A" w:rsidP="000C25D0">
      <w:r>
        <w:rPr>
          <w:rFonts w:hint="eastAsia"/>
        </w:rPr>
        <w:lastRenderedPageBreak/>
        <w:t>执行仿真后，生成的仿真波形如下：</w:t>
      </w:r>
    </w:p>
    <w:p w14:paraId="199388EE" w14:textId="19211341" w:rsidR="007F732A" w:rsidRDefault="007F732A" w:rsidP="007F732A">
      <w:pPr>
        <w:jc w:val="center"/>
      </w:pPr>
      <w:r w:rsidRPr="001E1222">
        <w:rPr>
          <w:rFonts w:ascii="Times New Roman"/>
          <w:noProof/>
        </w:rPr>
        <w:drawing>
          <wp:inline distT="0" distB="0" distL="0" distR="0" wp14:anchorId="54AB1951" wp14:editId="23A04943">
            <wp:extent cx="5273040" cy="18592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040" cy="1859280"/>
                    </a:xfrm>
                    <a:prstGeom prst="rect">
                      <a:avLst/>
                    </a:prstGeom>
                    <a:noFill/>
                    <a:ln>
                      <a:noFill/>
                    </a:ln>
                  </pic:spPr>
                </pic:pic>
              </a:graphicData>
            </a:graphic>
          </wp:inline>
        </w:drawing>
      </w:r>
    </w:p>
    <w:p w14:paraId="657CE779" w14:textId="77777777" w:rsidR="007F732A" w:rsidRDefault="007F732A" w:rsidP="007F732A">
      <w:pPr>
        <w:rPr>
          <w:rFonts w:ascii="Times New Roman"/>
        </w:rPr>
      </w:pPr>
      <w:r>
        <w:rPr>
          <w:rFonts w:ascii="Times New Roman" w:hint="eastAsia"/>
        </w:rPr>
        <w:t>对仿真波形进行分析：</w:t>
      </w:r>
    </w:p>
    <w:p w14:paraId="03C8FB55" w14:textId="77777777" w:rsidR="007F732A" w:rsidRDefault="007F732A" w:rsidP="007F732A">
      <w:pPr>
        <w:rPr>
          <w:rFonts w:ascii="Times New Roman"/>
        </w:rPr>
      </w:pPr>
      <w:r>
        <w:rPr>
          <w:rFonts w:ascii="Times New Roman" w:hint="eastAsia"/>
        </w:rPr>
        <w:t>当</w:t>
      </w:r>
      <w:r>
        <w:rPr>
          <w:rFonts w:ascii="Times New Roman" w:hint="eastAsia"/>
        </w:rPr>
        <w:t>s</w:t>
      </w:r>
      <w:r>
        <w:rPr>
          <w:rFonts w:ascii="Times New Roman"/>
        </w:rPr>
        <w:t xml:space="preserve"> = 0</w:t>
      </w:r>
      <w:r>
        <w:rPr>
          <w:rFonts w:ascii="Times New Roman" w:hint="eastAsia"/>
        </w:rPr>
        <w:t>时，</w:t>
      </w:r>
      <w:r>
        <w:rPr>
          <w:rFonts w:ascii="Times New Roman" w:hint="eastAsia"/>
        </w:rPr>
        <w:t>o</w:t>
      </w:r>
      <w:r>
        <w:rPr>
          <w:rFonts w:ascii="Times New Roman"/>
        </w:rPr>
        <w:t xml:space="preserve"> = I0 = 0</w:t>
      </w:r>
      <w:r>
        <w:rPr>
          <w:rFonts w:ascii="Times New Roman" w:hint="eastAsia"/>
        </w:rPr>
        <w:t>；</w:t>
      </w:r>
    </w:p>
    <w:p w14:paraId="505E8E58" w14:textId="77777777" w:rsidR="007F732A" w:rsidRDefault="007F732A" w:rsidP="007F732A">
      <w:pPr>
        <w:rPr>
          <w:rFonts w:ascii="Times New Roman"/>
        </w:rPr>
      </w:pPr>
      <w:r>
        <w:rPr>
          <w:rFonts w:ascii="Times New Roman" w:hint="eastAsia"/>
        </w:rPr>
        <w:t>当</w:t>
      </w:r>
      <w:r>
        <w:rPr>
          <w:rFonts w:ascii="Times New Roman" w:hint="eastAsia"/>
        </w:rPr>
        <w:t>s</w:t>
      </w:r>
      <w:r>
        <w:rPr>
          <w:rFonts w:ascii="Times New Roman"/>
        </w:rPr>
        <w:t xml:space="preserve"> = 1</w:t>
      </w:r>
      <w:r>
        <w:rPr>
          <w:rFonts w:ascii="Times New Roman" w:hint="eastAsia"/>
        </w:rPr>
        <w:t>时，</w:t>
      </w:r>
      <w:r>
        <w:rPr>
          <w:rFonts w:ascii="Times New Roman"/>
        </w:rPr>
        <w:t>o = I1 = 0f0f0f0f</w:t>
      </w:r>
      <w:r>
        <w:rPr>
          <w:rFonts w:ascii="Times New Roman" w:hint="eastAsia"/>
        </w:rPr>
        <w:t>；</w:t>
      </w:r>
    </w:p>
    <w:p w14:paraId="5687B516" w14:textId="77777777" w:rsidR="007F732A" w:rsidRDefault="007F732A" w:rsidP="007F732A">
      <w:pPr>
        <w:rPr>
          <w:rFonts w:ascii="Times New Roman"/>
        </w:rPr>
      </w:pPr>
      <w:r>
        <w:rPr>
          <w:rFonts w:ascii="Times New Roman" w:hint="eastAsia"/>
        </w:rPr>
        <w:lastRenderedPageBreak/>
        <w:t>当</w:t>
      </w:r>
      <w:r>
        <w:rPr>
          <w:rFonts w:ascii="Times New Roman"/>
        </w:rPr>
        <w:t>s = 2</w:t>
      </w:r>
      <w:r>
        <w:rPr>
          <w:rFonts w:ascii="Times New Roman" w:hint="eastAsia"/>
        </w:rPr>
        <w:t>时，</w:t>
      </w:r>
      <w:r>
        <w:rPr>
          <w:rFonts w:ascii="Times New Roman"/>
        </w:rPr>
        <w:t>o = I2 = 1</w:t>
      </w:r>
      <w:r>
        <w:rPr>
          <w:rFonts w:ascii="Times New Roman" w:hint="eastAsia"/>
        </w:rPr>
        <w:t>；</w:t>
      </w:r>
    </w:p>
    <w:p w14:paraId="2F3AF525" w14:textId="77777777" w:rsidR="007F732A" w:rsidRDefault="007F732A" w:rsidP="007F732A">
      <w:pPr>
        <w:rPr>
          <w:rFonts w:ascii="Times New Roman"/>
        </w:rPr>
      </w:pPr>
      <w:r>
        <w:rPr>
          <w:rFonts w:ascii="Times New Roman" w:hint="eastAsia"/>
        </w:rPr>
        <w:t>当</w:t>
      </w:r>
      <w:r>
        <w:rPr>
          <w:rFonts w:ascii="Times New Roman"/>
        </w:rPr>
        <w:t>s = 3</w:t>
      </w:r>
      <w:r>
        <w:rPr>
          <w:rFonts w:ascii="Times New Roman" w:hint="eastAsia"/>
        </w:rPr>
        <w:t>时，</w:t>
      </w:r>
      <w:r>
        <w:rPr>
          <w:rFonts w:ascii="Times New Roman"/>
        </w:rPr>
        <w:t>o = I3 = ffffffff</w:t>
      </w:r>
      <w:r>
        <w:rPr>
          <w:rFonts w:ascii="Times New Roman" w:hint="eastAsia"/>
        </w:rPr>
        <w:t>。</w:t>
      </w:r>
    </w:p>
    <w:p w14:paraId="03DB525A" w14:textId="77777777" w:rsidR="007F732A" w:rsidRDefault="007F732A" w:rsidP="007F732A">
      <w:pPr>
        <w:rPr>
          <w:rFonts w:ascii="Times New Roman"/>
        </w:rPr>
      </w:pPr>
      <w:r>
        <w:rPr>
          <w:rFonts w:ascii="Times New Roman" w:hint="eastAsia"/>
        </w:rPr>
        <w:t>综上所述，完全符合</w:t>
      </w:r>
      <w:r>
        <w:rPr>
          <w:rFonts w:ascii="Times New Roman" w:hint="eastAsia"/>
        </w:rPr>
        <w:t>32</w:t>
      </w:r>
      <w:r>
        <w:rPr>
          <w:rFonts w:ascii="Times New Roman" w:hint="eastAsia"/>
        </w:rPr>
        <w:t>位四选一译码器的原理。</w:t>
      </w:r>
    </w:p>
    <w:p w14:paraId="24EC673A" w14:textId="77777777" w:rsidR="007F732A" w:rsidRPr="007F732A" w:rsidRDefault="007F732A" w:rsidP="007F732A"/>
    <w:p w14:paraId="70FAE30E" w14:textId="17DC5FF5" w:rsidR="007754C9" w:rsidRPr="00F617F5" w:rsidRDefault="007754C9" w:rsidP="000C25D0">
      <w:pPr>
        <w:rPr>
          <w:b/>
          <w:bCs/>
        </w:rPr>
      </w:pPr>
      <w:r w:rsidRPr="00F617F5">
        <w:rPr>
          <w:rFonts w:hint="eastAsia"/>
          <w:b/>
          <w:bCs/>
        </w:rPr>
        <w:t>4</w:t>
      </w:r>
      <w:r w:rsidRPr="00F617F5">
        <w:rPr>
          <w:b/>
          <w:bCs/>
        </w:rPr>
        <w:t>.1.2.5 MUX8T1_8</w:t>
      </w:r>
    </w:p>
    <w:p w14:paraId="1DC3FCEF" w14:textId="3964DF87" w:rsidR="007754C9" w:rsidRDefault="00DF34BE" w:rsidP="000C25D0">
      <w:r>
        <w:rPr>
          <w:rFonts w:hint="eastAsia"/>
        </w:rPr>
        <w:t>该模块的代码如下：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5D42B7" w:rsidRPr="005D42B7" w14:paraId="283CDEA9" w14:textId="77777777" w:rsidTr="005D42B7">
        <w:tc>
          <w:tcPr>
            <w:tcW w:w="8522" w:type="dxa"/>
            <w:shd w:val="clear" w:color="auto" w:fill="EEECE1" w:themeFill="background2"/>
          </w:tcPr>
          <w:p w14:paraId="62179DB7"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module MUX8T1_8(</w:t>
            </w:r>
          </w:p>
          <w:p w14:paraId="3F0A546A"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input [2:0]s,</w:t>
            </w:r>
          </w:p>
          <w:p w14:paraId="0A5545AC"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input [7:0]I0,</w:t>
            </w:r>
          </w:p>
          <w:p w14:paraId="045E7ED3"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input [7:0]I1,</w:t>
            </w:r>
          </w:p>
          <w:p w14:paraId="383425FE"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input [7:0]I2,</w:t>
            </w:r>
          </w:p>
          <w:p w14:paraId="43A243BC"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input [7:0]I3,</w:t>
            </w:r>
          </w:p>
          <w:p w14:paraId="430D618F"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input [7:0]I4,</w:t>
            </w:r>
          </w:p>
          <w:p w14:paraId="736471C1"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input [7:0]I5,</w:t>
            </w:r>
          </w:p>
          <w:p w14:paraId="6F6CEBE7"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input [7:0]I6,</w:t>
            </w:r>
          </w:p>
          <w:p w14:paraId="40A2E13F"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input [7:0]I7,</w:t>
            </w:r>
          </w:p>
          <w:p w14:paraId="43A8101E"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output reg [7:0] o</w:t>
            </w:r>
          </w:p>
          <w:p w14:paraId="217F2DC3"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w:t>
            </w:r>
          </w:p>
          <w:p w14:paraId="270B43AB"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always @(*)</w:t>
            </w:r>
          </w:p>
          <w:p w14:paraId="762FC8F1"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begin</w:t>
            </w:r>
          </w:p>
          <w:p w14:paraId="223CACE1"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case(s)</w:t>
            </w:r>
          </w:p>
          <w:p w14:paraId="0CC0F9CD"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3'b000: o = I0;</w:t>
            </w:r>
          </w:p>
          <w:p w14:paraId="623BDA94"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3'b001: o = I1;</w:t>
            </w:r>
          </w:p>
          <w:p w14:paraId="2D3D46F1"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3'b010: o = I2;</w:t>
            </w:r>
          </w:p>
          <w:p w14:paraId="22D769F6"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3'b011: o = I3;</w:t>
            </w:r>
          </w:p>
          <w:p w14:paraId="3D08D71D"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3'b100: o = I4;</w:t>
            </w:r>
          </w:p>
          <w:p w14:paraId="173137B9"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3'b101: o = I5;</w:t>
            </w:r>
          </w:p>
          <w:p w14:paraId="563372EC"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3'b110: o = I6;</w:t>
            </w:r>
          </w:p>
          <w:p w14:paraId="0ECCA2DA"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3'b111: o = I7;        </w:t>
            </w:r>
          </w:p>
          <w:p w14:paraId="5B9033E0"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default:;</w:t>
            </w:r>
          </w:p>
          <w:p w14:paraId="4622F86F" w14:textId="77777777"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endcase</w:t>
            </w:r>
          </w:p>
          <w:p w14:paraId="5D8DE952" w14:textId="46A18EEB" w:rsidR="005D42B7" w:rsidRPr="005D42B7" w:rsidRDefault="005D42B7" w:rsidP="005D42B7">
            <w:pPr>
              <w:rPr>
                <w:rFonts w:ascii="Courier New" w:hAnsi="Courier New" w:cs="Courier New"/>
                <w:sz w:val="20"/>
                <w:szCs w:val="20"/>
              </w:rPr>
            </w:pPr>
            <w:r w:rsidRPr="005D42B7">
              <w:rPr>
                <w:rFonts w:ascii="Courier New" w:hAnsi="Courier New" w:cs="Courier New"/>
                <w:sz w:val="20"/>
                <w:szCs w:val="20"/>
              </w:rPr>
              <w:t xml:space="preserve">    end</w:t>
            </w:r>
          </w:p>
        </w:tc>
      </w:tr>
    </w:tbl>
    <w:p w14:paraId="69E334A0" w14:textId="4C66E00D" w:rsidR="00DF34BE" w:rsidRDefault="00DF34BE" w:rsidP="000C25D0"/>
    <w:p w14:paraId="21AE2B37" w14:textId="56CA4E50" w:rsidR="00DF34BE" w:rsidRDefault="00DF34BE" w:rsidP="000C25D0">
      <w:r>
        <w:rPr>
          <w:rFonts w:hint="eastAsia"/>
        </w:rPr>
        <w:t>该模块的仿真波形代码如下：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5D42B7" w:rsidRPr="00717DE1" w14:paraId="0A03B710" w14:textId="77777777" w:rsidTr="00717DE1">
        <w:tc>
          <w:tcPr>
            <w:tcW w:w="8522" w:type="dxa"/>
            <w:shd w:val="clear" w:color="auto" w:fill="EEECE1" w:themeFill="background2"/>
          </w:tcPr>
          <w:p w14:paraId="3DFC3106"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module MUX8T1_8_sim;</w:t>
            </w:r>
          </w:p>
          <w:p w14:paraId="0EF1763E"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reg [7:0]I0;</w:t>
            </w:r>
          </w:p>
          <w:p w14:paraId="6051F1CD"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reg [7:0]I1;</w:t>
            </w:r>
          </w:p>
          <w:p w14:paraId="42B6380A"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reg [7:0]I2;</w:t>
            </w:r>
          </w:p>
          <w:p w14:paraId="6390A70E"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reg [7:0]I3;</w:t>
            </w:r>
          </w:p>
          <w:p w14:paraId="3F65B29B"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reg [7:0]I4;</w:t>
            </w:r>
          </w:p>
          <w:p w14:paraId="3B81BB13"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reg [7:0]I5;</w:t>
            </w:r>
          </w:p>
          <w:p w14:paraId="7AF2AEC7"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reg [7:0]I6;</w:t>
            </w:r>
          </w:p>
          <w:p w14:paraId="4B27F131"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reg [7:0]I7;</w:t>
            </w:r>
          </w:p>
          <w:p w14:paraId="565CCA07"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reg [2:0]s;</w:t>
            </w:r>
          </w:p>
          <w:p w14:paraId="40BF5798"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lastRenderedPageBreak/>
              <w:t>wire [7:0]o;</w:t>
            </w:r>
          </w:p>
          <w:p w14:paraId="07902F06" w14:textId="77777777" w:rsidR="00717DE1" w:rsidRPr="00717DE1" w:rsidRDefault="00717DE1" w:rsidP="00717DE1">
            <w:pPr>
              <w:rPr>
                <w:rFonts w:ascii="Courier New" w:hAnsi="Courier New" w:cs="Courier New"/>
                <w:sz w:val="20"/>
                <w:szCs w:val="20"/>
              </w:rPr>
            </w:pPr>
          </w:p>
          <w:p w14:paraId="4168B3A0"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MUX8T1_8 MUX8T1_8_U(</w:t>
            </w:r>
          </w:p>
          <w:p w14:paraId="68BFCEAC"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.I0(I0),</w:t>
            </w:r>
          </w:p>
          <w:p w14:paraId="21689C9D"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.I1(I1),</w:t>
            </w:r>
          </w:p>
          <w:p w14:paraId="454CFDBD"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.I2(I2),</w:t>
            </w:r>
          </w:p>
          <w:p w14:paraId="35AF192C"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.I3(I3),</w:t>
            </w:r>
          </w:p>
          <w:p w14:paraId="19657AD6"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.I4(I4),</w:t>
            </w:r>
          </w:p>
          <w:p w14:paraId="65263304"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.I5(I5),</w:t>
            </w:r>
          </w:p>
          <w:p w14:paraId="0580010A"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.I6(I6),</w:t>
            </w:r>
          </w:p>
          <w:p w14:paraId="1AB49548"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.I7(I7),</w:t>
            </w:r>
          </w:p>
          <w:p w14:paraId="1CCFAAEC"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.s(s),</w:t>
            </w:r>
          </w:p>
          <w:p w14:paraId="65DCE950"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.o(o)</w:t>
            </w:r>
          </w:p>
          <w:p w14:paraId="66EF8A23"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w:t>
            </w:r>
          </w:p>
          <w:p w14:paraId="0E934605" w14:textId="77777777" w:rsidR="00717DE1" w:rsidRPr="00717DE1" w:rsidRDefault="00717DE1" w:rsidP="00717DE1">
            <w:pPr>
              <w:rPr>
                <w:rFonts w:ascii="Courier New" w:hAnsi="Courier New" w:cs="Courier New"/>
                <w:sz w:val="20"/>
                <w:szCs w:val="20"/>
              </w:rPr>
            </w:pPr>
          </w:p>
          <w:p w14:paraId="42F1F779"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initial begin</w:t>
            </w:r>
          </w:p>
          <w:p w14:paraId="57AFA5A3"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I0 = 8'h00;</w:t>
            </w:r>
          </w:p>
          <w:p w14:paraId="08723F67"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I1 = 8'h11;</w:t>
            </w:r>
          </w:p>
          <w:p w14:paraId="21F6F616"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I2 = 8'h22;</w:t>
            </w:r>
          </w:p>
          <w:p w14:paraId="1A4B6F27"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I3 = 8'haa;</w:t>
            </w:r>
          </w:p>
          <w:p w14:paraId="5AF3F7BE"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I4 = 8'hbb;</w:t>
            </w:r>
          </w:p>
          <w:p w14:paraId="5C74264A"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I5 = 8'hff;</w:t>
            </w:r>
          </w:p>
          <w:p w14:paraId="6EEDBECB"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I6 = 8'h12;</w:t>
            </w:r>
          </w:p>
          <w:p w14:paraId="31BD70C0"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I7 = 8'hbc;</w:t>
            </w:r>
          </w:p>
          <w:p w14:paraId="4B9B4B18"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s = 3'b000;</w:t>
            </w:r>
          </w:p>
          <w:p w14:paraId="1F9CAD4A"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#100;</w:t>
            </w:r>
          </w:p>
          <w:p w14:paraId="58B0B3FE"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s = 3'b001;</w:t>
            </w:r>
          </w:p>
          <w:p w14:paraId="0DF5F563"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#100;</w:t>
            </w:r>
          </w:p>
          <w:p w14:paraId="2FD38FD6"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s = 3'b010;</w:t>
            </w:r>
          </w:p>
          <w:p w14:paraId="6241D969"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#40;</w:t>
            </w:r>
          </w:p>
          <w:p w14:paraId="133E74BA"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s = 3'b011;</w:t>
            </w:r>
          </w:p>
          <w:p w14:paraId="5E10C668"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#40;</w:t>
            </w:r>
          </w:p>
          <w:p w14:paraId="44985E85"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s = 3'b100;</w:t>
            </w:r>
          </w:p>
          <w:p w14:paraId="246EECE2"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#50;</w:t>
            </w:r>
          </w:p>
          <w:p w14:paraId="4E826867"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s = 3'b101;</w:t>
            </w:r>
          </w:p>
          <w:p w14:paraId="7BEC0A23"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#100;</w:t>
            </w:r>
          </w:p>
          <w:p w14:paraId="294DCEF0"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s = 3'b110;</w:t>
            </w:r>
          </w:p>
          <w:p w14:paraId="29088828"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#40;</w:t>
            </w:r>
          </w:p>
          <w:p w14:paraId="475C3E7F"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s = 3'b111;</w:t>
            </w:r>
          </w:p>
          <w:p w14:paraId="38D6716B"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 xml:space="preserve">    #40;</w:t>
            </w:r>
          </w:p>
          <w:p w14:paraId="15C9E333" w14:textId="77777777" w:rsidR="00717DE1" w:rsidRPr="00717DE1" w:rsidRDefault="00717DE1" w:rsidP="00717DE1">
            <w:pPr>
              <w:rPr>
                <w:rFonts w:ascii="Courier New" w:hAnsi="Courier New" w:cs="Courier New"/>
                <w:sz w:val="20"/>
                <w:szCs w:val="20"/>
              </w:rPr>
            </w:pPr>
            <w:r w:rsidRPr="00717DE1">
              <w:rPr>
                <w:rFonts w:ascii="Courier New" w:hAnsi="Courier New" w:cs="Courier New"/>
                <w:sz w:val="20"/>
                <w:szCs w:val="20"/>
              </w:rPr>
              <w:t>end</w:t>
            </w:r>
          </w:p>
          <w:p w14:paraId="3F35B23D" w14:textId="7D1DE062" w:rsidR="005D42B7" w:rsidRPr="00717DE1" w:rsidRDefault="00717DE1" w:rsidP="00717DE1">
            <w:pPr>
              <w:rPr>
                <w:rFonts w:ascii="Courier New" w:hAnsi="Courier New" w:cs="Courier New"/>
                <w:sz w:val="20"/>
                <w:szCs w:val="20"/>
              </w:rPr>
            </w:pPr>
            <w:r w:rsidRPr="00717DE1">
              <w:rPr>
                <w:rFonts w:ascii="Courier New" w:hAnsi="Courier New" w:cs="Courier New"/>
                <w:sz w:val="20"/>
                <w:szCs w:val="20"/>
              </w:rPr>
              <w:t>endmodule</w:t>
            </w:r>
          </w:p>
        </w:tc>
      </w:tr>
    </w:tbl>
    <w:p w14:paraId="2A2B3C0A" w14:textId="63F60E93" w:rsidR="00DF34BE" w:rsidRDefault="00DF34BE" w:rsidP="000C25D0"/>
    <w:p w14:paraId="719A14D6" w14:textId="47E665E8" w:rsidR="00DF34BE" w:rsidRDefault="00DF34BE" w:rsidP="000C25D0">
      <w:r>
        <w:rPr>
          <w:rFonts w:hint="eastAsia"/>
        </w:rPr>
        <w:t>生成的仿真波形图如下所示：</w:t>
      </w:r>
    </w:p>
    <w:p w14:paraId="00901786" w14:textId="5CC12C4E" w:rsidR="00DF34BE" w:rsidRPr="00DF34BE" w:rsidRDefault="00717DE1" w:rsidP="00717DE1">
      <w:pPr>
        <w:jc w:val="center"/>
      </w:pPr>
      <w:r w:rsidRPr="00717DE1">
        <w:rPr>
          <w:noProof/>
        </w:rPr>
        <w:lastRenderedPageBreak/>
        <w:drawing>
          <wp:inline distT="0" distB="0" distL="0" distR="0" wp14:anchorId="79CD84D3" wp14:editId="17954418">
            <wp:extent cx="5274310" cy="25317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31745"/>
                    </a:xfrm>
                    <a:prstGeom prst="rect">
                      <a:avLst/>
                    </a:prstGeom>
                  </pic:spPr>
                </pic:pic>
              </a:graphicData>
            </a:graphic>
          </wp:inline>
        </w:drawing>
      </w:r>
    </w:p>
    <w:p w14:paraId="58C9E728" w14:textId="75B259A3" w:rsidR="00DF34BE" w:rsidRDefault="00DF34BE" w:rsidP="000C25D0">
      <w:r>
        <w:rPr>
          <w:rFonts w:hint="eastAsia"/>
        </w:rPr>
        <w:t>对该模块生成的仿真波形进行分析：、</w:t>
      </w:r>
    </w:p>
    <w:p w14:paraId="3D5ACA84" w14:textId="77777777" w:rsidR="00717DE1" w:rsidRDefault="00717DE1" w:rsidP="00717DE1">
      <w:pPr>
        <w:rPr>
          <w:rFonts w:ascii="Times New Roman"/>
        </w:rPr>
      </w:pPr>
      <w:r>
        <w:rPr>
          <w:rFonts w:ascii="Times New Roman" w:hint="eastAsia"/>
        </w:rPr>
        <w:t>分析仿真波形可知</w:t>
      </w:r>
      <w:r>
        <w:rPr>
          <w:rFonts w:ascii="Times New Roman" w:hint="eastAsia"/>
        </w:rPr>
        <w:t>:</w:t>
      </w:r>
    </w:p>
    <w:p w14:paraId="5F181027" w14:textId="018FFE04" w:rsidR="00717DE1" w:rsidRDefault="00717DE1" w:rsidP="00717DE1">
      <w:pPr>
        <w:rPr>
          <w:rFonts w:ascii="Times New Roman"/>
        </w:rPr>
      </w:pPr>
      <w:r>
        <w:rPr>
          <w:rFonts w:ascii="Times New Roman" w:hint="eastAsia"/>
        </w:rPr>
        <w:t>当</w:t>
      </w:r>
      <w:r>
        <w:rPr>
          <w:rFonts w:ascii="Times New Roman" w:hint="eastAsia"/>
        </w:rPr>
        <w:t>s</w:t>
      </w:r>
      <w:r>
        <w:rPr>
          <w:rFonts w:ascii="Times New Roman"/>
        </w:rPr>
        <w:t xml:space="preserve"> = 3</w:t>
      </w:r>
      <w:r>
        <w:rPr>
          <w:rFonts w:ascii="Times New Roman"/>
        </w:rPr>
        <w:t>’</w:t>
      </w:r>
      <w:r>
        <w:rPr>
          <w:rFonts w:ascii="Times New Roman"/>
        </w:rPr>
        <w:t>b000</w:t>
      </w:r>
      <w:r>
        <w:rPr>
          <w:rFonts w:ascii="Times New Roman" w:hint="eastAsia"/>
        </w:rPr>
        <w:t>时，</w:t>
      </w:r>
      <w:r>
        <w:rPr>
          <w:rFonts w:ascii="Times New Roman"/>
        </w:rPr>
        <w:t>o = I0 = 8</w:t>
      </w:r>
      <w:r>
        <w:rPr>
          <w:rFonts w:ascii="Times New Roman"/>
        </w:rPr>
        <w:t>’</w:t>
      </w:r>
      <w:r>
        <w:rPr>
          <w:rFonts w:ascii="Times New Roman"/>
        </w:rPr>
        <w:t>h00;</w:t>
      </w:r>
    </w:p>
    <w:p w14:paraId="39309F14" w14:textId="61AE9C69" w:rsidR="00717DE1" w:rsidRDefault="00717DE1" w:rsidP="00717DE1">
      <w:pPr>
        <w:rPr>
          <w:rFonts w:ascii="Times New Roman"/>
        </w:rPr>
      </w:pPr>
      <w:r>
        <w:rPr>
          <w:rFonts w:ascii="Times New Roman" w:hint="eastAsia"/>
        </w:rPr>
        <w:t>当</w:t>
      </w:r>
      <w:r>
        <w:rPr>
          <w:rFonts w:ascii="Times New Roman"/>
        </w:rPr>
        <w:t>s = 3</w:t>
      </w:r>
      <w:r>
        <w:rPr>
          <w:rFonts w:ascii="Times New Roman"/>
        </w:rPr>
        <w:t>’</w:t>
      </w:r>
      <w:r>
        <w:rPr>
          <w:rFonts w:ascii="Times New Roman"/>
        </w:rPr>
        <w:t>b001</w:t>
      </w:r>
      <w:r>
        <w:rPr>
          <w:rFonts w:ascii="Times New Roman" w:hint="eastAsia"/>
        </w:rPr>
        <w:t>时，</w:t>
      </w:r>
      <w:r>
        <w:rPr>
          <w:rFonts w:ascii="Times New Roman" w:hint="eastAsia"/>
        </w:rPr>
        <w:t>o</w:t>
      </w:r>
      <w:r>
        <w:rPr>
          <w:rFonts w:ascii="Times New Roman"/>
        </w:rPr>
        <w:t xml:space="preserve"> = I1 = 8</w:t>
      </w:r>
      <w:r>
        <w:rPr>
          <w:rFonts w:ascii="Times New Roman"/>
        </w:rPr>
        <w:t>’</w:t>
      </w:r>
      <w:r>
        <w:rPr>
          <w:rFonts w:ascii="Times New Roman"/>
        </w:rPr>
        <w:t xml:space="preserve">h11; </w:t>
      </w:r>
    </w:p>
    <w:p w14:paraId="1953A639" w14:textId="46FB68A6" w:rsidR="00717DE1" w:rsidRDefault="00717DE1" w:rsidP="00717DE1">
      <w:pPr>
        <w:rPr>
          <w:rFonts w:ascii="Times New Roman"/>
        </w:rPr>
      </w:pPr>
      <w:r>
        <w:rPr>
          <w:rFonts w:ascii="Times New Roman" w:hint="eastAsia"/>
        </w:rPr>
        <w:t>当</w:t>
      </w:r>
      <w:r>
        <w:rPr>
          <w:rFonts w:ascii="Times New Roman"/>
        </w:rPr>
        <w:t>s = 3</w:t>
      </w:r>
      <w:r>
        <w:rPr>
          <w:rFonts w:ascii="Times New Roman"/>
        </w:rPr>
        <w:t>’</w:t>
      </w:r>
      <w:r>
        <w:rPr>
          <w:rFonts w:ascii="Times New Roman"/>
        </w:rPr>
        <w:t>b010</w:t>
      </w:r>
      <w:r>
        <w:rPr>
          <w:rFonts w:ascii="Times New Roman" w:hint="eastAsia"/>
        </w:rPr>
        <w:t>时，</w:t>
      </w:r>
      <w:r>
        <w:rPr>
          <w:rFonts w:ascii="Times New Roman" w:hint="eastAsia"/>
        </w:rPr>
        <w:t>o</w:t>
      </w:r>
      <w:r>
        <w:rPr>
          <w:rFonts w:ascii="Times New Roman"/>
        </w:rPr>
        <w:t xml:space="preserve"> = I2 = 8</w:t>
      </w:r>
      <w:r>
        <w:rPr>
          <w:rFonts w:ascii="Times New Roman"/>
        </w:rPr>
        <w:t>’</w:t>
      </w:r>
      <w:r>
        <w:rPr>
          <w:rFonts w:ascii="Times New Roman"/>
        </w:rPr>
        <w:t xml:space="preserve">h22; </w:t>
      </w:r>
    </w:p>
    <w:p w14:paraId="391C9806" w14:textId="0011ED95" w:rsidR="00717DE1" w:rsidRDefault="00717DE1" w:rsidP="00717DE1">
      <w:pPr>
        <w:rPr>
          <w:rFonts w:ascii="Times New Roman"/>
        </w:rPr>
      </w:pPr>
      <w:r>
        <w:rPr>
          <w:rFonts w:ascii="Times New Roman" w:hint="eastAsia"/>
        </w:rPr>
        <w:t>当</w:t>
      </w:r>
      <w:r>
        <w:rPr>
          <w:rFonts w:ascii="Times New Roman"/>
        </w:rPr>
        <w:t>s = 3</w:t>
      </w:r>
      <w:r>
        <w:rPr>
          <w:rFonts w:ascii="Times New Roman"/>
        </w:rPr>
        <w:t>’</w:t>
      </w:r>
      <w:r>
        <w:rPr>
          <w:rFonts w:ascii="Times New Roman"/>
        </w:rPr>
        <w:t>b011</w:t>
      </w:r>
      <w:r>
        <w:rPr>
          <w:rFonts w:ascii="Times New Roman" w:hint="eastAsia"/>
        </w:rPr>
        <w:t>时，</w:t>
      </w:r>
      <w:r>
        <w:rPr>
          <w:rFonts w:ascii="Times New Roman" w:hint="eastAsia"/>
        </w:rPr>
        <w:t>o</w:t>
      </w:r>
      <w:r>
        <w:rPr>
          <w:rFonts w:ascii="Times New Roman"/>
        </w:rPr>
        <w:t xml:space="preserve"> = I3 = 8</w:t>
      </w:r>
      <w:r>
        <w:rPr>
          <w:rFonts w:ascii="Times New Roman"/>
        </w:rPr>
        <w:t>’</w:t>
      </w:r>
      <w:r>
        <w:rPr>
          <w:rFonts w:ascii="Times New Roman"/>
        </w:rPr>
        <w:t>haa;</w:t>
      </w:r>
    </w:p>
    <w:p w14:paraId="1900E451" w14:textId="1C9BDE90" w:rsidR="00717DE1" w:rsidRDefault="00717DE1" w:rsidP="00717DE1">
      <w:pPr>
        <w:rPr>
          <w:rFonts w:ascii="Times New Roman"/>
        </w:rPr>
      </w:pPr>
      <w:r>
        <w:rPr>
          <w:rFonts w:ascii="Times New Roman" w:hint="eastAsia"/>
        </w:rPr>
        <w:t>当</w:t>
      </w:r>
      <w:r>
        <w:rPr>
          <w:rFonts w:ascii="Times New Roman"/>
        </w:rPr>
        <w:t>s = 3</w:t>
      </w:r>
      <w:r>
        <w:rPr>
          <w:rFonts w:ascii="Times New Roman"/>
        </w:rPr>
        <w:t>’</w:t>
      </w:r>
      <w:r>
        <w:rPr>
          <w:rFonts w:ascii="Times New Roman"/>
        </w:rPr>
        <w:t>b100</w:t>
      </w:r>
      <w:r>
        <w:rPr>
          <w:rFonts w:ascii="Times New Roman" w:hint="eastAsia"/>
        </w:rPr>
        <w:t>时，</w:t>
      </w:r>
      <w:r>
        <w:rPr>
          <w:rFonts w:ascii="Times New Roman"/>
        </w:rPr>
        <w:t>o = I4 = 8</w:t>
      </w:r>
      <w:r>
        <w:rPr>
          <w:rFonts w:ascii="Times New Roman"/>
        </w:rPr>
        <w:t>’</w:t>
      </w:r>
      <w:r>
        <w:rPr>
          <w:rFonts w:ascii="Times New Roman"/>
        </w:rPr>
        <w:t>hbb;</w:t>
      </w:r>
    </w:p>
    <w:p w14:paraId="5243AB80" w14:textId="7D9904D4" w:rsidR="00717DE1" w:rsidRDefault="00717DE1" w:rsidP="00717DE1">
      <w:pPr>
        <w:rPr>
          <w:rFonts w:ascii="Times New Roman"/>
        </w:rPr>
      </w:pPr>
      <w:r>
        <w:rPr>
          <w:rFonts w:ascii="Times New Roman" w:hint="eastAsia"/>
        </w:rPr>
        <w:t>当</w:t>
      </w:r>
      <w:r>
        <w:rPr>
          <w:rFonts w:ascii="Times New Roman"/>
        </w:rPr>
        <w:t>s = 3</w:t>
      </w:r>
      <w:r>
        <w:rPr>
          <w:rFonts w:ascii="Times New Roman"/>
        </w:rPr>
        <w:t>’</w:t>
      </w:r>
      <w:r>
        <w:rPr>
          <w:rFonts w:ascii="Times New Roman"/>
        </w:rPr>
        <w:t>b101</w:t>
      </w:r>
      <w:r>
        <w:rPr>
          <w:rFonts w:ascii="Times New Roman" w:hint="eastAsia"/>
        </w:rPr>
        <w:t>时，</w:t>
      </w:r>
      <w:r>
        <w:rPr>
          <w:rFonts w:ascii="Times New Roman" w:hint="eastAsia"/>
        </w:rPr>
        <w:t>o</w:t>
      </w:r>
      <w:r>
        <w:rPr>
          <w:rFonts w:ascii="Times New Roman"/>
        </w:rPr>
        <w:t xml:space="preserve"> = I5 = 8</w:t>
      </w:r>
      <w:r>
        <w:rPr>
          <w:rFonts w:ascii="Times New Roman"/>
        </w:rPr>
        <w:t>’</w:t>
      </w:r>
      <w:r>
        <w:rPr>
          <w:rFonts w:ascii="Times New Roman"/>
        </w:rPr>
        <w:t>hff;</w:t>
      </w:r>
    </w:p>
    <w:p w14:paraId="0917308F" w14:textId="65FEEC86" w:rsidR="00717DE1" w:rsidRDefault="00717DE1" w:rsidP="00717DE1">
      <w:pPr>
        <w:rPr>
          <w:rFonts w:ascii="Times New Roman"/>
        </w:rPr>
      </w:pPr>
      <w:r>
        <w:rPr>
          <w:rFonts w:ascii="Times New Roman" w:hint="eastAsia"/>
        </w:rPr>
        <w:t>当</w:t>
      </w:r>
      <w:r>
        <w:rPr>
          <w:rFonts w:ascii="Times New Roman"/>
        </w:rPr>
        <w:t>s = 3</w:t>
      </w:r>
      <w:r>
        <w:rPr>
          <w:rFonts w:ascii="Times New Roman"/>
        </w:rPr>
        <w:t>’</w:t>
      </w:r>
      <w:r>
        <w:rPr>
          <w:rFonts w:ascii="Times New Roman"/>
        </w:rPr>
        <w:t>b110</w:t>
      </w:r>
      <w:r>
        <w:rPr>
          <w:rFonts w:ascii="Times New Roman" w:hint="eastAsia"/>
        </w:rPr>
        <w:t>时，</w:t>
      </w:r>
      <w:r>
        <w:rPr>
          <w:rFonts w:ascii="Times New Roman" w:hint="eastAsia"/>
        </w:rPr>
        <w:t>o</w:t>
      </w:r>
      <w:r>
        <w:rPr>
          <w:rFonts w:ascii="Times New Roman"/>
        </w:rPr>
        <w:t xml:space="preserve"> = I6 = 8</w:t>
      </w:r>
      <w:r>
        <w:rPr>
          <w:rFonts w:ascii="Times New Roman"/>
        </w:rPr>
        <w:t>’</w:t>
      </w:r>
      <w:r>
        <w:rPr>
          <w:rFonts w:ascii="Times New Roman"/>
        </w:rPr>
        <w:t>h12;</w:t>
      </w:r>
    </w:p>
    <w:p w14:paraId="19CD50F5" w14:textId="0CD2851A" w:rsidR="00DF34BE" w:rsidRPr="00717DE1" w:rsidRDefault="00717DE1" w:rsidP="000C25D0">
      <w:pPr>
        <w:rPr>
          <w:rFonts w:ascii="Times New Roman"/>
        </w:rPr>
      </w:pPr>
      <w:r>
        <w:rPr>
          <w:rFonts w:ascii="Times New Roman" w:hint="eastAsia"/>
        </w:rPr>
        <w:t>当</w:t>
      </w:r>
      <w:r>
        <w:rPr>
          <w:rFonts w:ascii="Times New Roman"/>
        </w:rPr>
        <w:t>s = 3</w:t>
      </w:r>
      <w:r>
        <w:rPr>
          <w:rFonts w:ascii="Times New Roman"/>
        </w:rPr>
        <w:t>’</w:t>
      </w:r>
      <w:r>
        <w:rPr>
          <w:rFonts w:ascii="Times New Roman"/>
        </w:rPr>
        <w:t>b111</w:t>
      </w:r>
      <w:r>
        <w:rPr>
          <w:rFonts w:ascii="Times New Roman" w:hint="eastAsia"/>
        </w:rPr>
        <w:t>时，</w:t>
      </w:r>
      <w:r>
        <w:rPr>
          <w:rFonts w:ascii="Times New Roman" w:hint="eastAsia"/>
        </w:rPr>
        <w:t>o</w:t>
      </w:r>
      <w:r>
        <w:rPr>
          <w:rFonts w:ascii="Times New Roman"/>
        </w:rPr>
        <w:t xml:space="preserve"> = I7 = 8</w:t>
      </w:r>
      <w:r>
        <w:rPr>
          <w:rFonts w:ascii="Times New Roman"/>
        </w:rPr>
        <w:t>’</w:t>
      </w:r>
      <w:r>
        <w:rPr>
          <w:rFonts w:ascii="Times New Roman"/>
        </w:rPr>
        <w:t>bc.</w:t>
      </w:r>
    </w:p>
    <w:p w14:paraId="59BC517A" w14:textId="0FD43CE3" w:rsidR="00DF34BE" w:rsidRDefault="00DF34BE" w:rsidP="000C25D0">
      <w:r>
        <w:rPr>
          <w:rFonts w:hint="eastAsia"/>
        </w:rPr>
        <w:t>综上所述，符合</w:t>
      </w:r>
      <w:r>
        <w:rPr>
          <w:rFonts w:hint="eastAsia"/>
        </w:rPr>
        <w:t>M</w:t>
      </w:r>
      <w:r>
        <w:t>UX8T1_8</w:t>
      </w:r>
      <w:r>
        <w:rPr>
          <w:rFonts w:hint="eastAsia"/>
        </w:rPr>
        <w:t>模块的原理。</w:t>
      </w:r>
    </w:p>
    <w:p w14:paraId="5C309AA4" w14:textId="77777777" w:rsidR="005D42B7" w:rsidRDefault="005D42B7" w:rsidP="000C25D0"/>
    <w:p w14:paraId="43376BE7" w14:textId="6395730F" w:rsidR="007754C9" w:rsidRPr="00F617F5" w:rsidRDefault="007754C9" w:rsidP="000C25D0">
      <w:pPr>
        <w:rPr>
          <w:b/>
          <w:bCs/>
        </w:rPr>
      </w:pPr>
      <w:r w:rsidRPr="00F617F5">
        <w:rPr>
          <w:rFonts w:hint="eastAsia"/>
          <w:b/>
          <w:bCs/>
        </w:rPr>
        <w:t>4</w:t>
      </w:r>
      <w:r w:rsidRPr="00F617F5">
        <w:rPr>
          <w:b/>
          <w:bCs/>
        </w:rPr>
        <w:t>.1.2.6 MUX8T1_32</w:t>
      </w:r>
    </w:p>
    <w:p w14:paraId="5679FF7A" w14:textId="77777777" w:rsidR="007F732A" w:rsidRDefault="007F732A" w:rsidP="007F732A">
      <w:pPr>
        <w:rPr>
          <w:rFonts w:ascii="Times New Roman"/>
        </w:rPr>
      </w:pPr>
      <w:r>
        <w:rPr>
          <w:rFonts w:ascii="Times New Roman" w:hint="eastAsia"/>
        </w:rPr>
        <w:t>该模块的设计代码如下：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7B2145" w:rsidRPr="007B2145" w14:paraId="3D5B35D7" w14:textId="77777777" w:rsidTr="007B2145">
        <w:tc>
          <w:tcPr>
            <w:tcW w:w="8522" w:type="dxa"/>
            <w:shd w:val="clear" w:color="auto" w:fill="EEECE1" w:themeFill="background2"/>
          </w:tcPr>
          <w:p w14:paraId="0B732E40"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module MUX8T1_32(</w:t>
            </w:r>
          </w:p>
          <w:p w14:paraId="5CC20A9D"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input [2:0]s,</w:t>
            </w:r>
          </w:p>
          <w:p w14:paraId="1B1E202C"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input [31:0]I0,</w:t>
            </w:r>
          </w:p>
          <w:p w14:paraId="6DC50A7A"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input [31:0]I1,</w:t>
            </w:r>
          </w:p>
          <w:p w14:paraId="3B2FEA00"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input [31:0]I2,</w:t>
            </w:r>
          </w:p>
          <w:p w14:paraId="3830C942"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input [31:0]I3,</w:t>
            </w:r>
          </w:p>
          <w:p w14:paraId="42A5B8DA"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input [31:0]I4,</w:t>
            </w:r>
          </w:p>
          <w:p w14:paraId="6AB14ECC"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input [31:0]I5,</w:t>
            </w:r>
          </w:p>
          <w:p w14:paraId="2F28CC84"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input [31:0]I6,</w:t>
            </w:r>
          </w:p>
          <w:p w14:paraId="4B3AA6B7"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input [31:0]I7,</w:t>
            </w:r>
          </w:p>
          <w:p w14:paraId="241A8E41"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output reg [31:0] o</w:t>
            </w:r>
          </w:p>
          <w:p w14:paraId="29D009F0"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w:t>
            </w:r>
          </w:p>
          <w:p w14:paraId="2D1A0A1D"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always @(*)</w:t>
            </w:r>
          </w:p>
          <w:p w14:paraId="5B02D0C7"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begin</w:t>
            </w:r>
          </w:p>
          <w:p w14:paraId="16103EC2"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case(s)</w:t>
            </w:r>
          </w:p>
          <w:p w14:paraId="08445180"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3'b000: o = I0;</w:t>
            </w:r>
          </w:p>
          <w:p w14:paraId="3FF757BE"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3'b001: o = I1;</w:t>
            </w:r>
          </w:p>
          <w:p w14:paraId="0EEDEF5D"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lastRenderedPageBreak/>
              <w:t xml:space="preserve">        3'b010: o = I2;</w:t>
            </w:r>
          </w:p>
          <w:p w14:paraId="5904865F"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3'b011: o = I3;</w:t>
            </w:r>
          </w:p>
          <w:p w14:paraId="1DA3BE36"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3'b100: o = I4;</w:t>
            </w:r>
          </w:p>
          <w:p w14:paraId="2DC4CCF9"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3'b101: o = I5;</w:t>
            </w:r>
          </w:p>
          <w:p w14:paraId="71F83E80"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3'b110: o = I6;</w:t>
            </w:r>
          </w:p>
          <w:p w14:paraId="5B82B0BB"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3'b111: o = I7;        </w:t>
            </w:r>
          </w:p>
          <w:p w14:paraId="3FC2D611"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default:;</w:t>
            </w:r>
          </w:p>
          <w:p w14:paraId="309B25BD"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endcase</w:t>
            </w:r>
          </w:p>
          <w:p w14:paraId="4B039C26"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end</w:t>
            </w:r>
          </w:p>
          <w:p w14:paraId="648A4B7F" w14:textId="77777777" w:rsidR="007B2145" w:rsidRPr="007B2145" w:rsidRDefault="007B2145" w:rsidP="007B2145">
            <w:pPr>
              <w:rPr>
                <w:rFonts w:ascii="Courier New" w:hAnsi="Courier New" w:cs="Courier New"/>
                <w:sz w:val="20"/>
                <w:szCs w:val="20"/>
              </w:rPr>
            </w:pPr>
          </w:p>
          <w:p w14:paraId="7E0267F6" w14:textId="287F4458" w:rsidR="007B2145" w:rsidRPr="007B2145" w:rsidRDefault="007B2145" w:rsidP="007B2145">
            <w:pPr>
              <w:rPr>
                <w:rFonts w:ascii="Courier New" w:hAnsi="Courier New" w:cs="Courier New"/>
              </w:rPr>
            </w:pPr>
            <w:r w:rsidRPr="007B2145">
              <w:rPr>
                <w:rFonts w:ascii="Courier New" w:hAnsi="Courier New" w:cs="Courier New"/>
                <w:sz w:val="20"/>
                <w:szCs w:val="20"/>
              </w:rPr>
              <w:t>endmodule</w:t>
            </w:r>
          </w:p>
        </w:tc>
      </w:tr>
    </w:tbl>
    <w:p w14:paraId="7719F683" w14:textId="40B9984F" w:rsidR="007754C9" w:rsidRDefault="007B2145" w:rsidP="000C25D0">
      <w:pPr>
        <w:rPr>
          <w:rFonts w:ascii="Times New Roman"/>
        </w:rPr>
      </w:pPr>
      <w:r>
        <w:rPr>
          <w:rFonts w:ascii="Times New Roman" w:hint="eastAsia"/>
        </w:rPr>
        <w:lastRenderedPageBreak/>
        <w:t>模块设计完成后，对该模块进行仿真，仿真模块代码如下：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7B2145" w:rsidRPr="007B2145" w14:paraId="040602FD" w14:textId="77777777" w:rsidTr="007B2145">
        <w:tc>
          <w:tcPr>
            <w:tcW w:w="8522" w:type="dxa"/>
            <w:shd w:val="clear" w:color="auto" w:fill="EEECE1" w:themeFill="background2"/>
          </w:tcPr>
          <w:p w14:paraId="75AD4ADF"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module MUX8T1_32_sim;</w:t>
            </w:r>
          </w:p>
          <w:p w14:paraId="141E383D"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reg [31:0]I0;</w:t>
            </w:r>
          </w:p>
          <w:p w14:paraId="66602CF0"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reg [31:0]I1;</w:t>
            </w:r>
          </w:p>
          <w:p w14:paraId="12A8D68C"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reg [31:0]I2;</w:t>
            </w:r>
          </w:p>
          <w:p w14:paraId="723B66CA"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reg [31:0]I3;</w:t>
            </w:r>
          </w:p>
          <w:p w14:paraId="6BE33A7B"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reg [31:0]I4;</w:t>
            </w:r>
          </w:p>
          <w:p w14:paraId="07477E7E"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reg [31:0]I5;</w:t>
            </w:r>
          </w:p>
          <w:p w14:paraId="5CCC5A59"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reg [31:0]I6;</w:t>
            </w:r>
          </w:p>
          <w:p w14:paraId="26B2F97A"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reg [31:0]I7;</w:t>
            </w:r>
          </w:p>
          <w:p w14:paraId="3B197B70"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reg [2:0]s;</w:t>
            </w:r>
          </w:p>
          <w:p w14:paraId="5BA1416A"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wire [31:0]o;</w:t>
            </w:r>
          </w:p>
          <w:p w14:paraId="54577585" w14:textId="77777777" w:rsidR="007B2145" w:rsidRPr="007B2145" w:rsidRDefault="007B2145" w:rsidP="007B2145">
            <w:pPr>
              <w:rPr>
                <w:rFonts w:ascii="Courier New" w:hAnsi="Courier New" w:cs="Courier New"/>
                <w:sz w:val="20"/>
                <w:szCs w:val="20"/>
              </w:rPr>
            </w:pPr>
          </w:p>
          <w:p w14:paraId="3A444C61"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MUX8T1_32 MUX8T1_32_U(</w:t>
            </w:r>
          </w:p>
          <w:p w14:paraId="6932EFA4"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.I0(I0),</w:t>
            </w:r>
          </w:p>
          <w:p w14:paraId="62204E94"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.I1(I1),</w:t>
            </w:r>
          </w:p>
          <w:p w14:paraId="0C73621B"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.I2(I2),</w:t>
            </w:r>
          </w:p>
          <w:p w14:paraId="41874D39"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.I3(I3),</w:t>
            </w:r>
          </w:p>
          <w:p w14:paraId="7EAA4C02"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.I4(I4),</w:t>
            </w:r>
          </w:p>
          <w:p w14:paraId="6632F3CB"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.I5(I5),</w:t>
            </w:r>
          </w:p>
          <w:p w14:paraId="4BBF9161"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.I6(I6),</w:t>
            </w:r>
          </w:p>
          <w:p w14:paraId="0F391FE4"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.I7(I7),</w:t>
            </w:r>
          </w:p>
          <w:p w14:paraId="1D8925A7"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.s(s),</w:t>
            </w:r>
          </w:p>
          <w:p w14:paraId="31763782"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.o(o)</w:t>
            </w:r>
          </w:p>
          <w:p w14:paraId="1F3C46C7"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w:t>
            </w:r>
          </w:p>
          <w:p w14:paraId="6673FDE2" w14:textId="77777777" w:rsidR="007B2145" w:rsidRPr="007B2145" w:rsidRDefault="007B2145" w:rsidP="007B2145">
            <w:pPr>
              <w:rPr>
                <w:rFonts w:ascii="Courier New" w:hAnsi="Courier New" w:cs="Courier New"/>
                <w:sz w:val="20"/>
                <w:szCs w:val="20"/>
              </w:rPr>
            </w:pPr>
          </w:p>
          <w:p w14:paraId="0ADFACC8"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initial begin</w:t>
            </w:r>
          </w:p>
          <w:p w14:paraId="41F43ACA"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I0 = 32'h00000000;</w:t>
            </w:r>
          </w:p>
          <w:p w14:paraId="518031D2"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I1 = 32'h11111111;</w:t>
            </w:r>
          </w:p>
          <w:p w14:paraId="3E042858"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I2 = 32'h22222222;</w:t>
            </w:r>
          </w:p>
          <w:p w14:paraId="408C96C1"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I3 = 32'haaaaaaaa;</w:t>
            </w:r>
          </w:p>
          <w:p w14:paraId="6C803B55"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I4 = 32'hbbbbbbbb;</w:t>
            </w:r>
          </w:p>
          <w:p w14:paraId="0E712830"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I5 = 32'hffffffff;</w:t>
            </w:r>
          </w:p>
          <w:p w14:paraId="261F7A1A"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lastRenderedPageBreak/>
              <w:t xml:space="preserve">    I6 = 32'h12345678;</w:t>
            </w:r>
          </w:p>
          <w:p w14:paraId="209C07EC"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I7 = 32'habcdefed;</w:t>
            </w:r>
          </w:p>
          <w:p w14:paraId="1CE89F5C"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s = 3'b000;</w:t>
            </w:r>
          </w:p>
          <w:p w14:paraId="23364FDC"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#100;</w:t>
            </w:r>
          </w:p>
          <w:p w14:paraId="75A270AD"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s = 3'b001;</w:t>
            </w:r>
          </w:p>
          <w:p w14:paraId="73C9A12B"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#100;</w:t>
            </w:r>
          </w:p>
          <w:p w14:paraId="1938E66F"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s = 3'b010;</w:t>
            </w:r>
          </w:p>
          <w:p w14:paraId="36ECF4E2"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#40;</w:t>
            </w:r>
          </w:p>
          <w:p w14:paraId="3B7B63A9"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s = 3'b011;</w:t>
            </w:r>
          </w:p>
          <w:p w14:paraId="07AB10E8"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#40;</w:t>
            </w:r>
          </w:p>
          <w:p w14:paraId="48B444D6"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s = 3'b100;</w:t>
            </w:r>
          </w:p>
          <w:p w14:paraId="46C19431"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#50;</w:t>
            </w:r>
          </w:p>
          <w:p w14:paraId="0B5EFC76"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s = 3'b101;</w:t>
            </w:r>
          </w:p>
          <w:p w14:paraId="5607FA7B"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#100;</w:t>
            </w:r>
          </w:p>
          <w:p w14:paraId="0B2122B1"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s = 3'b110;</w:t>
            </w:r>
          </w:p>
          <w:p w14:paraId="113CAA42"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#40;</w:t>
            </w:r>
          </w:p>
          <w:p w14:paraId="5F5C642A"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s = 3'b111;</w:t>
            </w:r>
          </w:p>
          <w:p w14:paraId="767B9651"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 xml:space="preserve">    #40;</w:t>
            </w:r>
          </w:p>
          <w:p w14:paraId="7E429350" w14:textId="77777777"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end</w:t>
            </w:r>
          </w:p>
          <w:p w14:paraId="3FFDBB44" w14:textId="5B1A67DC" w:rsidR="007B2145" w:rsidRPr="007B2145" w:rsidRDefault="007B2145" w:rsidP="007B2145">
            <w:pPr>
              <w:rPr>
                <w:rFonts w:ascii="Courier New" w:hAnsi="Courier New" w:cs="Courier New"/>
                <w:sz w:val="20"/>
                <w:szCs w:val="20"/>
              </w:rPr>
            </w:pPr>
            <w:r w:rsidRPr="007B2145">
              <w:rPr>
                <w:rFonts w:ascii="Courier New" w:hAnsi="Courier New" w:cs="Courier New"/>
                <w:sz w:val="20"/>
                <w:szCs w:val="20"/>
              </w:rPr>
              <w:t>endmodule</w:t>
            </w:r>
          </w:p>
        </w:tc>
      </w:tr>
    </w:tbl>
    <w:p w14:paraId="2B14EBFD" w14:textId="4B8891A2" w:rsidR="007B2145" w:rsidRDefault="007B2145" w:rsidP="000C25D0">
      <w:r>
        <w:rPr>
          <w:rFonts w:hint="eastAsia"/>
        </w:rPr>
        <w:lastRenderedPageBreak/>
        <w:t>执行仿真命令，可以观察到仿真波形如下所示：</w:t>
      </w:r>
    </w:p>
    <w:p w14:paraId="5147CDD7" w14:textId="7C9B6ED5" w:rsidR="007B2145" w:rsidRDefault="00DB793B" w:rsidP="00DB793B">
      <w:pPr>
        <w:jc w:val="center"/>
      </w:pPr>
      <w:r w:rsidRPr="00604EBC">
        <w:rPr>
          <w:rFonts w:ascii="Times New Roman"/>
          <w:noProof/>
        </w:rPr>
        <w:drawing>
          <wp:inline distT="0" distB="0" distL="0" distR="0" wp14:anchorId="3417769C" wp14:editId="5312BDE2">
            <wp:extent cx="4983480" cy="2865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3480" cy="2865120"/>
                    </a:xfrm>
                    <a:prstGeom prst="rect">
                      <a:avLst/>
                    </a:prstGeom>
                    <a:noFill/>
                    <a:ln>
                      <a:noFill/>
                    </a:ln>
                  </pic:spPr>
                </pic:pic>
              </a:graphicData>
            </a:graphic>
          </wp:inline>
        </w:drawing>
      </w:r>
    </w:p>
    <w:p w14:paraId="38253421" w14:textId="77777777" w:rsidR="00DB793B" w:rsidRDefault="00DB793B" w:rsidP="00DB793B">
      <w:pPr>
        <w:rPr>
          <w:rFonts w:ascii="Times New Roman"/>
        </w:rPr>
      </w:pPr>
      <w:r>
        <w:rPr>
          <w:rFonts w:ascii="Times New Roman" w:hint="eastAsia"/>
        </w:rPr>
        <w:t>分析仿真波形可知</w:t>
      </w:r>
      <w:r>
        <w:rPr>
          <w:rFonts w:ascii="Times New Roman" w:hint="eastAsia"/>
        </w:rPr>
        <w:t>:</w:t>
      </w:r>
    </w:p>
    <w:p w14:paraId="064DADE2" w14:textId="77777777" w:rsidR="00DB793B" w:rsidRDefault="00DB793B" w:rsidP="00DB793B">
      <w:pPr>
        <w:rPr>
          <w:rFonts w:ascii="Times New Roman"/>
        </w:rPr>
      </w:pPr>
      <w:r>
        <w:rPr>
          <w:rFonts w:ascii="Times New Roman" w:hint="eastAsia"/>
        </w:rPr>
        <w:t>当</w:t>
      </w:r>
      <w:r>
        <w:rPr>
          <w:rFonts w:ascii="Times New Roman" w:hint="eastAsia"/>
        </w:rPr>
        <w:t>s</w:t>
      </w:r>
      <w:r>
        <w:rPr>
          <w:rFonts w:ascii="Times New Roman"/>
        </w:rPr>
        <w:t xml:space="preserve"> = 3</w:t>
      </w:r>
      <w:r>
        <w:rPr>
          <w:rFonts w:ascii="Times New Roman"/>
        </w:rPr>
        <w:t>’</w:t>
      </w:r>
      <w:r>
        <w:rPr>
          <w:rFonts w:ascii="Times New Roman"/>
        </w:rPr>
        <w:t>b000</w:t>
      </w:r>
      <w:r>
        <w:rPr>
          <w:rFonts w:ascii="Times New Roman" w:hint="eastAsia"/>
        </w:rPr>
        <w:t>时，</w:t>
      </w:r>
      <w:r>
        <w:rPr>
          <w:rFonts w:ascii="Times New Roman"/>
        </w:rPr>
        <w:t>o = I0 = 32</w:t>
      </w:r>
      <w:r>
        <w:rPr>
          <w:rFonts w:ascii="Times New Roman"/>
        </w:rPr>
        <w:t>’</w:t>
      </w:r>
      <w:r>
        <w:rPr>
          <w:rFonts w:ascii="Times New Roman"/>
        </w:rPr>
        <w:t>h00000000;</w:t>
      </w:r>
    </w:p>
    <w:p w14:paraId="6D146D0C" w14:textId="77777777" w:rsidR="00DB793B" w:rsidRDefault="00DB793B" w:rsidP="00DB793B">
      <w:pPr>
        <w:rPr>
          <w:rFonts w:ascii="Times New Roman"/>
        </w:rPr>
      </w:pPr>
      <w:r>
        <w:rPr>
          <w:rFonts w:ascii="Times New Roman" w:hint="eastAsia"/>
        </w:rPr>
        <w:t>当</w:t>
      </w:r>
      <w:r>
        <w:rPr>
          <w:rFonts w:ascii="Times New Roman"/>
        </w:rPr>
        <w:t>s = 3</w:t>
      </w:r>
      <w:r>
        <w:rPr>
          <w:rFonts w:ascii="Times New Roman"/>
        </w:rPr>
        <w:t>’</w:t>
      </w:r>
      <w:r>
        <w:rPr>
          <w:rFonts w:ascii="Times New Roman"/>
        </w:rPr>
        <w:t>b001</w:t>
      </w:r>
      <w:r>
        <w:rPr>
          <w:rFonts w:ascii="Times New Roman" w:hint="eastAsia"/>
        </w:rPr>
        <w:t>时，</w:t>
      </w:r>
      <w:r>
        <w:rPr>
          <w:rFonts w:ascii="Times New Roman" w:hint="eastAsia"/>
        </w:rPr>
        <w:t>o</w:t>
      </w:r>
      <w:r>
        <w:rPr>
          <w:rFonts w:ascii="Times New Roman"/>
        </w:rPr>
        <w:t xml:space="preserve"> = I1 = 32</w:t>
      </w:r>
      <w:r>
        <w:rPr>
          <w:rFonts w:ascii="Times New Roman"/>
        </w:rPr>
        <w:t>’</w:t>
      </w:r>
      <w:r>
        <w:rPr>
          <w:rFonts w:ascii="Times New Roman"/>
        </w:rPr>
        <w:t xml:space="preserve">h11111111; </w:t>
      </w:r>
    </w:p>
    <w:p w14:paraId="43A85D2B" w14:textId="77777777" w:rsidR="00DB793B" w:rsidRDefault="00DB793B" w:rsidP="00DB793B">
      <w:pPr>
        <w:rPr>
          <w:rFonts w:ascii="Times New Roman"/>
        </w:rPr>
      </w:pPr>
      <w:r>
        <w:rPr>
          <w:rFonts w:ascii="Times New Roman" w:hint="eastAsia"/>
        </w:rPr>
        <w:t>当</w:t>
      </w:r>
      <w:r>
        <w:rPr>
          <w:rFonts w:ascii="Times New Roman"/>
        </w:rPr>
        <w:t>s = 3</w:t>
      </w:r>
      <w:r>
        <w:rPr>
          <w:rFonts w:ascii="Times New Roman"/>
        </w:rPr>
        <w:t>’</w:t>
      </w:r>
      <w:r>
        <w:rPr>
          <w:rFonts w:ascii="Times New Roman"/>
        </w:rPr>
        <w:t>b010</w:t>
      </w:r>
      <w:r>
        <w:rPr>
          <w:rFonts w:ascii="Times New Roman" w:hint="eastAsia"/>
        </w:rPr>
        <w:t>时，</w:t>
      </w:r>
      <w:r>
        <w:rPr>
          <w:rFonts w:ascii="Times New Roman" w:hint="eastAsia"/>
        </w:rPr>
        <w:t>o</w:t>
      </w:r>
      <w:r>
        <w:rPr>
          <w:rFonts w:ascii="Times New Roman"/>
        </w:rPr>
        <w:t xml:space="preserve"> = I2 = 32</w:t>
      </w:r>
      <w:r>
        <w:rPr>
          <w:rFonts w:ascii="Times New Roman"/>
        </w:rPr>
        <w:t>’</w:t>
      </w:r>
      <w:r>
        <w:rPr>
          <w:rFonts w:ascii="Times New Roman"/>
        </w:rPr>
        <w:t xml:space="preserve">h22222222; </w:t>
      </w:r>
    </w:p>
    <w:p w14:paraId="2D0B258C" w14:textId="77777777" w:rsidR="00DB793B" w:rsidRDefault="00DB793B" w:rsidP="00DB793B">
      <w:pPr>
        <w:rPr>
          <w:rFonts w:ascii="Times New Roman"/>
        </w:rPr>
      </w:pPr>
      <w:r>
        <w:rPr>
          <w:rFonts w:ascii="Times New Roman" w:hint="eastAsia"/>
        </w:rPr>
        <w:t>当</w:t>
      </w:r>
      <w:r>
        <w:rPr>
          <w:rFonts w:ascii="Times New Roman"/>
        </w:rPr>
        <w:t>s = 3</w:t>
      </w:r>
      <w:r>
        <w:rPr>
          <w:rFonts w:ascii="Times New Roman"/>
        </w:rPr>
        <w:t>’</w:t>
      </w:r>
      <w:r>
        <w:rPr>
          <w:rFonts w:ascii="Times New Roman"/>
        </w:rPr>
        <w:t>b011</w:t>
      </w:r>
      <w:r>
        <w:rPr>
          <w:rFonts w:ascii="Times New Roman" w:hint="eastAsia"/>
        </w:rPr>
        <w:t>时，</w:t>
      </w:r>
      <w:r>
        <w:rPr>
          <w:rFonts w:ascii="Times New Roman" w:hint="eastAsia"/>
        </w:rPr>
        <w:t>o</w:t>
      </w:r>
      <w:r>
        <w:rPr>
          <w:rFonts w:ascii="Times New Roman"/>
        </w:rPr>
        <w:t xml:space="preserve"> = I3 = 32</w:t>
      </w:r>
      <w:r>
        <w:rPr>
          <w:rFonts w:ascii="Times New Roman"/>
        </w:rPr>
        <w:t>’</w:t>
      </w:r>
      <w:r>
        <w:rPr>
          <w:rFonts w:ascii="Times New Roman"/>
        </w:rPr>
        <w:t>haaaaaaaa;</w:t>
      </w:r>
    </w:p>
    <w:p w14:paraId="1FAC270E" w14:textId="77777777" w:rsidR="00DB793B" w:rsidRDefault="00DB793B" w:rsidP="00DB793B">
      <w:pPr>
        <w:rPr>
          <w:rFonts w:ascii="Times New Roman"/>
        </w:rPr>
      </w:pPr>
      <w:r>
        <w:rPr>
          <w:rFonts w:ascii="Times New Roman" w:hint="eastAsia"/>
        </w:rPr>
        <w:t>当</w:t>
      </w:r>
      <w:r>
        <w:rPr>
          <w:rFonts w:ascii="Times New Roman"/>
        </w:rPr>
        <w:t>s = 3</w:t>
      </w:r>
      <w:r>
        <w:rPr>
          <w:rFonts w:ascii="Times New Roman"/>
        </w:rPr>
        <w:t>’</w:t>
      </w:r>
      <w:r>
        <w:rPr>
          <w:rFonts w:ascii="Times New Roman"/>
        </w:rPr>
        <w:t>b100</w:t>
      </w:r>
      <w:r>
        <w:rPr>
          <w:rFonts w:ascii="Times New Roman" w:hint="eastAsia"/>
        </w:rPr>
        <w:t>时，</w:t>
      </w:r>
      <w:r>
        <w:rPr>
          <w:rFonts w:ascii="Times New Roman"/>
        </w:rPr>
        <w:t>o = I4 = 32</w:t>
      </w:r>
      <w:r>
        <w:rPr>
          <w:rFonts w:ascii="Times New Roman"/>
        </w:rPr>
        <w:t>’</w:t>
      </w:r>
      <w:r>
        <w:rPr>
          <w:rFonts w:ascii="Times New Roman"/>
        </w:rPr>
        <w:t>hbbbbbbbb;</w:t>
      </w:r>
    </w:p>
    <w:p w14:paraId="2A630A98" w14:textId="77777777" w:rsidR="00DB793B" w:rsidRDefault="00DB793B" w:rsidP="00DB793B">
      <w:pPr>
        <w:rPr>
          <w:rFonts w:ascii="Times New Roman"/>
        </w:rPr>
      </w:pPr>
      <w:r>
        <w:rPr>
          <w:rFonts w:ascii="Times New Roman" w:hint="eastAsia"/>
        </w:rPr>
        <w:t>当</w:t>
      </w:r>
      <w:r>
        <w:rPr>
          <w:rFonts w:ascii="Times New Roman"/>
        </w:rPr>
        <w:t>s = 3</w:t>
      </w:r>
      <w:r>
        <w:rPr>
          <w:rFonts w:ascii="Times New Roman"/>
        </w:rPr>
        <w:t>’</w:t>
      </w:r>
      <w:r>
        <w:rPr>
          <w:rFonts w:ascii="Times New Roman"/>
        </w:rPr>
        <w:t>b101</w:t>
      </w:r>
      <w:r>
        <w:rPr>
          <w:rFonts w:ascii="Times New Roman" w:hint="eastAsia"/>
        </w:rPr>
        <w:t>时，</w:t>
      </w:r>
      <w:r>
        <w:rPr>
          <w:rFonts w:ascii="Times New Roman" w:hint="eastAsia"/>
        </w:rPr>
        <w:t>o</w:t>
      </w:r>
      <w:r>
        <w:rPr>
          <w:rFonts w:ascii="Times New Roman"/>
        </w:rPr>
        <w:t xml:space="preserve"> = I5 = 32</w:t>
      </w:r>
      <w:r>
        <w:rPr>
          <w:rFonts w:ascii="Times New Roman"/>
        </w:rPr>
        <w:t>’</w:t>
      </w:r>
      <w:r>
        <w:rPr>
          <w:rFonts w:ascii="Times New Roman"/>
        </w:rPr>
        <w:t>hffffffff;</w:t>
      </w:r>
    </w:p>
    <w:p w14:paraId="349A4023" w14:textId="77777777" w:rsidR="00DB793B" w:rsidRDefault="00DB793B" w:rsidP="00DB793B">
      <w:pPr>
        <w:rPr>
          <w:rFonts w:ascii="Times New Roman"/>
        </w:rPr>
      </w:pPr>
      <w:r>
        <w:rPr>
          <w:rFonts w:ascii="Times New Roman" w:hint="eastAsia"/>
        </w:rPr>
        <w:t>当</w:t>
      </w:r>
      <w:r>
        <w:rPr>
          <w:rFonts w:ascii="Times New Roman"/>
        </w:rPr>
        <w:t>s = 3</w:t>
      </w:r>
      <w:r>
        <w:rPr>
          <w:rFonts w:ascii="Times New Roman"/>
        </w:rPr>
        <w:t>’</w:t>
      </w:r>
      <w:r>
        <w:rPr>
          <w:rFonts w:ascii="Times New Roman"/>
        </w:rPr>
        <w:t>b110</w:t>
      </w:r>
      <w:r>
        <w:rPr>
          <w:rFonts w:ascii="Times New Roman" w:hint="eastAsia"/>
        </w:rPr>
        <w:t>时，</w:t>
      </w:r>
      <w:r>
        <w:rPr>
          <w:rFonts w:ascii="Times New Roman" w:hint="eastAsia"/>
        </w:rPr>
        <w:t>o</w:t>
      </w:r>
      <w:r>
        <w:rPr>
          <w:rFonts w:ascii="Times New Roman"/>
        </w:rPr>
        <w:t xml:space="preserve"> = I6 = 32</w:t>
      </w:r>
      <w:r>
        <w:rPr>
          <w:rFonts w:ascii="Times New Roman"/>
        </w:rPr>
        <w:t>’</w:t>
      </w:r>
      <w:r>
        <w:rPr>
          <w:rFonts w:ascii="Times New Roman"/>
        </w:rPr>
        <w:t>h12345678;</w:t>
      </w:r>
    </w:p>
    <w:p w14:paraId="1C9B4D2B" w14:textId="77777777" w:rsidR="00DB793B" w:rsidRDefault="00DB793B" w:rsidP="00DB793B">
      <w:pPr>
        <w:rPr>
          <w:rFonts w:ascii="Times New Roman"/>
        </w:rPr>
      </w:pPr>
      <w:r>
        <w:rPr>
          <w:rFonts w:ascii="Times New Roman" w:hint="eastAsia"/>
        </w:rPr>
        <w:lastRenderedPageBreak/>
        <w:t>当</w:t>
      </w:r>
      <w:r>
        <w:rPr>
          <w:rFonts w:ascii="Times New Roman"/>
        </w:rPr>
        <w:t>s = 3</w:t>
      </w:r>
      <w:r>
        <w:rPr>
          <w:rFonts w:ascii="Times New Roman"/>
        </w:rPr>
        <w:t>’</w:t>
      </w:r>
      <w:r>
        <w:rPr>
          <w:rFonts w:ascii="Times New Roman"/>
        </w:rPr>
        <w:t>b111</w:t>
      </w:r>
      <w:r>
        <w:rPr>
          <w:rFonts w:ascii="Times New Roman" w:hint="eastAsia"/>
        </w:rPr>
        <w:t>时，</w:t>
      </w:r>
      <w:r>
        <w:rPr>
          <w:rFonts w:ascii="Times New Roman" w:hint="eastAsia"/>
        </w:rPr>
        <w:t>o</w:t>
      </w:r>
      <w:r>
        <w:rPr>
          <w:rFonts w:ascii="Times New Roman"/>
        </w:rPr>
        <w:t xml:space="preserve"> = I7 = 32</w:t>
      </w:r>
      <w:r>
        <w:rPr>
          <w:rFonts w:ascii="Times New Roman"/>
        </w:rPr>
        <w:t>’</w:t>
      </w:r>
      <w:r>
        <w:rPr>
          <w:rFonts w:ascii="Times New Roman"/>
        </w:rPr>
        <w:t>habcdefed.</w:t>
      </w:r>
    </w:p>
    <w:p w14:paraId="0CEC24EB" w14:textId="77777777" w:rsidR="00DB793B" w:rsidRDefault="00DB793B" w:rsidP="00DB793B">
      <w:pPr>
        <w:rPr>
          <w:rFonts w:ascii="Times New Roman"/>
        </w:rPr>
      </w:pPr>
      <w:r>
        <w:rPr>
          <w:rFonts w:ascii="Times New Roman" w:hint="eastAsia"/>
        </w:rPr>
        <w:t>从仿真结果分析可知，符合八选一译码器的原理。</w:t>
      </w:r>
    </w:p>
    <w:p w14:paraId="30017EC3" w14:textId="04FA00A3" w:rsidR="00DB793B" w:rsidRPr="00DB793B" w:rsidRDefault="00DB793B" w:rsidP="00DB793B"/>
    <w:p w14:paraId="02FDA253" w14:textId="56D7D252" w:rsidR="007754C9" w:rsidRPr="00F617F5" w:rsidRDefault="007754C9" w:rsidP="000C25D0">
      <w:pPr>
        <w:rPr>
          <w:b/>
          <w:bCs/>
        </w:rPr>
      </w:pPr>
      <w:r w:rsidRPr="00F617F5">
        <w:rPr>
          <w:rFonts w:hint="eastAsia"/>
          <w:b/>
          <w:bCs/>
        </w:rPr>
        <w:t>4</w:t>
      </w:r>
      <w:r w:rsidRPr="00F617F5">
        <w:rPr>
          <w:b/>
          <w:bCs/>
        </w:rPr>
        <w:t>.1.2.7 MUX2T1_64</w:t>
      </w:r>
    </w:p>
    <w:p w14:paraId="30AC76EC" w14:textId="4C8DC7CD" w:rsidR="007754C9" w:rsidRDefault="00987D21" w:rsidP="000C25D0">
      <w:r>
        <w:rPr>
          <w:rFonts w:hint="eastAsia"/>
        </w:rPr>
        <w:t>该模块的代码如下：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987D21" w:rsidRPr="00C2393D" w14:paraId="45D205DD" w14:textId="77777777" w:rsidTr="00C2393D">
        <w:tc>
          <w:tcPr>
            <w:tcW w:w="8522" w:type="dxa"/>
            <w:shd w:val="clear" w:color="auto" w:fill="EEECE1" w:themeFill="background2"/>
          </w:tcPr>
          <w:p w14:paraId="013D6DC2"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module MUX2T1_64(</w:t>
            </w:r>
          </w:p>
          <w:p w14:paraId="2CA85F41"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input [63:0]a,</w:t>
            </w:r>
          </w:p>
          <w:p w14:paraId="525B07CC"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input [63:0]b,</w:t>
            </w:r>
          </w:p>
          <w:p w14:paraId="0946F185"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input s,</w:t>
            </w:r>
          </w:p>
          <w:p w14:paraId="01AC335E"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output [63:0]o</w:t>
            </w:r>
          </w:p>
          <w:p w14:paraId="463B4B87"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w:t>
            </w:r>
          </w:p>
          <w:p w14:paraId="6BCD6497"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assign o = s ? b : a;</w:t>
            </w:r>
          </w:p>
          <w:p w14:paraId="586F6DBE" w14:textId="4198F0F0" w:rsidR="00987D21" w:rsidRPr="00C2393D" w:rsidRDefault="00C2393D" w:rsidP="00C2393D">
            <w:pPr>
              <w:rPr>
                <w:rFonts w:ascii="Courier New" w:hAnsi="Courier New" w:cs="Courier New"/>
                <w:sz w:val="20"/>
                <w:szCs w:val="20"/>
              </w:rPr>
            </w:pPr>
            <w:r w:rsidRPr="00C2393D">
              <w:rPr>
                <w:rFonts w:ascii="Courier New" w:hAnsi="Courier New" w:cs="Courier New"/>
                <w:sz w:val="20"/>
                <w:szCs w:val="20"/>
              </w:rPr>
              <w:t>endmodule</w:t>
            </w:r>
          </w:p>
        </w:tc>
      </w:tr>
    </w:tbl>
    <w:p w14:paraId="7636E9E6" w14:textId="1BD87D01" w:rsidR="00987D21" w:rsidRDefault="00C2393D" w:rsidP="000C25D0">
      <w:r>
        <w:rPr>
          <w:rFonts w:hint="eastAsia"/>
        </w:rPr>
        <w:t>仿真代码如下：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C2393D" w:rsidRPr="00C2393D" w14:paraId="4C6BF737" w14:textId="77777777" w:rsidTr="00C2393D">
        <w:tc>
          <w:tcPr>
            <w:tcW w:w="8522" w:type="dxa"/>
            <w:shd w:val="clear" w:color="auto" w:fill="EEECE1" w:themeFill="background2"/>
          </w:tcPr>
          <w:p w14:paraId="23558BE5"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module MUX2T1_64_sim;</w:t>
            </w:r>
          </w:p>
          <w:p w14:paraId="23E4A875"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reg [63:0]a;</w:t>
            </w:r>
          </w:p>
          <w:p w14:paraId="161F694C"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reg [62:0]b;</w:t>
            </w:r>
          </w:p>
          <w:p w14:paraId="4E174573"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reg s;</w:t>
            </w:r>
          </w:p>
          <w:p w14:paraId="6DD0397F"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wire [63:0]o;</w:t>
            </w:r>
          </w:p>
          <w:p w14:paraId="683AAC7A" w14:textId="77777777" w:rsidR="00C2393D" w:rsidRPr="00C2393D" w:rsidRDefault="00C2393D" w:rsidP="00C2393D">
            <w:pPr>
              <w:rPr>
                <w:rFonts w:ascii="Courier New" w:hAnsi="Courier New" w:cs="Courier New"/>
                <w:sz w:val="20"/>
                <w:szCs w:val="20"/>
              </w:rPr>
            </w:pPr>
          </w:p>
          <w:p w14:paraId="2DF7C187"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MUX2T1_64 a33(</w:t>
            </w:r>
          </w:p>
          <w:p w14:paraId="14C81F87"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.a(a),</w:t>
            </w:r>
          </w:p>
          <w:p w14:paraId="5C6E3C75"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.b(b),</w:t>
            </w:r>
          </w:p>
          <w:p w14:paraId="0C123A1C"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.s(s),</w:t>
            </w:r>
          </w:p>
          <w:p w14:paraId="324C0356"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.o(o)</w:t>
            </w:r>
          </w:p>
          <w:p w14:paraId="2928D8CE"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w:t>
            </w:r>
          </w:p>
          <w:p w14:paraId="1F121328" w14:textId="77777777" w:rsidR="00C2393D" w:rsidRPr="00C2393D" w:rsidRDefault="00C2393D" w:rsidP="00C2393D">
            <w:pPr>
              <w:rPr>
                <w:rFonts w:ascii="Courier New" w:hAnsi="Courier New" w:cs="Courier New"/>
                <w:sz w:val="20"/>
                <w:szCs w:val="20"/>
              </w:rPr>
            </w:pPr>
          </w:p>
          <w:p w14:paraId="1375A17A"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initial begin</w:t>
            </w:r>
          </w:p>
          <w:p w14:paraId="22C084C9"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a = 64'h89abff66;</w:t>
            </w:r>
          </w:p>
          <w:p w14:paraId="4EB2E717"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b = 64'h1234ffff;</w:t>
            </w:r>
          </w:p>
          <w:p w14:paraId="40582F8D"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s = 1;</w:t>
            </w:r>
          </w:p>
          <w:p w14:paraId="12251808"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#200;</w:t>
            </w:r>
          </w:p>
          <w:p w14:paraId="34179C49"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s = 0;</w:t>
            </w:r>
          </w:p>
          <w:p w14:paraId="08D36AE6"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 xml:space="preserve">    #100;</w:t>
            </w:r>
          </w:p>
          <w:p w14:paraId="31B8ACE2" w14:textId="7777777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end</w:t>
            </w:r>
          </w:p>
          <w:p w14:paraId="52601E01" w14:textId="14CD1DD7" w:rsidR="00C2393D" w:rsidRPr="00C2393D" w:rsidRDefault="00C2393D" w:rsidP="00C2393D">
            <w:pPr>
              <w:rPr>
                <w:rFonts w:ascii="Courier New" w:hAnsi="Courier New" w:cs="Courier New"/>
                <w:sz w:val="20"/>
                <w:szCs w:val="20"/>
              </w:rPr>
            </w:pPr>
            <w:r w:rsidRPr="00C2393D">
              <w:rPr>
                <w:rFonts w:ascii="Courier New" w:hAnsi="Courier New" w:cs="Courier New"/>
                <w:sz w:val="20"/>
                <w:szCs w:val="20"/>
              </w:rPr>
              <w:t>endmodule</w:t>
            </w:r>
          </w:p>
        </w:tc>
      </w:tr>
    </w:tbl>
    <w:p w14:paraId="6C320F77" w14:textId="7CA3989E" w:rsidR="00C2393D" w:rsidRDefault="00C2393D" w:rsidP="000C25D0">
      <w:r>
        <w:rPr>
          <w:rFonts w:hint="eastAsia"/>
        </w:rPr>
        <w:t>仿真波形图如下：</w:t>
      </w:r>
    </w:p>
    <w:p w14:paraId="2B22D4BE" w14:textId="4514E2A1" w:rsidR="00C2393D" w:rsidRDefault="00C2393D" w:rsidP="00C2393D">
      <w:pPr>
        <w:jc w:val="center"/>
      </w:pPr>
      <w:r w:rsidRPr="00C2393D">
        <w:rPr>
          <w:noProof/>
        </w:rPr>
        <w:drawing>
          <wp:inline distT="0" distB="0" distL="0" distR="0" wp14:anchorId="4D470E7B" wp14:editId="31071412">
            <wp:extent cx="5274310" cy="13093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09370"/>
                    </a:xfrm>
                    <a:prstGeom prst="rect">
                      <a:avLst/>
                    </a:prstGeom>
                  </pic:spPr>
                </pic:pic>
              </a:graphicData>
            </a:graphic>
          </wp:inline>
        </w:drawing>
      </w:r>
    </w:p>
    <w:p w14:paraId="5BC63321" w14:textId="2DDA3F87" w:rsidR="00C2393D" w:rsidRDefault="00C2393D" w:rsidP="000C25D0">
      <w:r>
        <w:rPr>
          <w:rFonts w:hint="eastAsia"/>
        </w:rPr>
        <w:lastRenderedPageBreak/>
        <w:t>对仿真波形图进行分析：</w:t>
      </w:r>
    </w:p>
    <w:p w14:paraId="28C3DB30" w14:textId="465370FE" w:rsidR="00C2393D" w:rsidRDefault="00C2393D" w:rsidP="000C25D0">
      <w:r>
        <w:rPr>
          <w:rFonts w:hint="eastAsia"/>
        </w:rPr>
        <w:t>当</w:t>
      </w:r>
      <w:r>
        <w:rPr>
          <w:rFonts w:hint="eastAsia"/>
        </w:rPr>
        <w:t>s</w:t>
      </w:r>
      <w:r>
        <w:t xml:space="preserve"> = 0</w:t>
      </w:r>
      <w:r>
        <w:rPr>
          <w:rFonts w:hint="eastAsia"/>
        </w:rPr>
        <w:t>的时候，选择</w:t>
      </w:r>
      <w:r>
        <w:rPr>
          <w:rFonts w:hint="eastAsia"/>
        </w:rPr>
        <w:t>a</w:t>
      </w:r>
      <w:r>
        <w:rPr>
          <w:rFonts w:hint="eastAsia"/>
        </w:rPr>
        <w:t>；当</w:t>
      </w:r>
      <w:r>
        <w:rPr>
          <w:rFonts w:hint="eastAsia"/>
        </w:rPr>
        <w:t>s</w:t>
      </w:r>
      <w:r>
        <w:t xml:space="preserve"> =1</w:t>
      </w:r>
      <w:r>
        <w:rPr>
          <w:rFonts w:hint="eastAsia"/>
        </w:rPr>
        <w:t>的时候，选择</w:t>
      </w:r>
      <w:r>
        <w:rPr>
          <w:rFonts w:hint="eastAsia"/>
        </w:rPr>
        <w:t>b</w:t>
      </w:r>
      <w:r>
        <w:t>.</w:t>
      </w:r>
    </w:p>
    <w:p w14:paraId="0A22A68E" w14:textId="0A71599E" w:rsidR="00C2393D" w:rsidRDefault="00C2393D" w:rsidP="000C25D0">
      <w:r>
        <w:rPr>
          <w:rFonts w:hint="eastAsia"/>
        </w:rPr>
        <w:t>综上所述，符合</w:t>
      </w:r>
      <w:r>
        <w:rPr>
          <w:rFonts w:hint="eastAsia"/>
        </w:rPr>
        <w:t>M</w:t>
      </w:r>
      <w:r>
        <w:t>UX2T1_64</w:t>
      </w:r>
      <w:r>
        <w:rPr>
          <w:rFonts w:hint="eastAsia"/>
        </w:rPr>
        <w:t>模块的原理。</w:t>
      </w:r>
    </w:p>
    <w:p w14:paraId="3987C7C8" w14:textId="77777777" w:rsidR="00442985" w:rsidRDefault="00442985" w:rsidP="000C25D0"/>
    <w:p w14:paraId="3460C7BA" w14:textId="44CF870C" w:rsidR="007754C9" w:rsidRPr="00F617F5" w:rsidRDefault="007754C9" w:rsidP="000C25D0">
      <w:pPr>
        <w:rPr>
          <w:b/>
          <w:bCs/>
        </w:rPr>
      </w:pPr>
      <w:r w:rsidRPr="00F617F5">
        <w:rPr>
          <w:rFonts w:hint="eastAsia"/>
          <w:b/>
          <w:bCs/>
        </w:rPr>
        <w:t>4</w:t>
      </w:r>
      <w:r w:rsidRPr="00F617F5">
        <w:rPr>
          <w:b/>
          <w:bCs/>
        </w:rPr>
        <w:t>.1.2.8 MUX2T1_8</w:t>
      </w:r>
    </w:p>
    <w:p w14:paraId="687CA6A2" w14:textId="1DC9BB65" w:rsidR="007754C9" w:rsidRDefault="00442985" w:rsidP="000C25D0">
      <w:r>
        <w:rPr>
          <w:rFonts w:hint="eastAsia"/>
        </w:rPr>
        <w:t>该模块的代码如下：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42985" w:rsidRPr="00543A0A" w14:paraId="7C59ECE2" w14:textId="77777777" w:rsidTr="00543A0A">
        <w:tc>
          <w:tcPr>
            <w:tcW w:w="8522" w:type="dxa"/>
            <w:shd w:val="clear" w:color="auto" w:fill="EEECE1" w:themeFill="background2"/>
          </w:tcPr>
          <w:p w14:paraId="5A82974A"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module MUX2T1_8(</w:t>
            </w:r>
          </w:p>
          <w:p w14:paraId="5EF2E6C5"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input [7:0]a,</w:t>
            </w:r>
          </w:p>
          <w:p w14:paraId="278BFB32"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input [7:0]b,</w:t>
            </w:r>
          </w:p>
          <w:p w14:paraId="403068A8"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input s,</w:t>
            </w:r>
          </w:p>
          <w:p w14:paraId="1C2BD76A"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output [7:0]o</w:t>
            </w:r>
          </w:p>
          <w:p w14:paraId="58F3C3F0"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w:t>
            </w:r>
          </w:p>
          <w:p w14:paraId="1AB0C480"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assign o = s ? b : a;</w:t>
            </w:r>
          </w:p>
          <w:p w14:paraId="3BBDD324" w14:textId="0A6F3513" w:rsidR="00442985" w:rsidRPr="00543A0A" w:rsidRDefault="00543A0A" w:rsidP="00543A0A">
            <w:pPr>
              <w:rPr>
                <w:rFonts w:ascii="Courier New" w:hAnsi="Courier New" w:cs="Courier New"/>
                <w:sz w:val="20"/>
                <w:szCs w:val="20"/>
              </w:rPr>
            </w:pPr>
            <w:r w:rsidRPr="00543A0A">
              <w:rPr>
                <w:rFonts w:ascii="Courier New" w:hAnsi="Courier New" w:cs="Courier New"/>
                <w:sz w:val="20"/>
                <w:szCs w:val="20"/>
              </w:rPr>
              <w:t>endmodule</w:t>
            </w:r>
          </w:p>
        </w:tc>
      </w:tr>
    </w:tbl>
    <w:p w14:paraId="22DE010B" w14:textId="4967CDBF" w:rsidR="00442985" w:rsidRDefault="00442985" w:rsidP="000C25D0">
      <w:r>
        <w:rPr>
          <w:rFonts w:hint="eastAsia"/>
        </w:rPr>
        <w:t>该模块的仿真代码如下：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42985" w:rsidRPr="00543A0A" w14:paraId="3CC915A2" w14:textId="77777777" w:rsidTr="00543A0A">
        <w:tc>
          <w:tcPr>
            <w:tcW w:w="8522" w:type="dxa"/>
            <w:shd w:val="clear" w:color="auto" w:fill="EEECE1" w:themeFill="background2"/>
          </w:tcPr>
          <w:p w14:paraId="41E6F6B3"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module MUX8sim;</w:t>
            </w:r>
          </w:p>
          <w:p w14:paraId="54930D57"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reg [7:0]a;</w:t>
            </w:r>
          </w:p>
          <w:p w14:paraId="2873940E"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reg [7:0]b;</w:t>
            </w:r>
          </w:p>
          <w:p w14:paraId="7503A191"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reg s;</w:t>
            </w:r>
          </w:p>
          <w:p w14:paraId="275A38A1"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wire [7:0]o;</w:t>
            </w:r>
          </w:p>
          <w:p w14:paraId="4B3B4331" w14:textId="77777777" w:rsidR="00543A0A" w:rsidRPr="00543A0A" w:rsidRDefault="00543A0A" w:rsidP="00543A0A">
            <w:pPr>
              <w:rPr>
                <w:rFonts w:ascii="Courier New" w:hAnsi="Courier New" w:cs="Courier New"/>
                <w:sz w:val="20"/>
                <w:szCs w:val="20"/>
              </w:rPr>
            </w:pPr>
          </w:p>
          <w:p w14:paraId="3B8D8C50"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MUX2T1_8 MUX2T1_8_U(</w:t>
            </w:r>
          </w:p>
          <w:p w14:paraId="404CA6EA"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.a(a),</w:t>
            </w:r>
          </w:p>
          <w:p w14:paraId="57AC2E48"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.b(b),</w:t>
            </w:r>
          </w:p>
          <w:p w14:paraId="037860BE"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.s(s),</w:t>
            </w:r>
          </w:p>
          <w:p w14:paraId="3C2411AB"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.o(o)</w:t>
            </w:r>
          </w:p>
          <w:p w14:paraId="4EC6B33F"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w:t>
            </w:r>
          </w:p>
          <w:p w14:paraId="37D767D5" w14:textId="77777777" w:rsidR="00543A0A" w:rsidRPr="00543A0A" w:rsidRDefault="00543A0A" w:rsidP="00543A0A">
            <w:pPr>
              <w:rPr>
                <w:rFonts w:ascii="Courier New" w:hAnsi="Courier New" w:cs="Courier New"/>
                <w:sz w:val="20"/>
                <w:szCs w:val="20"/>
              </w:rPr>
            </w:pPr>
          </w:p>
          <w:p w14:paraId="5DB71817"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initial begin</w:t>
            </w:r>
          </w:p>
          <w:p w14:paraId="54240FA8"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a = 8'hab;</w:t>
            </w:r>
          </w:p>
          <w:p w14:paraId="0679900E"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b = 8'hff;</w:t>
            </w:r>
          </w:p>
          <w:p w14:paraId="00980B68"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s = 1;</w:t>
            </w:r>
          </w:p>
          <w:p w14:paraId="63FA4F99"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#200;</w:t>
            </w:r>
          </w:p>
          <w:p w14:paraId="14CC90FB"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s = 0;</w:t>
            </w:r>
          </w:p>
          <w:p w14:paraId="06E29772"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 xml:space="preserve">    #100;</w:t>
            </w:r>
          </w:p>
          <w:p w14:paraId="3DD8B4F9" w14:textId="77777777" w:rsidR="00543A0A" w:rsidRPr="00543A0A" w:rsidRDefault="00543A0A" w:rsidP="00543A0A">
            <w:pPr>
              <w:rPr>
                <w:rFonts w:ascii="Courier New" w:hAnsi="Courier New" w:cs="Courier New"/>
                <w:sz w:val="20"/>
                <w:szCs w:val="20"/>
              </w:rPr>
            </w:pPr>
            <w:r w:rsidRPr="00543A0A">
              <w:rPr>
                <w:rFonts w:ascii="Courier New" w:hAnsi="Courier New" w:cs="Courier New"/>
                <w:sz w:val="20"/>
                <w:szCs w:val="20"/>
              </w:rPr>
              <w:t>end</w:t>
            </w:r>
          </w:p>
          <w:p w14:paraId="3519E092" w14:textId="3DA39604" w:rsidR="00442985" w:rsidRPr="00543A0A" w:rsidRDefault="00543A0A" w:rsidP="00543A0A">
            <w:pPr>
              <w:rPr>
                <w:rFonts w:ascii="Courier New" w:hAnsi="Courier New" w:cs="Courier New"/>
                <w:sz w:val="20"/>
                <w:szCs w:val="20"/>
              </w:rPr>
            </w:pPr>
            <w:r w:rsidRPr="00543A0A">
              <w:rPr>
                <w:rFonts w:ascii="Courier New" w:hAnsi="Courier New" w:cs="Courier New"/>
                <w:sz w:val="20"/>
                <w:szCs w:val="20"/>
              </w:rPr>
              <w:t>endmodule</w:t>
            </w:r>
          </w:p>
        </w:tc>
      </w:tr>
    </w:tbl>
    <w:p w14:paraId="4E92DEB5" w14:textId="314D5598" w:rsidR="00442985" w:rsidRDefault="00442985" w:rsidP="000C25D0">
      <w:r>
        <w:rPr>
          <w:rFonts w:hint="eastAsia"/>
        </w:rPr>
        <w:t>该模块的仿真波形如下：</w:t>
      </w:r>
    </w:p>
    <w:p w14:paraId="7ED96C40" w14:textId="74AA8CA8" w:rsidR="00442985" w:rsidRDefault="00543A0A" w:rsidP="00543A0A">
      <w:pPr>
        <w:jc w:val="center"/>
      </w:pPr>
      <w:r w:rsidRPr="00543A0A">
        <w:rPr>
          <w:noProof/>
        </w:rPr>
        <w:lastRenderedPageBreak/>
        <w:drawing>
          <wp:inline distT="0" distB="0" distL="0" distR="0" wp14:anchorId="4DE30E41" wp14:editId="1AA6ABF5">
            <wp:extent cx="5052498" cy="13717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2498" cy="1371719"/>
                    </a:xfrm>
                    <a:prstGeom prst="rect">
                      <a:avLst/>
                    </a:prstGeom>
                  </pic:spPr>
                </pic:pic>
              </a:graphicData>
            </a:graphic>
          </wp:inline>
        </w:drawing>
      </w:r>
    </w:p>
    <w:p w14:paraId="7DC75F8A" w14:textId="5591B9F8" w:rsidR="00442985" w:rsidRDefault="00442985" w:rsidP="000C25D0">
      <w:r>
        <w:rPr>
          <w:rFonts w:hint="eastAsia"/>
        </w:rPr>
        <w:t>对生成的仿真波形进行验证：</w:t>
      </w:r>
    </w:p>
    <w:p w14:paraId="79FAB4CC" w14:textId="77777777" w:rsidR="00442985" w:rsidRDefault="00442985" w:rsidP="00442985">
      <w:r>
        <w:rPr>
          <w:rFonts w:hint="eastAsia"/>
        </w:rPr>
        <w:t>当</w:t>
      </w:r>
      <w:r>
        <w:rPr>
          <w:rFonts w:hint="eastAsia"/>
        </w:rPr>
        <w:t>s</w:t>
      </w:r>
      <w:r>
        <w:t xml:space="preserve"> = 0</w:t>
      </w:r>
      <w:r>
        <w:rPr>
          <w:rFonts w:hint="eastAsia"/>
        </w:rPr>
        <w:t>的时候，选择</w:t>
      </w:r>
      <w:r>
        <w:rPr>
          <w:rFonts w:hint="eastAsia"/>
        </w:rPr>
        <w:t>a</w:t>
      </w:r>
      <w:r>
        <w:rPr>
          <w:rFonts w:hint="eastAsia"/>
        </w:rPr>
        <w:t>；当</w:t>
      </w:r>
      <w:r>
        <w:rPr>
          <w:rFonts w:hint="eastAsia"/>
        </w:rPr>
        <w:t>s</w:t>
      </w:r>
      <w:r>
        <w:t xml:space="preserve"> =1</w:t>
      </w:r>
      <w:r>
        <w:rPr>
          <w:rFonts w:hint="eastAsia"/>
        </w:rPr>
        <w:t>的时候，选择</w:t>
      </w:r>
      <w:r>
        <w:rPr>
          <w:rFonts w:hint="eastAsia"/>
        </w:rPr>
        <w:t>b</w:t>
      </w:r>
      <w:r>
        <w:t>.</w:t>
      </w:r>
    </w:p>
    <w:p w14:paraId="52984884" w14:textId="372B4FCE" w:rsidR="00442985" w:rsidRPr="00442985" w:rsidRDefault="00442985" w:rsidP="000C25D0">
      <w:r>
        <w:rPr>
          <w:rFonts w:hint="eastAsia"/>
        </w:rPr>
        <w:t>综上所述，符合</w:t>
      </w:r>
      <w:r>
        <w:rPr>
          <w:rFonts w:hint="eastAsia"/>
        </w:rPr>
        <w:t>M</w:t>
      </w:r>
      <w:r>
        <w:t>UX2T1_</w:t>
      </w:r>
      <w:r>
        <w:rPr>
          <w:rFonts w:hint="eastAsia"/>
        </w:rPr>
        <w:t>8</w:t>
      </w:r>
      <w:r>
        <w:rPr>
          <w:rFonts w:hint="eastAsia"/>
        </w:rPr>
        <w:t>模块的原理。</w:t>
      </w:r>
    </w:p>
    <w:p w14:paraId="57AEB70F" w14:textId="77777777" w:rsidR="006410BD" w:rsidRDefault="006410BD" w:rsidP="000C25D0"/>
    <w:p w14:paraId="0E3EE4C8" w14:textId="012EECDD" w:rsidR="006410BD" w:rsidRDefault="006410BD" w:rsidP="000C25D0">
      <w:r>
        <w:rPr>
          <w:rFonts w:hint="eastAsia"/>
        </w:rPr>
        <w:t>所有模块集合生成的</w:t>
      </w:r>
      <w:r>
        <w:rPr>
          <w:rFonts w:hint="eastAsia"/>
        </w:rPr>
        <w:t>T</w:t>
      </w:r>
      <w:r>
        <w:t>OP</w:t>
      </w:r>
      <w:r>
        <w:rPr>
          <w:rFonts w:hint="eastAsia"/>
        </w:rPr>
        <w:t>模块代码如下：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410BD" w:rsidRPr="006410BD" w14:paraId="76298F85" w14:textId="77777777" w:rsidTr="006410BD">
        <w:tc>
          <w:tcPr>
            <w:tcW w:w="8522" w:type="dxa"/>
            <w:shd w:val="clear" w:color="auto" w:fill="EEECE1" w:themeFill="background2"/>
          </w:tcPr>
          <w:p w14:paraId="327C099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module TOP(</w:t>
            </w:r>
          </w:p>
          <w:p w14:paraId="5B88408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c0,</w:t>
            </w:r>
          </w:p>
          <w:p w14:paraId="1520E84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s0,</w:t>
            </w:r>
          </w:p>
          <w:p w14:paraId="2A7CC55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[1:0]s1,</w:t>
            </w:r>
          </w:p>
          <w:p w14:paraId="0FAC502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[2:0]s2,</w:t>
            </w:r>
          </w:p>
          <w:p w14:paraId="608B0FE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51EDEBC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[4:0]I0,</w:t>
            </w:r>
          </w:p>
          <w:p w14:paraId="2F7C245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[4:0]I1,</w:t>
            </w:r>
          </w:p>
          <w:p w14:paraId="488AE3A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[4:0]I2,</w:t>
            </w:r>
          </w:p>
          <w:p w14:paraId="134CC43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[4:0]I3,</w:t>
            </w:r>
          </w:p>
          <w:p w14:paraId="0310CC4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6786B4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[7:0]O0,</w:t>
            </w:r>
          </w:p>
          <w:p w14:paraId="44B9175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[7:0]O1,</w:t>
            </w:r>
          </w:p>
          <w:p w14:paraId="0BC1D94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[7:0]O2,</w:t>
            </w:r>
          </w:p>
          <w:p w14:paraId="26B821E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[7:0]O3,</w:t>
            </w:r>
          </w:p>
          <w:p w14:paraId="00F9507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[7:0]O4,</w:t>
            </w:r>
          </w:p>
          <w:p w14:paraId="7791C6B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[7:0]O5,</w:t>
            </w:r>
          </w:p>
          <w:p w14:paraId="2E82401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[7:0]O6,</w:t>
            </w:r>
          </w:p>
          <w:p w14:paraId="55E27CD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[7:0]O7,</w:t>
            </w:r>
          </w:p>
          <w:p w14:paraId="6CDD0C7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773322F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[31:0]H0,    </w:t>
            </w:r>
          </w:p>
          <w:p w14:paraId="7FD053E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[31:0]H1,</w:t>
            </w:r>
          </w:p>
          <w:p w14:paraId="7630F6A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[31:0]H2,</w:t>
            </w:r>
          </w:p>
          <w:p w14:paraId="4F74389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[31:0]H3,</w:t>
            </w:r>
          </w:p>
          <w:p w14:paraId="38ACE34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[31:0]H4,</w:t>
            </w:r>
          </w:p>
          <w:p w14:paraId="5B9831D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[31:0]H5,</w:t>
            </w:r>
          </w:p>
          <w:p w14:paraId="78BD32D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[31:0]H6,</w:t>
            </w:r>
          </w:p>
          <w:p w14:paraId="0D552AB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[31:0]H7,</w:t>
            </w:r>
          </w:p>
          <w:p w14:paraId="1755889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4765492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[63:0]M0,</w:t>
            </w:r>
          </w:p>
          <w:p w14:paraId="13B4C15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input [63:0]M1,</w:t>
            </w:r>
          </w:p>
          <w:p w14:paraId="18696AA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F2DC99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lastRenderedPageBreak/>
              <w:t xml:space="preserve">    output [31:0]add1,</w:t>
            </w:r>
          </w:p>
          <w:p w14:paraId="3A9C34F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[32:0]add2,</w:t>
            </w:r>
          </w:p>
          <w:p w14:paraId="15A8088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[32:0]addsub,</w:t>
            </w:r>
          </w:p>
          <w:p w14:paraId="6A5ACF2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[31:0]oror,</w:t>
            </w:r>
          </w:p>
          <w:p w14:paraId="38C9A49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[31:0]andand,</w:t>
            </w:r>
          </w:p>
          <w:p w14:paraId="2ABB3E9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[31:0]nornor,</w:t>
            </w:r>
          </w:p>
          <w:p w14:paraId="6C5E1B7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[31:0]xorxor,</w:t>
            </w:r>
          </w:p>
          <w:p w14:paraId="7150D64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orbit,</w:t>
            </w:r>
          </w:p>
          <w:p w14:paraId="453891F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2645AC6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[4:0] mux1,</w:t>
            </w:r>
          </w:p>
          <w:p w14:paraId="59F3607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[4:0] mux2,</w:t>
            </w:r>
          </w:p>
          <w:p w14:paraId="68C9149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[31:0] mux3,</w:t>
            </w:r>
          </w:p>
          <w:p w14:paraId="0527D0C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[31:0] mux4,</w:t>
            </w:r>
          </w:p>
          <w:p w14:paraId="6380452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[7:0] mux5,</w:t>
            </w:r>
          </w:p>
          <w:p w14:paraId="4AEA604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[31:0] mux6,</w:t>
            </w:r>
          </w:p>
          <w:p w14:paraId="1C7C85F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[63:0] mux7, </w:t>
            </w:r>
          </w:p>
          <w:p w14:paraId="702B5BF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output [7:0] mux8</w:t>
            </w:r>
          </w:p>
          <w:p w14:paraId="4A73343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40A82CE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ED06A5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add_32 U1(</w:t>
            </w:r>
          </w:p>
          <w:p w14:paraId="6C8CA18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.a(H0),</w:t>
            </w:r>
          </w:p>
          <w:p w14:paraId="6A1DF05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.b(H1),</w:t>
            </w:r>
          </w:p>
          <w:p w14:paraId="199B19B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.c(add1)</w:t>
            </w:r>
          </w:p>
          <w:p w14:paraId="6E35897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6E6B4B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2BAF329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ADC32 U2(</w:t>
            </w:r>
          </w:p>
          <w:p w14:paraId="7B346C1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.a(H0),</w:t>
            </w:r>
          </w:p>
          <w:p w14:paraId="2524D3F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.b(H1),</w:t>
            </w:r>
          </w:p>
          <w:p w14:paraId="10E4FB4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.c0(c0),</w:t>
            </w:r>
          </w:p>
          <w:p w14:paraId="3B87D9D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.s(addsub)</w:t>
            </w:r>
          </w:p>
          <w:p w14:paraId="65BDA05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6BC23A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6AAFE06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adc32 U3(</w:t>
            </w:r>
          </w:p>
          <w:p w14:paraId="783FE3F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.a(H0),</w:t>
            </w:r>
          </w:p>
          <w:p w14:paraId="46198F2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.b(H1),</w:t>
            </w:r>
          </w:p>
          <w:p w14:paraId="5D9611A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.o(add2)</w:t>
            </w:r>
          </w:p>
          <w:p w14:paraId="613013E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C775AE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59E74AA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or32 U4(</w:t>
            </w:r>
          </w:p>
          <w:p w14:paraId="1927B06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.a(H0),</w:t>
            </w:r>
          </w:p>
          <w:p w14:paraId="22A6263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.b(H1),</w:t>
            </w:r>
          </w:p>
          <w:p w14:paraId="5B14256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.res(oror)</w:t>
            </w:r>
          </w:p>
          <w:p w14:paraId="2EEBC71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2640D18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FB3400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lastRenderedPageBreak/>
              <w:t xml:space="preserve">    and32 U5(</w:t>
            </w:r>
          </w:p>
          <w:p w14:paraId="3AAB019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.a(H1),</w:t>
            </w:r>
          </w:p>
          <w:p w14:paraId="4D67C8A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.b(H1),</w:t>
            </w:r>
          </w:p>
          <w:p w14:paraId="218A8D1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.res(andand)</w:t>
            </w:r>
          </w:p>
          <w:p w14:paraId="5B54331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483954A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5A72175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nor32 U6(</w:t>
            </w:r>
          </w:p>
          <w:p w14:paraId="65F70C3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.a(H0),</w:t>
            </w:r>
          </w:p>
          <w:p w14:paraId="519BC9F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.b(H1),</w:t>
            </w:r>
          </w:p>
          <w:p w14:paraId="609F962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.res(nornor)</w:t>
            </w:r>
          </w:p>
          <w:p w14:paraId="654FD09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4203530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49529A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xor32 U7(</w:t>
            </w:r>
          </w:p>
          <w:p w14:paraId="396AE98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.a(H0),</w:t>
            </w:r>
          </w:p>
          <w:p w14:paraId="558D599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.b(H1),</w:t>
            </w:r>
          </w:p>
          <w:p w14:paraId="2AB32AF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.res(xorxor)</w:t>
            </w:r>
          </w:p>
          <w:p w14:paraId="3683D3D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7A61D87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6B9F10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or_bit_32 U8(</w:t>
            </w:r>
          </w:p>
          <w:p w14:paraId="76612C9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.a(H0),</w:t>
            </w:r>
          </w:p>
          <w:p w14:paraId="08F9089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.o(orbit)</w:t>
            </w:r>
          </w:p>
          <w:p w14:paraId="54CB00B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AE6417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E6B6BA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MUX2T1_5 MUX1(</w:t>
            </w:r>
          </w:p>
          <w:p w14:paraId="3A0D6FD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.I0(I0),</w:t>
            </w:r>
          </w:p>
          <w:p w14:paraId="3089196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.I1(I1),</w:t>
            </w:r>
          </w:p>
          <w:p w14:paraId="169F322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.s(s0),</w:t>
            </w:r>
          </w:p>
          <w:p w14:paraId="7454819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.o(mux1)</w:t>
            </w:r>
          </w:p>
          <w:p w14:paraId="68FCAC9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4075E6C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62477C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MUX4T1_5 MUX2</w:t>
            </w:r>
          </w:p>
          <w:p w14:paraId="4012F7D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2B9B21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.I0(I0),</w:t>
            </w:r>
          </w:p>
          <w:p w14:paraId="18F1F9C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.I1(I1),</w:t>
            </w:r>
          </w:p>
          <w:p w14:paraId="1608A7A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.I2(I2),</w:t>
            </w:r>
          </w:p>
          <w:p w14:paraId="65139EE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.I3(I3),</w:t>
            </w:r>
          </w:p>
          <w:p w14:paraId="3CC3244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.s(s1),</w:t>
            </w:r>
          </w:p>
          <w:p w14:paraId="2554CD3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.o(mux2)</w:t>
            </w:r>
          </w:p>
          <w:p w14:paraId="415224C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75ABA8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EB339D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MUX2T1_32 MUX3(</w:t>
            </w:r>
          </w:p>
          <w:p w14:paraId="7CBDE02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.I0(H0),</w:t>
            </w:r>
          </w:p>
          <w:p w14:paraId="1B4D91E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.I1(H1),</w:t>
            </w:r>
          </w:p>
          <w:p w14:paraId="09E36BC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.s(s0),</w:t>
            </w:r>
          </w:p>
          <w:p w14:paraId="74AAFD8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lastRenderedPageBreak/>
              <w:t xml:space="preserve">        .o(mux3)</w:t>
            </w:r>
          </w:p>
          <w:p w14:paraId="5ECDC38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6D383B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4B6FC8C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MUX4T1_32 MUX4(</w:t>
            </w:r>
          </w:p>
          <w:p w14:paraId="1A75A1C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.I0(H0),</w:t>
            </w:r>
          </w:p>
          <w:p w14:paraId="2DCD21D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.I1(H1),</w:t>
            </w:r>
          </w:p>
          <w:p w14:paraId="319741C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.I2(H2),</w:t>
            </w:r>
          </w:p>
          <w:p w14:paraId="12C3CDA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.I3(H3),</w:t>
            </w:r>
          </w:p>
          <w:p w14:paraId="7CB66A3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.s(s1),</w:t>
            </w:r>
          </w:p>
          <w:p w14:paraId="7D16CB2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.o(mux4)</w:t>
            </w:r>
          </w:p>
          <w:p w14:paraId="6E7C701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6E5AD0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242BAAB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MUX8T1_8 MUX5(</w:t>
            </w:r>
          </w:p>
          <w:p w14:paraId="3A4087F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.I0(O0),</w:t>
            </w:r>
          </w:p>
          <w:p w14:paraId="58AD00F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.I1(O1),</w:t>
            </w:r>
          </w:p>
          <w:p w14:paraId="000C108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.I2(O2),</w:t>
            </w:r>
          </w:p>
          <w:p w14:paraId="69E3C9D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.I3(O3),</w:t>
            </w:r>
          </w:p>
          <w:p w14:paraId="62C3F88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.I4(O4),</w:t>
            </w:r>
          </w:p>
          <w:p w14:paraId="13233BD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.I5(O5),</w:t>
            </w:r>
          </w:p>
          <w:p w14:paraId="49BAD82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.I6(O6),</w:t>
            </w:r>
          </w:p>
          <w:p w14:paraId="200258F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.I7(O7),</w:t>
            </w:r>
          </w:p>
          <w:p w14:paraId="151B893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.s(s2),</w:t>
            </w:r>
          </w:p>
          <w:p w14:paraId="5C6BF77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.o(mux5)</w:t>
            </w:r>
          </w:p>
          <w:p w14:paraId="350287E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D2538D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580223E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MUX8T1_32 MUX6(</w:t>
            </w:r>
          </w:p>
          <w:p w14:paraId="6527938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.I0(H0),</w:t>
            </w:r>
          </w:p>
          <w:p w14:paraId="3A52A61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.I1(H1),</w:t>
            </w:r>
          </w:p>
          <w:p w14:paraId="0FBB6FB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.I2(H2),</w:t>
            </w:r>
          </w:p>
          <w:p w14:paraId="24BA914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.I3(H3),</w:t>
            </w:r>
          </w:p>
          <w:p w14:paraId="2463648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.I4(H4),</w:t>
            </w:r>
          </w:p>
          <w:p w14:paraId="1414307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.I5(H5),</w:t>
            </w:r>
          </w:p>
          <w:p w14:paraId="6593F92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.I6(H6),</w:t>
            </w:r>
          </w:p>
          <w:p w14:paraId="78CA48A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.I7(H7),</w:t>
            </w:r>
          </w:p>
          <w:p w14:paraId="0351EF5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.s(s2),</w:t>
            </w:r>
          </w:p>
          <w:p w14:paraId="7957606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.o(mux6)  </w:t>
            </w:r>
          </w:p>
          <w:p w14:paraId="281B198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2B032F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2CA08B3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MUX2T1_64 MUX7(</w:t>
            </w:r>
          </w:p>
          <w:p w14:paraId="2609BA7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.a(M0),</w:t>
            </w:r>
          </w:p>
          <w:p w14:paraId="5E440A6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.b(M1),</w:t>
            </w:r>
          </w:p>
          <w:p w14:paraId="734FE5B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.s(s0),</w:t>
            </w:r>
          </w:p>
          <w:p w14:paraId="5B2C5E3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.o(mux7)</w:t>
            </w:r>
          </w:p>
          <w:p w14:paraId="502761C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1DF34E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lastRenderedPageBreak/>
              <w:t xml:space="preserve">    </w:t>
            </w:r>
          </w:p>
          <w:p w14:paraId="3AFCAC4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MUX2T1_8 MUX8(</w:t>
            </w:r>
          </w:p>
          <w:p w14:paraId="0A69E20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.a(O0),</w:t>
            </w:r>
          </w:p>
          <w:p w14:paraId="1B11164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.b(O1),</w:t>
            </w:r>
          </w:p>
          <w:p w14:paraId="798FDB8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.s(s0),</w:t>
            </w:r>
          </w:p>
          <w:p w14:paraId="1EE4FBE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.o(mux8)</w:t>
            </w:r>
          </w:p>
          <w:p w14:paraId="51A048C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D15945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FE8024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BBDA9D8" w14:textId="52AD2F1F"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endmodule</w:t>
            </w:r>
          </w:p>
        </w:tc>
      </w:tr>
    </w:tbl>
    <w:p w14:paraId="1661C016" w14:textId="3700B2D8" w:rsidR="006410BD" w:rsidRDefault="006410BD" w:rsidP="000C25D0">
      <w:r>
        <w:rPr>
          <w:rFonts w:hint="eastAsia"/>
        </w:rPr>
        <w:lastRenderedPageBreak/>
        <w:t>相关的仿真波形代码如下所示：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410BD" w:rsidRPr="006410BD" w14:paraId="1B4FDB45" w14:textId="77777777" w:rsidTr="006410BD">
        <w:tc>
          <w:tcPr>
            <w:tcW w:w="8522" w:type="dxa"/>
            <w:shd w:val="clear" w:color="auto" w:fill="EEECE1" w:themeFill="background2"/>
          </w:tcPr>
          <w:p w14:paraId="4F29A16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module top_sim;</w:t>
            </w:r>
          </w:p>
          <w:p w14:paraId="0B2160C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c0;</w:t>
            </w:r>
          </w:p>
          <w:p w14:paraId="1A8B92C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s0;</w:t>
            </w:r>
          </w:p>
          <w:p w14:paraId="7789E0B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[1:0]s1;</w:t>
            </w:r>
          </w:p>
          <w:p w14:paraId="7F7F785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[2:0]s2;</w:t>
            </w:r>
          </w:p>
          <w:p w14:paraId="58389F1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F3CD89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[4:0]I0;</w:t>
            </w:r>
          </w:p>
          <w:p w14:paraId="2C4E673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[4:0]I1;</w:t>
            </w:r>
          </w:p>
          <w:p w14:paraId="56DA3F3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[4:0]I2;</w:t>
            </w:r>
          </w:p>
          <w:p w14:paraId="0DB8B89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[4:0]I3;</w:t>
            </w:r>
          </w:p>
          <w:p w14:paraId="028F346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4AD942C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[7:0]O0;</w:t>
            </w:r>
          </w:p>
          <w:p w14:paraId="0BE4C35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[7:0]O1;</w:t>
            </w:r>
          </w:p>
          <w:p w14:paraId="6225A2C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[7:0]O2;</w:t>
            </w:r>
          </w:p>
          <w:p w14:paraId="58E3DBB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[7:0]O3;</w:t>
            </w:r>
          </w:p>
          <w:p w14:paraId="38716A6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[7:0]O4;</w:t>
            </w:r>
          </w:p>
          <w:p w14:paraId="720CBB1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[7:0]O5;</w:t>
            </w:r>
          </w:p>
          <w:p w14:paraId="6D72B6A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[7:0]O6;</w:t>
            </w:r>
          </w:p>
          <w:p w14:paraId="64D6E9C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[7:0]O7;</w:t>
            </w:r>
          </w:p>
          <w:p w14:paraId="23D37CE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36B0B8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[31:0]H0;    </w:t>
            </w:r>
          </w:p>
          <w:p w14:paraId="3CA4EAB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[31:0]H1;</w:t>
            </w:r>
          </w:p>
          <w:p w14:paraId="1DCD57A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[31:0]H2;</w:t>
            </w:r>
          </w:p>
          <w:p w14:paraId="69A988F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[31:0]H3;</w:t>
            </w:r>
          </w:p>
          <w:p w14:paraId="27F7AAD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[31:0]H4;</w:t>
            </w:r>
          </w:p>
          <w:p w14:paraId="6361EEC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[31:0]H5;</w:t>
            </w:r>
          </w:p>
          <w:p w14:paraId="3F11CE4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[31:0]H6;</w:t>
            </w:r>
          </w:p>
          <w:p w14:paraId="2923B4B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[31:0]H7;</w:t>
            </w:r>
          </w:p>
          <w:p w14:paraId="59D997E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BA5E35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[63:0]M0;</w:t>
            </w:r>
          </w:p>
          <w:p w14:paraId="7610748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reg [63:0]M1;</w:t>
            </w:r>
          </w:p>
          <w:p w14:paraId="7054122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644A10C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[31:0]add1;</w:t>
            </w:r>
          </w:p>
          <w:p w14:paraId="08737B3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lastRenderedPageBreak/>
              <w:t xml:space="preserve">    wire [32:0]add2;</w:t>
            </w:r>
          </w:p>
          <w:p w14:paraId="5149BDC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[32:0]addsub;</w:t>
            </w:r>
          </w:p>
          <w:p w14:paraId="1503216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[31:0]oror;</w:t>
            </w:r>
          </w:p>
          <w:p w14:paraId="3424AA7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[31:0]andand;</w:t>
            </w:r>
          </w:p>
          <w:p w14:paraId="7DAD108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[31:0]nornor;</w:t>
            </w:r>
          </w:p>
          <w:p w14:paraId="735F7E0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[31:0]xorxor;</w:t>
            </w:r>
          </w:p>
          <w:p w14:paraId="3171D57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orbit;</w:t>
            </w:r>
          </w:p>
          <w:p w14:paraId="7717F04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6C68D14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[4:0] mux1;</w:t>
            </w:r>
          </w:p>
          <w:p w14:paraId="0C310E0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[4:0] mux2;</w:t>
            </w:r>
          </w:p>
          <w:p w14:paraId="50F3BA7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[31:0] mux3;</w:t>
            </w:r>
          </w:p>
          <w:p w14:paraId="31447F1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[31:0] mux4;</w:t>
            </w:r>
          </w:p>
          <w:p w14:paraId="2BCC100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[7:0] mux5;</w:t>
            </w:r>
          </w:p>
          <w:p w14:paraId="4E90071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[31:0] mux6;</w:t>
            </w:r>
          </w:p>
          <w:p w14:paraId="066C73F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[63:0] mux7; </w:t>
            </w:r>
          </w:p>
          <w:p w14:paraId="09AA961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wire [7:0] mux8;</w:t>
            </w:r>
          </w:p>
          <w:p w14:paraId="704BC5E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25F3B31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TOP TOP_U(</w:t>
            </w:r>
          </w:p>
          <w:p w14:paraId="112B3FF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.c0(c0),</w:t>
            </w:r>
          </w:p>
          <w:p w14:paraId="4341DE2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.s0(s0),</w:t>
            </w:r>
          </w:p>
          <w:p w14:paraId="50F4DFA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.s1(s1),</w:t>
            </w:r>
          </w:p>
          <w:p w14:paraId="5D33EC5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.s2(s2),</w:t>
            </w:r>
          </w:p>
          <w:p w14:paraId="2BFDCE8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42E992A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.I0(I0),</w:t>
            </w:r>
          </w:p>
          <w:p w14:paraId="15ABB03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.I1(I1),</w:t>
            </w:r>
          </w:p>
          <w:p w14:paraId="7693F38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.I2(I2),</w:t>
            </w:r>
          </w:p>
          <w:p w14:paraId="24F1D80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.I3(I3),</w:t>
            </w:r>
          </w:p>
          <w:p w14:paraId="6CF8A27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97D6BA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.O0(O0),</w:t>
            </w:r>
          </w:p>
          <w:p w14:paraId="7B969C2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.O1(O1),</w:t>
            </w:r>
          </w:p>
          <w:p w14:paraId="5BF2A6B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.O2(O2),</w:t>
            </w:r>
          </w:p>
          <w:p w14:paraId="06F2AD3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.O3(O3),</w:t>
            </w:r>
          </w:p>
          <w:p w14:paraId="26EB348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.O4(O4),</w:t>
            </w:r>
          </w:p>
          <w:p w14:paraId="284ADEF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.O5(O5),</w:t>
            </w:r>
          </w:p>
          <w:p w14:paraId="5B58348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.O6(O6),</w:t>
            </w:r>
          </w:p>
          <w:p w14:paraId="61E3B22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.O7(O7),</w:t>
            </w:r>
          </w:p>
          <w:p w14:paraId="773641D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7789578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.H0(H0),    </w:t>
            </w:r>
          </w:p>
          <w:p w14:paraId="6AEFE8A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.H1(H1),</w:t>
            </w:r>
          </w:p>
          <w:p w14:paraId="10BE20D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.H2(H2),</w:t>
            </w:r>
          </w:p>
          <w:p w14:paraId="68FDE86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.H3(H3),</w:t>
            </w:r>
          </w:p>
          <w:p w14:paraId="6FC8FE7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.H4(H4),</w:t>
            </w:r>
          </w:p>
          <w:p w14:paraId="0CD7400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.H5(H5),</w:t>
            </w:r>
          </w:p>
          <w:p w14:paraId="38BF03F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.H6(H6),</w:t>
            </w:r>
          </w:p>
          <w:p w14:paraId="1307C48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lastRenderedPageBreak/>
              <w:t xml:space="preserve">        .H7(H7),</w:t>
            </w:r>
          </w:p>
          <w:p w14:paraId="2C0BC99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5B42399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.M0(M0),</w:t>
            </w:r>
          </w:p>
          <w:p w14:paraId="16A8407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.M1(M1),</w:t>
            </w:r>
          </w:p>
          <w:p w14:paraId="4FBE745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5883112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.add1(add1),</w:t>
            </w:r>
          </w:p>
          <w:p w14:paraId="3735677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.add2(add2),</w:t>
            </w:r>
          </w:p>
          <w:p w14:paraId="16D04FA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.addsub(addsub),</w:t>
            </w:r>
          </w:p>
          <w:p w14:paraId="508D5FD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.oror(oror),</w:t>
            </w:r>
          </w:p>
          <w:p w14:paraId="5AA2733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.andand(andand),</w:t>
            </w:r>
          </w:p>
          <w:p w14:paraId="252B53C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.nornor(nornor),</w:t>
            </w:r>
          </w:p>
          <w:p w14:paraId="0A3A061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.xorxor(xorxor),</w:t>
            </w:r>
          </w:p>
          <w:p w14:paraId="6F08391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.orbit(orbit),</w:t>
            </w:r>
          </w:p>
          <w:p w14:paraId="2982B23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5FBF53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.mux1(mux1),</w:t>
            </w:r>
          </w:p>
          <w:p w14:paraId="7DFB4E3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.mux2(mux2),</w:t>
            </w:r>
          </w:p>
          <w:p w14:paraId="2CF585C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.mux3(mux3),</w:t>
            </w:r>
          </w:p>
          <w:p w14:paraId="6218FFD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.mux4(mux4),</w:t>
            </w:r>
          </w:p>
          <w:p w14:paraId="741D082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.mux5(mux5),</w:t>
            </w:r>
          </w:p>
          <w:p w14:paraId="18CE502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.mux6(mux6),</w:t>
            </w:r>
          </w:p>
          <w:p w14:paraId="3DE4CFF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.mux7(mux7), </w:t>
            </w:r>
          </w:p>
          <w:p w14:paraId="0E0BFA2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.mux8(mux8)</w:t>
            </w:r>
          </w:p>
          <w:p w14:paraId="7C874F9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6E05A6B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69D9269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initial begin</w:t>
            </w:r>
          </w:p>
          <w:p w14:paraId="4AAB9CD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c0 = 0;</w:t>
            </w:r>
          </w:p>
          <w:p w14:paraId="34ADDB3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s0 = 0;</w:t>
            </w:r>
          </w:p>
          <w:p w14:paraId="0CBEF23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s1 = 0;</w:t>
            </w:r>
          </w:p>
          <w:p w14:paraId="14600FA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s2 = 0;</w:t>
            </w:r>
          </w:p>
          <w:p w14:paraId="4444B54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AEA850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I0 = 5'b01010;</w:t>
            </w:r>
          </w:p>
          <w:p w14:paraId="31FE7ED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I1 = 5'b11111;</w:t>
            </w:r>
          </w:p>
          <w:p w14:paraId="0B55C0E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I2 = 5'b00001;</w:t>
            </w:r>
          </w:p>
          <w:p w14:paraId="73D5FE8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I3 = 5'b01000;</w:t>
            </w:r>
          </w:p>
          <w:p w14:paraId="7391C1F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39CA89E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O0 = 8'haa;</w:t>
            </w:r>
          </w:p>
          <w:p w14:paraId="2A18474B"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O1 = 8'hbb;</w:t>
            </w:r>
          </w:p>
          <w:p w14:paraId="0073D7D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O2 = 8'hcc;</w:t>
            </w:r>
          </w:p>
          <w:p w14:paraId="772B696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O3 = 8'hdd;</w:t>
            </w:r>
          </w:p>
          <w:p w14:paraId="5776A32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O4 = 8'hff;</w:t>
            </w:r>
          </w:p>
          <w:p w14:paraId="7D5CF5C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O5 = 8'hab;</w:t>
            </w:r>
          </w:p>
          <w:p w14:paraId="724E273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O6 = 8'hcd;</w:t>
            </w:r>
          </w:p>
          <w:p w14:paraId="3B42505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O7 = 8'hef;</w:t>
            </w:r>
          </w:p>
          <w:p w14:paraId="7A11668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0897677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lastRenderedPageBreak/>
              <w:t xml:space="preserve">        H0 = 32'hfabd1234;    </w:t>
            </w:r>
          </w:p>
          <w:p w14:paraId="3368339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H1 = 32'h00001187;</w:t>
            </w:r>
          </w:p>
          <w:p w14:paraId="3F90040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H2 = 32'h119dfacd;</w:t>
            </w:r>
          </w:p>
          <w:p w14:paraId="12F6F75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H3 = 32'haaaaaaaa;</w:t>
            </w:r>
          </w:p>
          <w:p w14:paraId="277B1E3E"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H4 = 32'hffffffff;</w:t>
            </w:r>
          </w:p>
          <w:p w14:paraId="39440A5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H5 = 32'habcd3452;</w:t>
            </w:r>
          </w:p>
          <w:p w14:paraId="024E637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H6 = 32'h10100101;</w:t>
            </w:r>
          </w:p>
          <w:p w14:paraId="144A58E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H7 = 32'habcdefab;</w:t>
            </w:r>
          </w:p>
          <w:p w14:paraId="0341176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732C46A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M0 = 64'h1111_2222_3333_4444;</w:t>
            </w:r>
          </w:p>
          <w:p w14:paraId="049E5168"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M1 = 64'hffff_ffff_ffff_ffff;</w:t>
            </w:r>
          </w:p>
          <w:p w14:paraId="48A5AEC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#200;</w:t>
            </w:r>
          </w:p>
          <w:p w14:paraId="172E609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c0 = 1;</w:t>
            </w:r>
          </w:p>
          <w:p w14:paraId="693C03A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s0 = 1;</w:t>
            </w:r>
          </w:p>
          <w:p w14:paraId="3E64069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s1 = 2'b01;</w:t>
            </w:r>
          </w:p>
          <w:p w14:paraId="1E5E87A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s2 = 3'b001;</w:t>
            </w:r>
          </w:p>
          <w:p w14:paraId="2B88057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1C46653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H0 = 32'h00000000;    </w:t>
            </w:r>
          </w:p>
          <w:p w14:paraId="53A6F28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H1 = 32'hffffffff;</w:t>
            </w:r>
          </w:p>
          <w:p w14:paraId="46B25026"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#100;</w:t>
            </w:r>
          </w:p>
          <w:p w14:paraId="41B9A35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c0 = 1;</w:t>
            </w:r>
          </w:p>
          <w:p w14:paraId="09BCED4C"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s0 = 1;</w:t>
            </w:r>
          </w:p>
          <w:p w14:paraId="2FE82D2A"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s1 = 2'b01;</w:t>
            </w:r>
          </w:p>
          <w:p w14:paraId="791972B4"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s2 = 3'b001;</w:t>
            </w:r>
          </w:p>
          <w:p w14:paraId="60526A69"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54C9244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H0 = 32'hfabd1234;    </w:t>
            </w:r>
          </w:p>
          <w:p w14:paraId="43815B02"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H1 = 32'h00000000;</w:t>
            </w:r>
          </w:p>
          <w:p w14:paraId="548D43CD"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#40;</w:t>
            </w:r>
          </w:p>
          <w:p w14:paraId="4A6EF4C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c0 = 0;</w:t>
            </w:r>
          </w:p>
          <w:p w14:paraId="1DB13FF3"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s1 = 2'b10;</w:t>
            </w:r>
          </w:p>
          <w:p w14:paraId="33EF15F5"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s2 = 3'b111;</w:t>
            </w:r>
          </w:p>
          <w:p w14:paraId="762A392F"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w:t>
            </w:r>
          </w:p>
          <w:p w14:paraId="4CE0B077"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H0 = 32'h00000000;    </w:t>
            </w:r>
          </w:p>
          <w:p w14:paraId="62DEB0C0"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H1 = 32'h11111111;</w:t>
            </w:r>
          </w:p>
          <w:p w14:paraId="142FA8B1" w14:textId="77777777"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 xml:space="preserve">    end</w:t>
            </w:r>
          </w:p>
          <w:p w14:paraId="1396CD54" w14:textId="03675A35" w:rsidR="006410BD" w:rsidRPr="006410BD" w:rsidRDefault="006410BD" w:rsidP="006410BD">
            <w:pPr>
              <w:rPr>
                <w:rFonts w:ascii="Courier New" w:hAnsi="Courier New" w:cs="Courier New"/>
                <w:sz w:val="20"/>
                <w:szCs w:val="20"/>
              </w:rPr>
            </w:pPr>
            <w:r w:rsidRPr="006410BD">
              <w:rPr>
                <w:rFonts w:ascii="Courier New" w:hAnsi="Courier New" w:cs="Courier New"/>
                <w:sz w:val="20"/>
                <w:szCs w:val="20"/>
              </w:rPr>
              <w:t>endmodule</w:t>
            </w:r>
          </w:p>
        </w:tc>
      </w:tr>
    </w:tbl>
    <w:p w14:paraId="30D9E010" w14:textId="77777777" w:rsidR="006410BD" w:rsidRDefault="006410BD" w:rsidP="000C25D0"/>
    <w:p w14:paraId="702729A5" w14:textId="1CB8CD57" w:rsidR="006410BD" w:rsidRDefault="006410BD" w:rsidP="000C25D0">
      <w:r>
        <w:rPr>
          <w:rFonts w:hint="eastAsia"/>
        </w:rPr>
        <w:t>相关的仿真波形如下所示：</w:t>
      </w:r>
    </w:p>
    <w:p w14:paraId="78AA42E4" w14:textId="4106FDEC" w:rsidR="006410BD" w:rsidRDefault="006410BD" w:rsidP="006410BD">
      <w:pPr>
        <w:jc w:val="center"/>
      </w:pPr>
      <w:r w:rsidRPr="006410BD">
        <w:rPr>
          <w:noProof/>
        </w:rPr>
        <w:lastRenderedPageBreak/>
        <w:drawing>
          <wp:inline distT="0" distB="0" distL="0" distR="0" wp14:anchorId="7E804E83" wp14:editId="11107FE4">
            <wp:extent cx="5274310" cy="42646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64660"/>
                    </a:xfrm>
                    <a:prstGeom prst="rect">
                      <a:avLst/>
                    </a:prstGeom>
                  </pic:spPr>
                </pic:pic>
              </a:graphicData>
            </a:graphic>
          </wp:inline>
        </w:drawing>
      </w:r>
    </w:p>
    <w:p w14:paraId="444828DA" w14:textId="537ED99F" w:rsidR="006410BD" w:rsidRDefault="006410BD" w:rsidP="006410BD">
      <w:pPr>
        <w:jc w:val="center"/>
      </w:pPr>
      <w:r w:rsidRPr="006410BD">
        <w:rPr>
          <w:noProof/>
        </w:rPr>
        <w:drawing>
          <wp:inline distT="0" distB="0" distL="0" distR="0" wp14:anchorId="6DD79ABF" wp14:editId="019F3347">
            <wp:extent cx="5274310" cy="42710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271010"/>
                    </a:xfrm>
                    <a:prstGeom prst="rect">
                      <a:avLst/>
                    </a:prstGeom>
                  </pic:spPr>
                </pic:pic>
              </a:graphicData>
            </a:graphic>
          </wp:inline>
        </w:drawing>
      </w:r>
    </w:p>
    <w:p w14:paraId="446F96C2" w14:textId="736FD07D" w:rsidR="006410BD" w:rsidRPr="006410BD" w:rsidRDefault="006410BD" w:rsidP="006410BD">
      <w:pPr>
        <w:jc w:val="center"/>
      </w:pPr>
      <w:r w:rsidRPr="006410BD">
        <w:rPr>
          <w:noProof/>
        </w:rPr>
        <w:lastRenderedPageBreak/>
        <w:drawing>
          <wp:inline distT="0" distB="0" distL="0" distR="0" wp14:anchorId="239E447F" wp14:editId="7A326D3D">
            <wp:extent cx="5274310" cy="9112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11225"/>
                    </a:xfrm>
                    <a:prstGeom prst="rect">
                      <a:avLst/>
                    </a:prstGeom>
                  </pic:spPr>
                </pic:pic>
              </a:graphicData>
            </a:graphic>
          </wp:inline>
        </w:drawing>
      </w:r>
    </w:p>
    <w:p w14:paraId="38A6EF73" w14:textId="48281270" w:rsidR="00E64533" w:rsidRDefault="005C1F97" w:rsidP="000C25D0">
      <w:r>
        <w:tab/>
      </w:r>
      <w:r>
        <w:rPr>
          <w:rFonts w:hint="eastAsia"/>
        </w:rPr>
        <w:t>针对</w:t>
      </w:r>
      <w:r>
        <w:rPr>
          <w:rFonts w:hint="eastAsia"/>
        </w:rPr>
        <w:t>T</w:t>
      </w:r>
      <w:r>
        <w:t>op</w:t>
      </w:r>
      <w:r>
        <w:rPr>
          <w:rFonts w:hint="eastAsia"/>
        </w:rPr>
        <w:t>文件的仿真一次性把所有元件的正确性都进行了判定，十分方便。</w:t>
      </w:r>
      <w:r w:rsidR="00E64533">
        <w:rPr>
          <w:rFonts w:hint="eastAsia"/>
        </w:rPr>
        <w:t>仿真的结果与之前一样，</w:t>
      </w:r>
      <w:r w:rsidR="00AB464A">
        <w:rPr>
          <w:rFonts w:hint="eastAsia"/>
        </w:rPr>
        <w:t>在这里</w:t>
      </w:r>
      <w:r w:rsidR="00D0461B">
        <w:rPr>
          <w:rFonts w:hint="eastAsia"/>
        </w:rPr>
        <w:t>不过多赘述。</w:t>
      </w:r>
    </w:p>
    <w:p w14:paraId="06DD0840" w14:textId="617BAE9E" w:rsidR="00356ECC" w:rsidRPr="00356ECC" w:rsidRDefault="00356ECC" w:rsidP="00356ECC">
      <w:pPr>
        <w:pStyle w:val="2"/>
        <w:rPr>
          <w:rFonts w:ascii="Times New Roman" w:hAnsi="Times New Roman"/>
        </w:rPr>
      </w:pPr>
      <w:r>
        <w:rPr>
          <w:rFonts w:ascii="Times New Roman" w:hAnsi="Times New Roman" w:hint="eastAsia"/>
        </w:rPr>
        <w:t>4</w:t>
      </w:r>
      <w:r w:rsidRPr="00F85D7D">
        <w:rPr>
          <w:rFonts w:ascii="Times New Roman" w:hAnsi="Times New Roman"/>
        </w:rPr>
        <w:t xml:space="preserve">.2 </w:t>
      </w:r>
      <w:r>
        <w:rPr>
          <w:rFonts w:ascii="Times New Roman" w:hint="eastAsia"/>
        </w:rPr>
        <w:t>存储器</w:t>
      </w:r>
      <w:r>
        <w:rPr>
          <w:rFonts w:ascii="Times New Roman" w:hint="eastAsia"/>
        </w:rPr>
        <w:t>I</w:t>
      </w:r>
      <w:r>
        <w:rPr>
          <w:rFonts w:ascii="Times New Roman"/>
        </w:rPr>
        <w:t>P</w:t>
      </w:r>
      <w:r>
        <w:rPr>
          <w:rFonts w:ascii="Times New Roman" w:hint="eastAsia"/>
        </w:rPr>
        <w:t>核建立</w:t>
      </w:r>
    </w:p>
    <w:p w14:paraId="10168268" w14:textId="20280B1C" w:rsidR="00356ECC" w:rsidRPr="00957BAF" w:rsidRDefault="00356ECC" w:rsidP="000C25D0">
      <w:pPr>
        <w:rPr>
          <w:b/>
          <w:bCs/>
        </w:rPr>
      </w:pPr>
      <w:r w:rsidRPr="00957BAF">
        <w:rPr>
          <w:rFonts w:hint="eastAsia"/>
          <w:b/>
          <w:bCs/>
        </w:rPr>
        <w:t>4.2.1</w:t>
      </w:r>
      <w:r w:rsidRPr="00957BAF">
        <w:rPr>
          <w:rFonts w:hint="eastAsia"/>
          <w:b/>
          <w:bCs/>
        </w:rPr>
        <w:t>指令存储器</w:t>
      </w:r>
      <w:r w:rsidRPr="00957BAF">
        <w:rPr>
          <w:rFonts w:hint="eastAsia"/>
          <w:b/>
          <w:bCs/>
        </w:rPr>
        <w:t>R</w:t>
      </w:r>
      <w:r w:rsidRPr="00957BAF">
        <w:rPr>
          <w:b/>
          <w:bCs/>
        </w:rPr>
        <w:t>OM_D</w:t>
      </w:r>
    </w:p>
    <w:p w14:paraId="3B3EED6A" w14:textId="3DE314D8" w:rsidR="00CA592C" w:rsidRDefault="00CA592C" w:rsidP="000C25D0">
      <w:r>
        <w:tab/>
      </w:r>
      <w:r>
        <w:rPr>
          <w:rFonts w:hint="eastAsia"/>
        </w:rPr>
        <w:t>设计方法参照实验</w:t>
      </w:r>
      <w:r>
        <w:rPr>
          <w:rFonts w:hint="eastAsia"/>
        </w:rPr>
        <w:t>0</w:t>
      </w:r>
    </w:p>
    <w:p w14:paraId="4BA36F1F" w14:textId="54647A27" w:rsidR="00957BAF" w:rsidRDefault="00957BAF" w:rsidP="000C25D0">
      <w:r>
        <w:tab/>
        <w:t>ROM_D</w:t>
      </w:r>
      <w:r>
        <w:rPr>
          <w:rFonts w:hint="eastAsia"/>
        </w:rPr>
        <w:t>所用到的</w:t>
      </w:r>
      <w:r>
        <w:rPr>
          <w:rFonts w:hint="eastAsia"/>
        </w:rPr>
        <w:t>.</w:t>
      </w:r>
      <w:r>
        <w:t>coe</w:t>
      </w:r>
      <w:r>
        <w:rPr>
          <w:rFonts w:hint="eastAsia"/>
        </w:rPr>
        <w:t>文件如下所示：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957BAF" w:rsidRPr="00957BAF" w14:paraId="1468F831" w14:textId="77777777" w:rsidTr="00957BAF">
        <w:tc>
          <w:tcPr>
            <w:tcW w:w="8522" w:type="dxa"/>
            <w:shd w:val="clear" w:color="auto" w:fill="EEECE1" w:themeFill="background2"/>
          </w:tcPr>
          <w:p w14:paraId="08CFF904"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MEMORY_INITIALIZATION_RADIX=16;</w:t>
            </w:r>
          </w:p>
          <w:p w14:paraId="2D90CDEB"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MEMORY_INITIALIZATION_VECTOR=</w:t>
            </w:r>
          </w:p>
          <w:p w14:paraId="27388471"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00000000,</w:t>
            </w:r>
          </w:p>
          <w:p w14:paraId="3E3DB53F"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11111111,</w:t>
            </w:r>
          </w:p>
          <w:p w14:paraId="605F15B1"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22222222,</w:t>
            </w:r>
          </w:p>
          <w:p w14:paraId="3ACFFF0B"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33333333,</w:t>
            </w:r>
          </w:p>
          <w:p w14:paraId="5878175F"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44444444,</w:t>
            </w:r>
          </w:p>
          <w:p w14:paraId="12257134"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55555555,</w:t>
            </w:r>
          </w:p>
          <w:p w14:paraId="41749BA0"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66666666,</w:t>
            </w:r>
          </w:p>
          <w:p w14:paraId="31832AC2"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77777777,</w:t>
            </w:r>
          </w:p>
          <w:p w14:paraId="100C21F5"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88888888,</w:t>
            </w:r>
          </w:p>
          <w:p w14:paraId="3C7F6070"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99999999,</w:t>
            </w:r>
          </w:p>
          <w:p w14:paraId="7DA37782"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aaaaaaaa,</w:t>
            </w:r>
          </w:p>
          <w:p w14:paraId="032CB9BB"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bbbbbbbb,</w:t>
            </w:r>
          </w:p>
          <w:p w14:paraId="65DDE604"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cccccccc,</w:t>
            </w:r>
          </w:p>
          <w:p w14:paraId="0CCE124F"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dddddddd,</w:t>
            </w:r>
          </w:p>
          <w:p w14:paraId="58A10590"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eeeeeeee,</w:t>
            </w:r>
          </w:p>
          <w:p w14:paraId="345F4D3D"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ffffffff,</w:t>
            </w:r>
          </w:p>
          <w:p w14:paraId="4722F487"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557EF7E0,</w:t>
            </w:r>
          </w:p>
          <w:p w14:paraId="230BB0F1"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D7BDFBD9,</w:t>
            </w:r>
          </w:p>
          <w:p w14:paraId="128FD57C"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D7DBFDB9,</w:t>
            </w:r>
          </w:p>
          <w:p w14:paraId="32FDB7E9"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DFCFFCFB,</w:t>
            </w:r>
          </w:p>
          <w:p w14:paraId="4A853285"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DFCFBFFF,</w:t>
            </w:r>
          </w:p>
          <w:p w14:paraId="72F00017"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F7F3DFFF,</w:t>
            </w:r>
          </w:p>
          <w:p w14:paraId="7C406225"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FFFFDF3D,</w:t>
            </w:r>
          </w:p>
          <w:p w14:paraId="4D0225F1"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FFFF9DB9,</w:t>
            </w:r>
          </w:p>
          <w:p w14:paraId="66767C2B"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FFFFBCFB,</w:t>
            </w:r>
          </w:p>
          <w:p w14:paraId="6A8673DB"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DFCFFCFB,</w:t>
            </w:r>
          </w:p>
          <w:p w14:paraId="43178A86"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DFCFBFFF,</w:t>
            </w:r>
          </w:p>
          <w:p w14:paraId="792A1B15"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D7DB9FFF,</w:t>
            </w:r>
          </w:p>
          <w:p w14:paraId="5F5DDDC0"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D7DBFDB9,</w:t>
            </w:r>
          </w:p>
          <w:p w14:paraId="2F1108F6"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lastRenderedPageBreak/>
              <w:t>D7BDFBD9,</w:t>
            </w:r>
          </w:p>
          <w:p w14:paraId="3B9182A9"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FFFF07E0,</w:t>
            </w:r>
          </w:p>
          <w:p w14:paraId="584E5733"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007E0FFF,</w:t>
            </w:r>
          </w:p>
          <w:p w14:paraId="50741625"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03bdf020,</w:t>
            </w:r>
          </w:p>
          <w:p w14:paraId="10826262" w14:textId="77777777"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03def820,</w:t>
            </w:r>
          </w:p>
          <w:p w14:paraId="29FE1B45" w14:textId="75051461" w:rsidR="00957BAF" w:rsidRPr="00957BAF" w:rsidRDefault="00957BAF" w:rsidP="00957BAF">
            <w:pPr>
              <w:rPr>
                <w:rFonts w:ascii="Courier New" w:hAnsi="Courier New" w:cs="Courier New"/>
                <w:sz w:val="20"/>
                <w:szCs w:val="20"/>
              </w:rPr>
            </w:pPr>
            <w:r w:rsidRPr="00957BAF">
              <w:rPr>
                <w:rFonts w:ascii="Courier New" w:hAnsi="Courier New" w:cs="Courier New"/>
                <w:sz w:val="20"/>
                <w:szCs w:val="20"/>
              </w:rPr>
              <w:t>08002300;</w:t>
            </w:r>
          </w:p>
        </w:tc>
      </w:tr>
    </w:tbl>
    <w:p w14:paraId="6318DC4D" w14:textId="4083D0CF" w:rsidR="00356ECC" w:rsidRPr="00957BAF" w:rsidRDefault="00356ECC" w:rsidP="000C25D0">
      <w:pPr>
        <w:rPr>
          <w:b/>
          <w:bCs/>
        </w:rPr>
      </w:pPr>
      <w:r w:rsidRPr="00957BAF">
        <w:rPr>
          <w:rFonts w:hint="eastAsia"/>
          <w:b/>
          <w:bCs/>
        </w:rPr>
        <w:lastRenderedPageBreak/>
        <w:t>4</w:t>
      </w:r>
      <w:r w:rsidRPr="00957BAF">
        <w:rPr>
          <w:b/>
          <w:bCs/>
        </w:rPr>
        <w:t>.2.2</w:t>
      </w:r>
      <w:r w:rsidRPr="00957BAF">
        <w:rPr>
          <w:rFonts w:hint="eastAsia"/>
          <w:b/>
          <w:bCs/>
        </w:rPr>
        <w:t>数据存储器</w:t>
      </w:r>
      <w:r w:rsidRPr="00957BAF">
        <w:rPr>
          <w:rFonts w:hint="eastAsia"/>
          <w:b/>
          <w:bCs/>
        </w:rPr>
        <w:t>R</w:t>
      </w:r>
      <w:r w:rsidRPr="00957BAF">
        <w:rPr>
          <w:b/>
          <w:bCs/>
        </w:rPr>
        <w:t>AM_B</w:t>
      </w:r>
    </w:p>
    <w:p w14:paraId="2BC7A475" w14:textId="2D7A47F0" w:rsidR="00356ECC" w:rsidRDefault="00CA592C" w:rsidP="000C25D0">
      <w:r>
        <w:tab/>
      </w:r>
      <w:r>
        <w:rPr>
          <w:rFonts w:hint="eastAsia"/>
        </w:rPr>
        <w:t>设计方法参照实验</w:t>
      </w:r>
      <w:r>
        <w:rPr>
          <w:rFonts w:hint="eastAsia"/>
        </w:rPr>
        <w:t>0</w:t>
      </w:r>
    </w:p>
    <w:p w14:paraId="16ABC958" w14:textId="688633E1" w:rsidR="00356ECC" w:rsidRPr="00356ECC" w:rsidRDefault="00356ECC" w:rsidP="00356ECC">
      <w:pPr>
        <w:pStyle w:val="2"/>
        <w:rPr>
          <w:rFonts w:ascii="Times New Roman" w:hAnsi="Times New Roman"/>
        </w:rPr>
      </w:pPr>
      <w:r>
        <w:rPr>
          <w:rFonts w:ascii="Times New Roman" w:hAnsi="Times New Roman" w:hint="eastAsia"/>
        </w:rPr>
        <w:t>4</w:t>
      </w:r>
      <w:r w:rsidRPr="00F85D7D">
        <w:rPr>
          <w:rFonts w:ascii="Times New Roman" w:hAnsi="Times New Roman"/>
        </w:rPr>
        <w:t>.</w:t>
      </w:r>
      <w:r>
        <w:rPr>
          <w:rFonts w:ascii="Times New Roman" w:hAnsi="Times New Roman" w:hint="eastAsia"/>
        </w:rPr>
        <w:t>3</w:t>
      </w:r>
      <w:r w:rsidRPr="00F85D7D">
        <w:rPr>
          <w:rFonts w:ascii="Times New Roman" w:hAnsi="Times New Roman"/>
        </w:rPr>
        <w:t xml:space="preserve"> </w:t>
      </w:r>
      <w:r w:rsidR="00D57A62">
        <w:rPr>
          <w:rFonts w:hint="eastAsia"/>
        </w:rPr>
        <w:t>自己设计相关的模块</w:t>
      </w:r>
    </w:p>
    <w:p w14:paraId="3A8CEB29" w14:textId="62024DA5" w:rsidR="00356ECC" w:rsidRPr="00D57A62" w:rsidRDefault="00356ECC" w:rsidP="000C25D0">
      <w:pPr>
        <w:rPr>
          <w:b/>
          <w:bCs/>
        </w:rPr>
      </w:pPr>
      <w:r w:rsidRPr="00D57A62">
        <w:rPr>
          <w:rFonts w:hint="eastAsia"/>
          <w:b/>
          <w:bCs/>
        </w:rPr>
        <w:t>4.3.1</w:t>
      </w:r>
      <w:r w:rsidRPr="00D57A62">
        <w:rPr>
          <w:rFonts w:hint="eastAsia"/>
          <w:b/>
          <w:bCs/>
        </w:rPr>
        <w:t>自己设计辅助模块</w:t>
      </w:r>
      <w:r w:rsidRPr="00D57A62">
        <w:rPr>
          <w:rFonts w:hint="eastAsia"/>
          <w:b/>
          <w:bCs/>
        </w:rPr>
        <w:t>D</w:t>
      </w:r>
      <w:r w:rsidRPr="00D57A62">
        <w:rPr>
          <w:b/>
          <w:bCs/>
        </w:rPr>
        <w:t>SEGIO</w:t>
      </w:r>
      <w:r w:rsidRPr="00D57A62">
        <w:rPr>
          <w:rFonts w:hint="eastAsia"/>
          <w:b/>
          <w:bCs/>
        </w:rPr>
        <w:t>模块</w:t>
      </w:r>
    </w:p>
    <w:p w14:paraId="02EDA320" w14:textId="259A429B" w:rsidR="00D57A62" w:rsidRDefault="004C3672" w:rsidP="000C25D0">
      <w:r>
        <w:rPr>
          <w:rFonts w:hint="eastAsia"/>
        </w:rPr>
        <w:t>高模块需要调用上学期所用到的</w:t>
      </w:r>
      <w:r>
        <w:rPr>
          <w:rFonts w:hint="eastAsia"/>
        </w:rPr>
        <w:t>P</w:t>
      </w:r>
      <w:r>
        <w:t>2S</w:t>
      </w:r>
      <w:r>
        <w:rPr>
          <w:rFonts w:hint="eastAsia"/>
        </w:rPr>
        <w:t>原件，相关的代码如下所示：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C3672" w:rsidRPr="004C3672" w14:paraId="12CBCD03" w14:textId="77777777" w:rsidTr="004C3672">
        <w:tc>
          <w:tcPr>
            <w:tcW w:w="8522" w:type="dxa"/>
            <w:shd w:val="clear" w:color="auto" w:fill="EEECE1" w:themeFill="background2"/>
          </w:tcPr>
          <w:p w14:paraId="7B21C1ED"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module GPIO_5359(</w:t>
            </w:r>
          </w:p>
          <w:p w14:paraId="5919AE30"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clk,</w:t>
            </w:r>
          </w:p>
          <w:p w14:paraId="493C427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rst,</w:t>
            </w:r>
          </w:p>
          <w:p w14:paraId="27CF1066"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Start,</w:t>
            </w:r>
          </w:p>
          <w:p w14:paraId="4DB4D6D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EN,</w:t>
            </w:r>
          </w:p>
          <w:p w14:paraId="2DA3FD3C"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[31:0]PData,</w:t>
            </w:r>
          </w:p>
          <w:p w14:paraId="0736A092"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[15:0]LED_out,</w:t>
            </w:r>
          </w:p>
          <w:p w14:paraId="55BAB63D"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wire ledclk,</w:t>
            </w:r>
          </w:p>
          <w:p w14:paraId="76EE1AA6"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wire ledsout,</w:t>
            </w:r>
          </w:p>
          <w:p w14:paraId="27814000"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wire ledclrn,</w:t>
            </w:r>
          </w:p>
          <w:p w14:paraId="248116D8"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wire LEDEN,</w:t>
            </w:r>
          </w:p>
          <w:p w14:paraId="075623F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reg [15:0] GPIOf0</w:t>
            </w:r>
          </w:p>
          <w:p w14:paraId="0EAE060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452B2CB0"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245E4178"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reg [15:0]LED;</w:t>
            </w:r>
          </w:p>
          <w:p w14:paraId="4F0250C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assign LED_out = LED;</w:t>
            </w:r>
          </w:p>
          <w:p w14:paraId="26E23811"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always @(negedge clk or posedge rst) begin</w:t>
            </w:r>
          </w:p>
          <w:p w14:paraId="4F8DA01E"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if (rst) begin LED &lt;= 16'hAA; GPIOf0 &lt;= 0; end</w:t>
            </w:r>
          </w:p>
          <w:p w14:paraId="074484BB"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else if (EN) {GPIOf0[15:2], LED, GPIOf0[1:0]} &lt;= PData;</w:t>
            </w:r>
          </w:p>
          <w:p w14:paraId="6AA4A7A3"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else begin LED &lt;= LED; GPIOf0[15:0] &lt;= GPIOf0[15:0]; end</w:t>
            </w:r>
          </w:p>
          <w:p w14:paraId="49C010C6"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end</w:t>
            </w:r>
          </w:p>
          <w:p w14:paraId="68505FBB"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P2S  PTLED (</w:t>
            </w:r>
          </w:p>
          <w:p w14:paraId="6E758709"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.clk(clk),</w:t>
            </w:r>
          </w:p>
          <w:p w14:paraId="2DCA5902"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.rst(rst),</w:t>
            </w:r>
          </w:p>
          <w:p w14:paraId="46C57B91"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.Serial(Start),</w:t>
            </w:r>
          </w:p>
          <w:p w14:paraId="21223B5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.P_Data(~LED),</w:t>
            </w:r>
          </w:p>
          <w:p w14:paraId="394B9EB9"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.s_clk(ledclk),</w:t>
            </w:r>
          </w:p>
          <w:p w14:paraId="2514ED6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.s_clrn(ledclrn),</w:t>
            </w:r>
          </w:p>
          <w:p w14:paraId="2EE5871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.sout(ledsout),</w:t>
            </w:r>
          </w:p>
          <w:p w14:paraId="367BD63E"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.EN(LEDEN)</w:t>
            </w:r>
          </w:p>
          <w:p w14:paraId="47D6E968"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1AC50F4E"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lastRenderedPageBreak/>
              <w:t xml:space="preserve">    </w:t>
            </w:r>
          </w:p>
          <w:p w14:paraId="4AEA1F9E" w14:textId="14E8D29E"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endmodule</w:t>
            </w:r>
          </w:p>
        </w:tc>
      </w:tr>
    </w:tbl>
    <w:p w14:paraId="1E4B6DB2" w14:textId="3AEAE8D1" w:rsidR="003F750C" w:rsidRPr="004C3672" w:rsidRDefault="00356ECC" w:rsidP="00D57A62">
      <w:pPr>
        <w:rPr>
          <w:b/>
          <w:bCs/>
        </w:rPr>
      </w:pPr>
      <w:r w:rsidRPr="004C3672">
        <w:rPr>
          <w:rFonts w:hint="eastAsia"/>
          <w:b/>
          <w:bCs/>
        </w:rPr>
        <w:lastRenderedPageBreak/>
        <w:t>4.3.2</w:t>
      </w:r>
      <w:r w:rsidR="004C3672" w:rsidRPr="004C3672">
        <w:rPr>
          <w:rFonts w:hint="eastAsia"/>
          <w:b/>
          <w:bCs/>
        </w:rPr>
        <w:t>辅助模块</w:t>
      </w:r>
      <w:r w:rsidR="004C3672" w:rsidRPr="004C3672">
        <w:rPr>
          <w:rFonts w:hint="eastAsia"/>
          <w:b/>
          <w:bCs/>
        </w:rPr>
        <w:t>D</w:t>
      </w:r>
      <w:r w:rsidR="004C3672" w:rsidRPr="004C3672">
        <w:rPr>
          <w:b/>
          <w:bCs/>
        </w:rPr>
        <w:t>ESGIO</w:t>
      </w:r>
      <w:r w:rsidR="004C3672" w:rsidRPr="004C3672">
        <w:rPr>
          <w:rFonts w:hint="eastAsia"/>
          <w:b/>
          <w:bCs/>
        </w:rPr>
        <w:t>的设计</w:t>
      </w:r>
    </w:p>
    <w:p w14:paraId="60F27D47" w14:textId="6694F628" w:rsidR="004C3672" w:rsidRDefault="004C3672" w:rsidP="00D57A62">
      <w:r>
        <w:rPr>
          <w:rFonts w:hint="eastAsia"/>
        </w:rPr>
        <w:t>该模块的相关代码如下所示：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C3672" w:rsidRPr="004C3672" w14:paraId="60FB4E3F" w14:textId="77777777" w:rsidTr="004C3672">
        <w:tc>
          <w:tcPr>
            <w:tcW w:w="8522" w:type="dxa"/>
            <w:shd w:val="clear" w:color="auto" w:fill="EEECE1" w:themeFill="background2"/>
          </w:tcPr>
          <w:p w14:paraId="4A230191"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module DESGIO_5359(</w:t>
            </w:r>
          </w:p>
          <w:p w14:paraId="3BFFF76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clk,</w:t>
            </w:r>
          </w:p>
          <w:p w14:paraId="65C43C68"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rst,</w:t>
            </w:r>
          </w:p>
          <w:p w14:paraId="344E4EE1"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EN,</w:t>
            </w:r>
          </w:p>
          <w:p w14:paraId="3B34D333"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[2:0]Test,</w:t>
            </w:r>
          </w:p>
          <w:p w14:paraId="74970D9C"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[63:0]point_in,</w:t>
            </w:r>
          </w:p>
          <w:p w14:paraId="61F221D1"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[63:0]blink_in,</w:t>
            </w:r>
          </w:p>
          <w:p w14:paraId="21082A6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[31:0]Data0,</w:t>
            </w:r>
          </w:p>
          <w:p w14:paraId="514FF607"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[31:0]Test_data1,</w:t>
            </w:r>
          </w:p>
          <w:p w14:paraId="039E5C5D"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[31:0]Test_data2,</w:t>
            </w:r>
          </w:p>
          <w:p w14:paraId="6D4A0BE3"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[31:0]Test_data3,</w:t>
            </w:r>
          </w:p>
          <w:p w14:paraId="4CB6F4D5"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[31:0]Test_data4,</w:t>
            </w:r>
          </w:p>
          <w:p w14:paraId="21DB627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[31:0]Test_data5,</w:t>
            </w:r>
          </w:p>
          <w:p w14:paraId="785DA6A7"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[31:0]Test_data6,</w:t>
            </w:r>
          </w:p>
          <w:p w14:paraId="3BCF47A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[31:0]Test_data7,</w:t>
            </w:r>
          </w:p>
          <w:p w14:paraId="19FDD786"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[7:0]point_out,</w:t>
            </w:r>
          </w:p>
          <w:p w14:paraId="3A41E61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[7:0]blink_out,</w:t>
            </w:r>
          </w:p>
          <w:p w14:paraId="0D24622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[31:0]Disp_num</w:t>
            </w:r>
          </w:p>
          <w:p w14:paraId="47D6910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0D86234B"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6E04A9BE"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reg[31:0] disp_data = 32'hAA5555AA;</w:t>
            </w:r>
          </w:p>
          <w:p w14:paraId="43F0D263"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reg[7:0] cpu_blink = 8'b1111_1111, cpu_point = 8'b0000_0000;</w:t>
            </w:r>
          </w:p>
          <w:p w14:paraId="08C3FD41"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61D75F8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MUX8T1_32 MUX1_DispData(</w:t>
            </w:r>
          </w:p>
          <w:p w14:paraId="1E79CC97"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.I0(disp_data),</w:t>
            </w:r>
          </w:p>
          <w:p w14:paraId="41AA75F3"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.I1(Test_data1),</w:t>
            </w:r>
          </w:p>
          <w:p w14:paraId="437BD4D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.I2(Test_data2),</w:t>
            </w:r>
          </w:p>
          <w:p w14:paraId="00A1866B"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.I3(Test_data3),</w:t>
            </w:r>
          </w:p>
          <w:p w14:paraId="4FAE5478"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.I4(Test_data4),</w:t>
            </w:r>
          </w:p>
          <w:p w14:paraId="6DEB4FC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.I5(Test_data5),</w:t>
            </w:r>
          </w:p>
          <w:p w14:paraId="7760052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.I6(Test_data6),</w:t>
            </w:r>
          </w:p>
          <w:p w14:paraId="39B2287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.I7(Test_data7),</w:t>
            </w:r>
          </w:p>
          <w:p w14:paraId="02C851B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.s(Test),</w:t>
            </w:r>
          </w:p>
          <w:p w14:paraId="59F3176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.o(Disp_num)</w:t>
            </w:r>
          </w:p>
          <w:p w14:paraId="5DD54F97"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5B5B32C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54B84E8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MUX8T1_8 MUX2_Blink(</w:t>
            </w:r>
          </w:p>
          <w:p w14:paraId="3DA9F832"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.I0(cpu_blink),</w:t>
            </w:r>
          </w:p>
          <w:p w14:paraId="3CA37DDE"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.I1(blink_in[15:8]),</w:t>
            </w:r>
          </w:p>
          <w:p w14:paraId="6720701C"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.I2(blink_in[23:16]),</w:t>
            </w:r>
          </w:p>
          <w:p w14:paraId="6279C06E"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lastRenderedPageBreak/>
              <w:t xml:space="preserve">        .I3(blink_in[31:24]),</w:t>
            </w:r>
          </w:p>
          <w:p w14:paraId="73D82921"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.I4(blink_in[39:32]),</w:t>
            </w:r>
          </w:p>
          <w:p w14:paraId="46AEC9C7"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.I5(blink_in[47:40]),</w:t>
            </w:r>
          </w:p>
          <w:p w14:paraId="3A7FBB9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.I6(blink_in[55:48]),</w:t>
            </w:r>
          </w:p>
          <w:p w14:paraId="514DA4EB"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.I7(blink_in[63:56]),</w:t>
            </w:r>
          </w:p>
          <w:p w14:paraId="2ABCA343"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.s(Test),</w:t>
            </w:r>
          </w:p>
          <w:p w14:paraId="21D01DA7"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.o(blink_out)</w:t>
            </w:r>
          </w:p>
          <w:p w14:paraId="480E611D"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6AB08061"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103A0A31"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MUX8T1_8 MUX3_Point(</w:t>
            </w:r>
          </w:p>
          <w:p w14:paraId="1DA5C46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.I0(cpu_point),</w:t>
            </w:r>
          </w:p>
          <w:p w14:paraId="7B6D8680"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.I1(point_in[15:8]),</w:t>
            </w:r>
          </w:p>
          <w:p w14:paraId="33CDD4D6"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.I2(point_in[23:16]),</w:t>
            </w:r>
          </w:p>
          <w:p w14:paraId="7A6AE4C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.I3(point_in[31:24]),</w:t>
            </w:r>
          </w:p>
          <w:p w14:paraId="71D80B6C"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.I4(point_in[39:32]),</w:t>
            </w:r>
          </w:p>
          <w:p w14:paraId="083B19C3"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.I5(point_in[47:40]),</w:t>
            </w:r>
          </w:p>
          <w:p w14:paraId="5E57F420"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.I6(point_in[55:48]),</w:t>
            </w:r>
          </w:p>
          <w:p w14:paraId="6F3D68DB"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.I7(point_in[63:56]),</w:t>
            </w:r>
          </w:p>
          <w:p w14:paraId="21EC95B8"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.s(Test),</w:t>
            </w:r>
          </w:p>
          <w:p w14:paraId="0C386693"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.o(point_out)</w:t>
            </w:r>
          </w:p>
          <w:p w14:paraId="6AC3C7C0"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73D31359"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039A2E2E"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always @(posedge clk)begin</w:t>
            </w:r>
          </w:p>
          <w:p w14:paraId="4CEA3D1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if (EN) begin</w:t>
            </w:r>
          </w:p>
          <w:p w14:paraId="5136F698"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disp_data &lt;= Data0;</w:t>
            </w:r>
          </w:p>
          <w:p w14:paraId="449F117D"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cpu_blink &lt;= blink_in[7:0];</w:t>
            </w:r>
          </w:p>
          <w:p w14:paraId="256ED44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cpu_point &lt;= point_in[7:0];</w:t>
            </w:r>
          </w:p>
          <w:p w14:paraId="27D3A3C2"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end</w:t>
            </w:r>
          </w:p>
          <w:p w14:paraId="7D3E00C5"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else begin</w:t>
            </w:r>
          </w:p>
          <w:p w14:paraId="4EB087B7"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disp_data &lt;= disp_data;</w:t>
            </w:r>
          </w:p>
          <w:p w14:paraId="655364F3"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cpu_blink &lt;= cpu_blink;</w:t>
            </w:r>
          </w:p>
          <w:p w14:paraId="4B54A69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cpu_point &lt;= cpu_point;</w:t>
            </w:r>
          </w:p>
          <w:p w14:paraId="09874F9D"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end</w:t>
            </w:r>
          </w:p>
          <w:p w14:paraId="2705F754"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end</w:t>
            </w:r>
          </w:p>
          <w:p w14:paraId="6D90A448" w14:textId="2AEE1B52"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endmodule</w:t>
            </w:r>
          </w:p>
        </w:tc>
      </w:tr>
    </w:tbl>
    <w:p w14:paraId="5AA240DB" w14:textId="7E25129A" w:rsidR="004C3672" w:rsidRDefault="004C3672" w:rsidP="00D57A62">
      <w:r>
        <w:rPr>
          <w:rFonts w:hint="eastAsia"/>
        </w:rPr>
        <w:lastRenderedPageBreak/>
        <w:t>4.3.3</w:t>
      </w:r>
      <w:r>
        <w:rPr>
          <w:rFonts w:hint="eastAsia"/>
        </w:rPr>
        <w:t>辅助模块</w:t>
      </w:r>
      <w:r>
        <w:rPr>
          <w:rFonts w:hint="eastAsia"/>
        </w:rPr>
        <w:t>PIO</w:t>
      </w:r>
      <w:r>
        <w:rPr>
          <w:rFonts w:hint="eastAsia"/>
        </w:rPr>
        <w:t>的设计</w:t>
      </w:r>
    </w:p>
    <w:p w14:paraId="6F4794EE" w14:textId="2E5D9BD7" w:rsidR="004C3672" w:rsidRDefault="004C3672" w:rsidP="00D57A62">
      <w:r>
        <w:rPr>
          <w:rFonts w:hint="eastAsia"/>
        </w:rPr>
        <w:t>该模块的相关代码如下所示：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C3672" w:rsidRPr="004C3672" w14:paraId="3510DF67" w14:textId="77777777" w:rsidTr="004C3672">
        <w:tc>
          <w:tcPr>
            <w:tcW w:w="8522" w:type="dxa"/>
            <w:shd w:val="clear" w:color="auto" w:fill="EEECE1" w:themeFill="background2"/>
          </w:tcPr>
          <w:p w14:paraId="2E2FADD5"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module PIO_5359(</w:t>
            </w:r>
          </w:p>
          <w:p w14:paraId="762C9D77"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clk,</w:t>
            </w:r>
          </w:p>
          <w:p w14:paraId="28A1DD50"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rst,</w:t>
            </w:r>
          </w:p>
          <w:p w14:paraId="64B3FBEF"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EN,</w:t>
            </w:r>
          </w:p>
          <w:p w14:paraId="67D4F0A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input [31:0] PData,</w:t>
            </w:r>
          </w:p>
          <w:p w14:paraId="6F2198B9"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reg [7:0] LED,</w:t>
            </w:r>
          </w:p>
          <w:p w14:paraId="76ECF1C8"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output reg [23:0] GPIOf0</w:t>
            </w:r>
          </w:p>
          <w:p w14:paraId="7B047A2B"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lastRenderedPageBreak/>
              <w:t xml:space="preserve">    );</w:t>
            </w:r>
          </w:p>
          <w:p w14:paraId="75CFAED7"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w:t>
            </w:r>
          </w:p>
          <w:p w14:paraId="3B736B9C"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always @(negedge clk or posedge rst) begin</w:t>
            </w:r>
          </w:p>
          <w:p w14:paraId="55F4231A"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if (rst) begin LED &lt;= 16'hAA; GPIOf0 &lt;=0;end</w:t>
            </w:r>
          </w:p>
          <w:p w14:paraId="11F377B6"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else if (EN) {GPIOf0[23:2], LED, GPIOf0[1:0]} &lt;= PData;</w:t>
            </w:r>
          </w:p>
          <w:p w14:paraId="44443DBC"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else begin LED &lt;= LED; GPIOf0[23:0] &lt;= GPIOf0[23:0]; end</w:t>
            </w:r>
          </w:p>
          <w:p w14:paraId="09012D1E" w14:textId="77777777"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 xml:space="preserve">    end</w:t>
            </w:r>
          </w:p>
          <w:p w14:paraId="0D2C86E2" w14:textId="77777777" w:rsidR="004C3672" w:rsidRPr="004C3672" w:rsidRDefault="004C3672" w:rsidP="004C3672">
            <w:pPr>
              <w:rPr>
                <w:rFonts w:ascii="Courier New" w:hAnsi="Courier New" w:cs="Courier New"/>
                <w:sz w:val="20"/>
                <w:szCs w:val="20"/>
              </w:rPr>
            </w:pPr>
          </w:p>
          <w:p w14:paraId="2A9F1C64" w14:textId="003F3B50" w:rsidR="004C3672" w:rsidRPr="004C3672" w:rsidRDefault="004C3672" w:rsidP="004C3672">
            <w:pPr>
              <w:rPr>
                <w:rFonts w:ascii="Courier New" w:hAnsi="Courier New" w:cs="Courier New"/>
                <w:sz w:val="20"/>
                <w:szCs w:val="20"/>
              </w:rPr>
            </w:pPr>
            <w:r w:rsidRPr="004C3672">
              <w:rPr>
                <w:rFonts w:ascii="Courier New" w:hAnsi="Courier New" w:cs="Courier New"/>
                <w:sz w:val="20"/>
                <w:szCs w:val="20"/>
              </w:rPr>
              <w:t>endmodule</w:t>
            </w:r>
          </w:p>
        </w:tc>
      </w:tr>
    </w:tbl>
    <w:p w14:paraId="53069269" w14:textId="4233F5FB" w:rsidR="003F750C" w:rsidRPr="00356ECC" w:rsidRDefault="003F750C" w:rsidP="003F750C">
      <w:pPr>
        <w:pStyle w:val="2"/>
        <w:rPr>
          <w:rFonts w:ascii="Times New Roman" w:hAnsi="Times New Roman"/>
        </w:rPr>
      </w:pPr>
      <w:r>
        <w:rPr>
          <w:rFonts w:ascii="Times New Roman" w:hAnsi="Times New Roman" w:hint="eastAsia"/>
        </w:rPr>
        <w:lastRenderedPageBreak/>
        <w:t>4</w:t>
      </w:r>
      <w:r w:rsidRPr="00F85D7D">
        <w:rPr>
          <w:rFonts w:ascii="Times New Roman" w:hAnsi="Times New Roman"/>
        </w:rPr>
        <w:t>.</w:t>
      </w:r>
      <w:r>
        <w:rPr>
          <w:rFonts w:ascii="Times New Roman" w:hAnsi="Times New Roman" w:hint="eastAsia"/>
        </w:rPr>
        <w:t>4</w:t>
      </w:r>
      <w:r>
        <w:rPr>
          <w:rFonts w:ascii="Times New Roman" w:hAnsi="Times New Roman"/>
        </w:rPr>
        <w:t xml:space="preserve"> </w:t>
      </w:r>
      <w:r>
        <w:rPr>
          <w:rFonts w:hint="eastAsia"/>
        </w:rPr>
        <w:t>实验的具体设计步骤</w:t>
      </w:r>
    </w:p>
    <w:p w14:paraId="0109221C" w14:textId="59C05B2F" w:rsidR="009D0F93" w:rsidRDefault="00957BAF" w:rsidP="004D15E2">
      <w:pPr>
        <w:rPr>
          <w:rFonts w:ascii="Times New Roman" w:hAnsi="Times New Roman"/>
        </w:rPr>
      </w:pPr>
      <w:r>
        <w:rPr>
          <w:rFonts w:ascii="Times New Roman" w:hAnsi="Times New Roman" w:hint="eastAsia"/>
        </w:rPr>
        <w:t>在学在浙大上下载</w:t>
      </w:r>
      <w:r>
        <w:rPr>
          <w:rFonts w:ascii="Times New Roman" w:hAnsi="Times New Roman" w:hint="eastAsia"/>
        </w:rPr>
        <w:t>O</w:t>
      </w:r>
      <w:r>
        <w:rPr>
          <w:rFonts w:ascii="Times New Roman" w:hAnsi="Times New Roman"/>
        </w:rPr>
        <w:t>RGIP</w:t>
      </w:r>
      <w:r>
        <w:rPr>
          <w:rFonts w:ascii="Times New Roman" w:hAnsi="Times New Roman" w:hint="eastAsia"/>
        </w:rPr>
        <w:t>核，将其解压到自己的</w:t>
      </w:r>
      <w:r>
        <w:rPr>
          <w:rFonts w:ascii="Times New Roman" w:hAnsi="Times New Roman" w:hint="eastAsia"/>
        </w:rPr>
        <w:t>F</w:t>
      </w:r>
      <w:r>
        <w:rPr>
          <w:rFonts w:ascii="Times New Roman" w:hAnsi="Times New Roman"/>
        </w:rPr>
        <w:t>PGA</w:t>
      </w:r>
      <w:r>
        <w:rPr>
          <w:rFonts w:ascii="Times New Roman" w:hAnsi="Times New Roman" w:hint="eastAsia"/>
        </w:rPr>
        <w:t>工作目录下，建立实验工程文件后，将核加载到系统。</w:t>
      </w:r>
    </w:p>
    <w:p w14:paraId="4376EE85" w14:textId="73DC6528" w:rsidR="00CD25DD" w:rsidRDefault="00CD25DD" w:rsidP="004D15E2">
      <w:pPr>
        <w:rPr>
          <w:rFonts w:ascii="Times New Roman" w:hAnsi="Times New Roman"/>
        </w:rPr>
      </w:pPr>
      <w:r>
        <w:rPr>
          <w:rFonts w:ascii="Times New Roman" w:hAnsi="Times New Roman" w:hint="eastAsia"/>
        </w:rPr>
        <w:t>此外，要将自己设计的三个模块拷贝到工程文件目录下。</w:t>
      </w:r>
    </w:p>
    <w:p w14:paraId="692194D5" w14:textId="110A02DC" w:rsidR="00CD25DD" w:rsidRDefault="00CD25DD" w:rsidP="00CD25DD">
      <w:pPr>
        <w:jc w:val="center"/>
        <w:rPr>
          <w:rFonts w:ascii="Times New Roman" w:hAnsi="Times New Roman"/>
        </w:rPr>
      </w:pPr>
      <w:r w:rsidRPr="00CD25DD">
        <w:rPr>
          <w:rFonts w:ascii="Times New Roman" w:hAnsi="Times New Roman"/>
          <w:noProof/>
        </w:rPr>
        <w:drawing>
          <wp:inline distT="0" distB="0" distL="0" distR="0" wp14:anchorId="37E201BE" wp14:editId="5A0F1E4B">
            <wp:extent cx="5274310" cy="5683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68325"/>
                    </a:xfrm>
                    <a:prstGeom prst="rect">
                      <a:avLst/>
                    </a:prstGeom>
                  </pic:spPr>
                </pic:pic>
              </a:graphicData>
            </a:graphic>
          </wp:inline>
        </w:drawing>
      </w:r>
    </w:p>
    <w:p w14:paraId="481C5CB5" w14:textId="47A74A89" w:rsidR="00CD25DD" w:rsidRDefault="00CD25DD" w:rsidP="00CD25DD">
      <w:pPr>
        <w:rPr>
          <w:rFonts w:ascii="Times New Roman" w:hAnsi="Times New Roman"/>
        </w:rPr>
      </w:pPr>
      <w:r>
        <w:rPr>
          <w:rFonts w:ascii="Times New Roman" w:hAnsi="Times New Roman" w:hint="eastAsia"/>
        </w:rPr>
        <w:t>之后，就要开始连线环节了。</w:t>
      </w:r>
    </w:p>
    <w:p w14:paraId="77E3373E" w14:textId="59A9BCD0" w:rsidR="00B9145C" w:rsidRPr="00B9145C" w:rsidRDefault="00B9145C" w:rsidP="00CD25DD">
      <w:pPr>
        <w:rPr>
          <w:rFonts w:ascii="Times New Roman" w:hAnsi="Times New Roman"/>
          <w:b/>
          <w:bCs/>
        </w:rPr>
      </w:pPr>
      <w:r w:rsidRPr="00B9145C">
        <w:rPr>
          <w:rFonts w:ascii="Times New Roman" w:hAnsi="Times New Roman" w:hint="eastAsia"/>
          <w:b/>
          <w:bCs/>
        </w:rPr>
        <w:t>4.4.1</w:t>
      </w:r>
      <w:r w:rsidRPr="00B9145C">
        <w:rPr>
          <w:rFonts w:ascii="Times New Roman" w:hAnsi="Times New Roman"/>
          <w:b/>
          <w:bCs/>
        </w:rPr>
        <w:t xml:space="preserve"> Display</w:t>
      </w:r>
      <w:r w:rsidRPr="00B9145C">
        <w:rPr>
          <w:rFonts w:ascii="Times New Roman" w:hAnsi="Times New Roman" w:hint="eastAsia"/>
          <w:b/>
          <w:bCs/>
        </w:rPr>
        <w:t>模块设计</w:t>
      </w:r>
    </w:p>
    <w:p w14:paraId="5FBD5512" w14:textId="6BEA556A" w:rsidR="00B9145C" w:rsidRDefault="00B9145C" w:rsidP="00B9145C">
      <w:pPr>
        <w:jc w:val="center"/>
        <w:rPr>
          <w:rFonts w:ascii="Times New Roman" w:hAnsi="Times New Roman"/>
        </w:rPr>
      </w:pPr>
      <w:r w:rsidRPr="00B9145C">
        <w:rPr>
          <w:rFonts w:ascii="Times New Roman" w:hAnsi="Times New Roman"/>
          <w:noProof/>
        </w:rPr>
        <w:drawing>
          <wp:inline distT="0" distB="0" distL="0" distR="0" wp14:anchorId="62A9D63A" wp14:editId="75B2EAE5">
            <wp:extent cx="5274310" cy="3409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409950"/>
                    </a:xfrm>
                    <a:prstGeom prst="rect">
                      <a:avLst/>
                    </a:prstGeom>
                  </pic:spPr>
                </pic:pic>
              </a:graphicData>
            </a:graphic>
          </wp:inline>
        </w:drawing>
      </w:r>
    </w:p>
    <w:p w14:paraId="17DBB806" w14:textId="27144191" w:rsidR="00B9145C" w:rsidRPr="00B9145C" w:rsidRDefault="00B9145C" w:rsidP="00B9145C">
      <w:pPr>
        <w:rPr>
          <w:rFonts w:ascii="Times New Roman" w:hAnsi="Times New Roman"/>
          <w:b/>
          <w:bCs/>
        </w:rPr>
      </w:pPr>
      <w:r w:rsidRPr="00B9145C">
        <w:rPr>
          <w:rFonts w:ascii="Times New Roman" w:hAnsi="Times New Roman" w:hint="eastAsia"/>
          <w:b/>
          <w:bCs/>
        </w:rPr>
        <w:t>4.4.2</w:t>
      </w:r>
      <w:r w:rsidRPr="00B9145C">
        <w:rPr>
          <w:rFonts w:ascii="Times New Roman" w:hAnsi="Times New Roman"/>
          <w:b/>
          <w:bCs/>
        </w:rPr>
        <w:t xml:space="preserve"> </w:t>
      </w:r>
      <w:r w:rsidRPr="00B9145C">
        <w:rPr>
          <w:rFonts w:ascii="Times New Roman" w:hAnsi="Times New Roman" w:hint="eastAsia"/>
          <w:b/>
          <w:bCs/>
        </w:rPr>
        <w:t>GPIO</w:t>
      </w:r>
      <w:r w:rsidRPr="00B9145C">
        <w:rPr>
          <w:rFonts w:ascii="Times New Roman" w:hAnsi="Times New Roman" w:hint="eastAsia"/>
          <w:b/>
          <w:bCs/>
        </w:rPr>
        <w:t>模块设计</w:t>
      </w:r>
    </w:p>
    <w:p w14:paraId="4F2AAD12" w14:textId="36DAFD25" w:rsidR="00B9145C" w:rsidRDefault="00B9145C" w:rsidP="00B9145C">
      <w:pPr>
        <w:jc w:val="center"/>
        <w:rPr>
          <w:rFonts w:ascii="Times New Roman" w:hAnsi="Times New Roman"/>
        </w:rPr>
      </w:pPr>
      <w:r w:rsidRPr="00B9145C">
        <w:rPr>
          <w:rFonts w:ascii="Times New Roman" w:hAnsi="Times New Roman"/>
          <w:noProof/>
        </w:rPr>
        <w:lastRenderedPageBreak/>
        <w:drawing>
          <wp:inline distT="0" distB="0" distL="0" distR="0" wp14:anchorId="0A2E576D" wp14:editId="4963303F">
            <wp:extent cx="5274310" cy="34099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409950"/>
                    </a:xfrm>
                    <a:prstGeom prst="rect">
                      <a:avLst/>
                    </a:prstGeom>
                  </pic:spPr>
                </pic:pic>
              </a:graphicData>
            </a:graphic>
          </wp:inline>
        </w:drawing>
      </w:r>
    </w:p>
    <w:p w14:paraId="7B3A121D" w14:textId="60E2AFAD" w:rsidR="00B9145C" w:rsidRPr="00B9145C" w:rsidRDefault="00B9145C" w:rsidP="00B9145C">
      <w:pPr>
        <w:rPr>
          <w:rFonts w:ascii="Times New Roman" w:hAnsi="Times New Roman"/>
          <w:b/>
          <w:bCs/>
        </w:rPr>
      </w:pPr>
      <w:r w:rsidRPr="00B9145C">
        <w:rPr>
          <w:rFonts w:ascii="Times New Roman" w:hAnsi="Times New Roman" w:hint="eastAsia"/>
          <w:b/>
          <w:bCs/>
        </w:rPr>
        <w:t>4.4.3</w:t>
      </w:r>
      <w:r w:rsidRPr="00B9145C">
        <w:rPr>
          <w:rFonts w:ascii="Times New Roman" w:hAnsi="Times New Roman"/>
          <w:b/>
          <w:bCs/>
        </w:rPr>
        <w:t xml:space="preserve"> </w:t>
      </w:r>
      <w:r w:rsidRPr="00B9145C">
        <w:rPr>
          <w:rFonts w:ascii="Times New Roman" w:hAnsi="Times New Roman" w:hint="eastAsia"/>
          <w:b/>
          <w:bCs/>
        </w:rPr>
        <w:t>RAM</w:t>
      </w:r>
      <w:r w:rsidRPr="00B9145C">
        <w:rPr>
          <w:rFonts w:ascii="Times New Roman" w:hAnsi="Times New Roman"/>
          <w:b/>
          <w:bCs/>
        </w:rPr>
        <w:t>_B</w:t>
      </w:r>
      <w:r w:rsidRPr="00B9145C">
        <w:rPr>
          <w:rFonts w:ascii="Times New Roman" w:hAnsi="Times New Roman" w:hint="eastAsia"/>
          <w:b/>
          <w:bCs/>
        </w:rPr>
        <w:t>模块设计</w:t>
      </w:r>
    </w:p>
    <w:p w14:paraId="10948F47" w14:textId="33215813" w:rsidR="00B9145C" w:rsidRDefault="00B9145C" w:rsidP="00B9145C">
      <w:pPr>
        <w:jc w:val="center"/>
        <w:rPr>
          <w:rFonts w:ascii="Times New Roman" w:hAnsi="Times New Roman"/>
        </w:rPr>
      </w:pPr>
      <w:r w:rsidRPr="00B9145C">
        <w:rPr>
          <w:rFonts w:ascii="Times New Roman" w:hAnsi="Times New Roman"/>
          <w:noProof/>
        </w:rPr>
        <w:drawing>
          <wp:inline distT="0" distB="0" distL="0" distR="0" wp14:anchorId="49B9A751" wp14:editId="5A028181">
            <wp:extent cx="5274310" cy="19519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51990"/>
                    </a:xfrm>
                    <a:prstGeom prst="rect">
                      <a:avLst/>
                    </a:prstGeom>
                  </pic:spPr>
                </pic:pic>
              </a:graphicData>
            </a:graphic>
          </wp:inline>
        </w:drawing>
      </w:r>
    </w:p>
    <w:p w14:paraId="4F2B6E49" w14:textId="2D32C15B" w:rsidR="00B9145C" w:rsidRPr="00B9145C" w:rsidRDefault="00B9145C" w:rsidP="00B9145C">
      <w:pPr>
        <w:rPr>
          <w:rFonts w:ascii="Times New Roman" w:hAnsi="Times New Roman"/>
          <w:b/>
          <w:bCs/>
        </w:rPr>
      </w:pPr>
      <w:r w:rsidRPr="00B9145C">
        <w:rPr>
          <w:rFonts w:ascii="Times New Roman" w:hAnsi="Times New Roman" w:hint="eastAsia"/>
          <w:b/>
          <w:bCs/>
        </w:rPr>
        <w:t>4.4.4</w:t>
      </w:r>
      <w:r w:rsidRPr="00B9145C">
        <w:rPr>
          <w:rFonts w:ascii="Times New Roman" w:hAnsi="Times New Roman"/>
          <w:b/>
          <w:bCs/>
        </w:rPr>
        <w:t xml:space="preserve"> </w:t>
      </w:r>
      <w:r w:rsidRPr="00B9145C">
        <w:rPr>
          <w:rFonts w:ascii="Times New Roman" w:hAnsi="Times New Roman" w:hint="eastAsia"/>
          <w:b/>
          <w:bCs/>
        </w:rPr>
        <w:t>clk</w:t>
      </w:r>
      <w:r w:rsidRPr="00B9145C">
        <w:rPr>
          <w:rFonts w:ascii="Times New Roman" w:hAnsi="Times New Roman" w:hint="eastAsia"/>
          <w:b/>
          <w:bCs/>
        </w:rPr>
        <w:t>模块设计</w:t>
      </w:r>
    </w:p>
    <w:p w14:paraId="0F307E07" w14:textId="1ED7C080" w:rsidR="00B9145C" w:rsidRDefault="00B9145C" w:rsidP="00B9145C">
      <w:pPr>
        <w:jc w:val="center"/>
        <w:rPr>
          <w:rFonts w:ascii="Times New Roman" w:hAnsi="Times New Roman"/>
        </w:rPr>
      </w:pPr>
      <w:r w:rsidRPr="00B9145C">
        <w:rPr>
          <w:rFonts w:ascii="Times New Roman" w:hAnsi="Times New Roman"/>
          <w:noProof/>
        </w:rPr>
        <w:drawing>
          <wp:inline distT="0" distB="0" distL="0" distR="0" wp14:anchorId="5600A8DE" wp14:editId="77D7F6BB">
            <wp:extent cx="5274310" cy="22790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79015"/>
                    </a:xfrm>
                    <a:prstGeom prst="rect">
                      <a:avLst/>
                    </a:prstGeom>
                  </pic:spPr>
                </pic:pic>
              </a:graphicData>
            </a:graphic>
          </wp:inline>
        </w:drawing>
      </w:r>
    </w:p>
    <w:p w14:paraId="7BB7DCD7" w14:textId="558B78A3" w:rsidR="00B9145C" w:rsidRPr="00020055" w:rsidRDefault="00020055" w:rsidP="00B9145C">
      <w:pPr>
        <w:rPr>
          <w:rFonts w:ascii="Times New Roman" w:hAnsi="Times New Roman"/>
          <w:b/>
          <w:bCs/>
        </w:rPr>
      </w:pPr>
      <w:r w:rsidRPr="00020055">
        <w:rPr>
          <w:rFonts w:ascii="Times New Roman" w:hAnsi="Times New Roman"/>
          <w:b/>
          <w:bCs/>
        </w:rPr>
        <w:t>4.4.5</w:t>
      </w:r>
      <w:r w:rsidRPr="00020055">
        <w:rPr>
          <w:rFonts w:ascii="Times New Roman" w:hAnsi="Times New Roman" w:hint="eastAsia"/>
          <w:b/>
          <w:bCs/>
        </w:rPr>
        <w:t>实验完整模块示意图</w:t>
      </w:r>
    </w:p>
    <w:p w14:paraId="4A251389" w14:textId="03F7C2F2" w:rsidR="00020055" w:rsidRDefault="00020055" w:rsidP="00020055">
      <w:pPr>
        <w:jc w:val="center"/>
        <w:rPr>
          <w:rFonts w:ascii="Times New Roman" w:hAnsi="Times New Roman"/>
        </w:rPr>
      </w:pPr>
      <w:r w:rsidRPr="00020055">
        <w:rPr>
          <w:rFonts w:ascii="Times New Roman" w:hAnsi="Times New Roman"/>
          <w:noProof/>
        </w:rPr>
        <w:lastRenderedPageBreak/>
        <w:drawing>
          <wp:inline distT="0" distB="0" distL="0" distR="0" wp14:anchorId="52FE615B" wp14:editId="03E9B6AE">
            <wp:extent cx="5060118" cy="230906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60118" cy="2309060"/>
                    </a:xfrm>
                    <a:prstGeom prst="rect">
                      <a:avLst/>
                    </a:prstGeom>
                  </pic:spPr>
                </pic:pic>
              </a:graphicData>
            </a:graphic>
          </wp:inline>
        </w:drawing>
      </w:r>
    </w:p>
    <w:p w14:paraId="0C933337" w14:textId="50E81441" w:rsidR="00B9145C" w:rsidRDefault="00020055" w:rsidP="00B9145C">
      <w:pPr>
        <w:rPr>
          <w:rFonts w:ascii="Times New Roman" w:hAnsi="Times New Roman"/>
        </w:rPr>
      </w:pPr>
      <w:r>
        <w:rPr>
          <w:rFonts w:ascii="Times New Roman" w:hAnsi="Times New Roman"/>
        </w:rPr>
        <w:tab/>
      </w:r>
      <w:r>
        <w:rPr>
          <w:rFonts w:ascii="Times New Roman" w:hAnsi="Times New Roman" w:hint="eastAsia"/>
        </w:rPr>
        <w:t>实验的架构：</w:t>
      </w:r>
    </w:p>
    <w:p w14:paraId="725DEAA9" w14:textId="47A074CF" w:rsidR="00020055" w:rsidRDefault="00020055" w:rsidP="00020055">
      <w:pPr>
        <w:jc w:val="center"/>
        <w:rPr>
          <w:rFonts w:ascii="Times New Roman" w:hAnsi="Times New Roman"/>
        </w:rPr>
      </w:pPr>
      <w:r w:rsidRPr="00020055">
        <w:rPr>
          <w:rFonts w:ascii="Times New Roman" w:hAnsi="Times New Roman"/>
          <w:noProof/>
        </w:rPr>
        <w:drawing>
          <wp:inline distT="0" distB="0" distL="0" distR="0" wp14:anchorId="5A2ECE27" wp14:editId="50A79232">
            <wp:extent cx="3406435" cy="2568163"/>
            <wp:effectExtent l="0" t="0" r="381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6435" cy="2568163"/>
                    </a:xfrm>
                    <a:prstGeom prst="rect">
                      <a:avLst/>
                    </a:prstGeom>
                  </pic:spPr>
                </pic:pic>
              </a:graphicData>
            </a:graphic>
          </wp:inline>
        </w:drawing>
      </w:r>
    </w:p>
    <w:p w14:paraId="71AE1192" w14:textId="661D5715" w:rsidR="00020055" w:rsidRPr="00020055" w:rsidRDefault="00020055" w:rsidP="00020055">
      <w:pPr>
        <w:rPr>
          <w:rFonts w:ascii="Times New Roman" w:hAnsi="Times New Roman"/>
          <w:b/>
          <w:bCs/>
        </w:rPr>
      </w:pPr>
      <w:r w:rsidRPr="00020055">
        <w:rPr>
          <w:rFonts w:ascii="Times New Roman" w:hAnsi="Times New Roman" w:hint="eastAsia"/>
          <w:b/>
          <w:bCs/>
        </w:rPr>
        <w:t>4.4.6</w:t>
      </w:r>
      <w:r w:rsidRPr="00020055">
        <w:rPr>
          <w:rFonts w:ascii="Times New Roman" w:hAnsi="Times New Roman" w:hint="eastAsia"/>
          <w:b/>
          <w:bCs/>
        </w:rPr>
        <w:t>外包模块的处理</w:t>
      </w:r>
    </w:p>
    <w:p w14:paraId="0EA2AEDA" w14:textId="1EB6DE00" w:rsidR="00020055" w:rsidRDefault="00020055" w:rsidP="00020055">
      <w:pPr>
        <w:rPr>
          <w:rFonts w:ascii="Times New Roman" w:hAnsi="Times New Roman"/>
        </w:rPr>
      </w:pPr>
      <w:r>
        <w:rPr>
          <w:rFonts w:ascii="Times New Roman" w:hAnsi="Times New Roman"/>
        </w:rPr>
        <w:tab/>
      </w:r>
      <w:r>
        <w:rPr>
          <w:rFonts w:ascii="Times New Roman" w:hAnsi="Times New Roman" w:hint="eastAsia"/>
        </w:rPr>
        <w:t>实验自动生成的外包模块</w:t>
      </w:r>
      <w:r w:rsidR="00E97AE7">
        <w:rPr>
          <w:rFonts w:ascii="Times New Roman" w:hAnsi="Times New Roman" w:hint="eastAsia"/>
        </w:rPr>
        <w:t>包含了非物理参数，它们是不能进行引脚约束的，所以要把它们删除掉。</w:t>
      </w:r>
    </w:p>
    <w:p w14:paraId="2D47D034" w14:textId="3E1E1022" w:rsidR="00E97AE7" w:rsidRPr="003F750C" w:rsidRDefault="00E97AE7" w:rsidP="00020055">
      <w:pPr>
        <w:rPr>
          <w:rFonts w:ascii="Times New Roman" w:hAnsi="Times New Roman"/>
        </w:rPr>
      </w:pPr>
      <w:r>
        <w:rPr>
          <w:rFonts w:ascii="Times New Roman" w:hAnsi="Times New Roman"/>
        </w:rPr>
        <w:tab/>
        <w:t>Wrapper</w:t>
      </w:r>
      <w:r>
        <w:rPr>
          <w:rFonts w:ascii="Times New Roman" w:hAnsi="Times New Roman" w:hint="eastAsia"/>
        </w:rPr>
        <w:t>的端口处理如下所示：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97AE7" w:rsidRPr="00E97AE7" w14:paraId="44666EEE" w14:textId="77777777" w:rsidTr="00E97AE7">
        <w:tc>
          <w:tcPr>
            <w:tcW w:w="8522" w:type="dxa"/>
            <w:shd w:val="clear" w:color="auto" w:fill="EEECE1" w:themeFill="background2"/>
          </w:tcPr>
          <w:p w14:paraId="44155B89"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module Exp1_GPIO_wrapper</w:t>
            </w:r>
          </w:p>
          <w:p w14:paraId="02657987"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(input clk_100mhz,</w:t>
            </w:r>
          </w:p>
          <w:p w14:paraId="09F3F2F5"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input RSTN,</w:t>
            </w:r>
          </w:p>
          <w:p w14:paraId="6EBC5C59"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input [15:0]SW,</w:t>
            </w:r>
          </w:p>
          <w:p w14:paraId="4B2FADC5"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input [3:0]KCOL,</w:t>
            </w:r>
          </w:p>
          <w:p w14:paraId="7F2A3B66"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[4:0]KROW,</w:t>
            </w:r>
          </w:p>
          <w:p w14:paraId="1235BA48"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t>
            </w:r>
          </w:p>
          <w:p w14:paraId="32382A4F"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LEDCK,</w:t>
            </w:r>
          </w:p>
          <w:p w14:paraId="2FBBDD7C"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LEDCR,</w:t>
            </w:r>
          </w:p>
          <w:p w14:paraId="552CAE25"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LEDDT,</w:t>
            </w:r>
          </w:p>
          <w:p w14:paraId="2E21A1F3"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LEDEN,</w:t>
            </w:r>
          </w:p>
          <w:p w14:paraId="5B4EBF51"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t>
            </w:r>
          </w:p>
          <w:p w14:paraId="770E70AC"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SEGCK,</w:t>
            </w:r>
          </w:p>
          <w:p w14:paraId="0005660F"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SEGCR,</w:t>
            </w:r>
          </w:p>
          <w:p w14:paraId="6A28EC64"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lastRenderedPageBreak/>
              <w:t xml:space="preserve">    output SEGDT,</w:t>
            </w:r>
          </w:p>
          <w:p w14:paraId="3F01B935"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SEGEN,</w:t>
            </w:r>
          </w:p>
          <w:p w14:paraId="402AF7C7"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t>
            </w:r>
          </w:p>
          <w:p w14:paraId="4B7058BF"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[3:0]AN,</w:t>
            </w:r>
          </w:p>
          <w:p w14:paraId="30096DDB"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[7:0]SEGMENT,</w:t>
            </w:r>
          </w:p>
          <w:p w14:paraId="74C8358F"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[7:0]LED,</w:t>
            </w:r>
          </w:p>
          <w:p w14:paraId="3FBBA855"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readn,</w:t>
            </w:r>
          </w:p>
          <w:p w14:paraId="1D35A89C"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CR,</w:t>
            </w:r>
          </w:p>
          <w:p w14:paraId="2E923972"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RDY,</w:t>
            </w:r>
          </w:p>
          <w:p w14:paraId="3AB29CE9"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output Buzzer</w:t>
            </w:r>
          </w:p>
          <w:p w14:paraId="434EE2FA" w14:textId="713A6FF5"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t>
            </w:r>
          </w:p>
        </w:tc>
      </w:tr>
    </w:tbl>
    <w:p w14:paraId="21E2EF5B" w14:textId="1A945AA6" w:rsidR="00020055" w:rsidRDefault="00E97AE7" w:rsidP="00020055">
      <w:pPr>
        <w:rPr>
          <w:rFonts w:ascii="Times New Roman" w:hAnsi="Times New Roman"/>
        </w:rPr>
      </w:pPr>
      <w:r>
        <w:rPr>
          <w:rFonts w:ascii="Times New Roman" w:hAnsi="Times New Roman"/>
        </w:rPr>
        <w:lastRenderedPageBreak/>
        <w:tab/>
      </w:r>
      <w:r>
        <w:rPr>
          <w:rFonts w:ascii="Times New Roman" w:hAnsi="Times New Roman" w:hint="eastAsia"/>
        </w:rPr>
        <w:t>因为一些非物理端口被删去，所以还要增加一些测试信号。相关的代码如下：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97AE7" w:rsidRPr="00E97AE7" w14:paraId="3E758120" w14:textId="77777777" w:rsidTr="00E97AE7">
        <w:tc>
          <w:tcPr>
            <w:tcW w:w="8522" w:type="dxa"/>
            <w:shd w:val="clear" w:color="auto" w:fill="EEECE1" w:themeFill="background2"/>
          </w:tcPr>
          <w:p w14:paraId="161632D4"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wire [31:0]DIVCLKO;</w:t>
            </w:r>
          </w:p>
          <w:p w14:paraId="6CA8BE4A"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wire [7:0]blink;</w:t>
            </w:r>
          </w:p>
          <w:p w14:paraId="2098FD78"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wire [4:0]State;</w:t>
            </w:r>
          </w:p>
          <w:p w14:paraId="28409D51"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t>
            </w:r>
          </w:p>
          <w:p w14:paraId="51DFF328"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assign Buzzer = DIVCLKO[25] &amp; SW[8];</w:t>
            </w:r>
          </w:p>
          <w:p w14:paraId="1780315B"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wire [63:0]LES = {12'h000, blink[3:0], 32'h00000000, blink[7:0], blink[7:0]};</w:t>
            </w:r>
          </w:p>
          <w:p w14:paraId="2BF23226"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wire [63:0]points = {DIVCLKO[31:0], DIVCLKO[31:13], blink[4:0], 8'h00};</w:t>
            </w:r>
          </w:p>
          <w:p w14:paraId="057A973A"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wire [31:0]PData = {SW[13:0], SW[15:0], 2'b00};</w:t>
            </w:r>
          </w:p>
          <w:p w14:paraId="4B08411F"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wire [9:0]addr = {5'b00000, SW[3], DIVCLKO[27:24]};</w:t>
            </w:r>
          </w:p>
          <w:p w14:paraId="16B70CD1" w14:textId="77777777"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wire wea = SW[4];</w:t>
            </w:r>
          </w:p>
          <w:p w14:paraId="5CD3A533" w14:textId="07737D81" w:rsidR="00E97AE7" w:rsidRPr="00E97AE7" w:rsidRDefault="00E97AE7" w:rsidP="00E97AE7">
            <w:pPr>
              <w:rPr>
                <w:rFonts w:ascii="Courier New" w:hAnsi="Courier New" w:cs="Courier New"/>
                <w:sz w:val="20"/>
                <w:szCs w:val="21"/>
              </w:rPr>
            </w:pPr>
            <w:r w:rsidRPr="00E97AE7">
              <w:rPr>
                <w:rFonts w:ascii="Courier New" w:hAnsi="Courier New" w:cs="Courier New"/>
                <w:sz w:val="20"/>
                <w:szCs w:val="21"/>
              </w:rPr>
              <w:t xml:space="preserve">    wire EN = 'b1;</w:t>
            </w:r>
          </w:p>
        </w:tc>
      </w:tr>
    </w:tbl>
    <w:p w14:paraId="486643E8" w14:textId="38BA3795" w:rsidR="00E97AE7" w:rsidRDefault="00E97AE7" w:rsidP="00020055">
      <w:pPr>
        <w:rPr>
          <w:rFonts w:ascii="Times New Roman" w:hAnsi="Times New Roman"/>
        </w:rPr>
      </w:pPr>
      <w:r>
        <w:rPr>
          <w:rFonts w:ascii="Times New Roman" w:hAnsi="Times New Roman"/>
        </w:rPr>
        <w:tab/>
      </w:r>
      <w:r>
        <w:rPr>
          <w:rFonts w:ascii="Times New Roman" w:hAnsi="Times New Roman" w:hint="eastAsia"/>
        </w:rPr>
        <w:t>最后，实例调用部分是虚拟环节，与物理硬件无关，所以保持不变。</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97AE7" w:rsidRPr="00E97AE7" w14:paraId="59867A5B" w14:textId="77777777" w:rsidTr="00E97AE7">
        <w:tc>
          <w:tcPr>
            <w:tcW w:w="8522" w:type="dxa"/>
            <w:shd w:val="clear" w:color="auto" w:fill="EEECE1" w:themeFill="background2"/>
          </w:tcPr>
          <w:p w14:paraId="29AF70D0"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Exp1_GPIO Exp1_GPIO_i</w:t>
            </w:r>
          </w:p>
          <w:p w14:paraId="4A87AE35"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(.AN(AN),</w:t>
            </w:r>
          </w:p>
          <w:p w14:paraId="52330E81"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.CR(CR),</w:t>
            </w:r>
          </w:p>
          <w:p w14:paraId="0BC0503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.DIVCLKO(DIVCLKO),</w:t>
            </w:r>
          </w:p>
          <w:p w14:paraId="6BD32B25"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.EN(EN),</w:t>
            </w:r>
          </w:p>
          <w:p w14:paraId="1F2B155E"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.KCOL(KCOL),</w:t>
            </w:r>
          </w:p>
          <w:p w14:paraId="52DF726A"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.KROW(KROW),</w:t>
            </w:r>
          </w:p>
          <w:p w14:paraId="6135405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.LED(LED),</w:t>
            </w:r>
          </w:p>
          <w:p w14:paraId="52F26921"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.LEDCK(LEDCK),</w:t>
            </w:r>
          </w:p>
          <w:p w14:paraId="38B7E5D0"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.LEDCR(LEDCR),</w:t>
            </w:r>
          </w:p>
          <w:p w14:paraId="01F839B4"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.LEDDT(LEDDT),</w:t>
            </w:r>
          </w:p>
          <w:p w14:paraId="2ACA5967"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.LEDEN(LEDEN),</w:t>
            </w:r>
          </w:p>
          <w:p w14:paraId="2FD481F0"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.LES(LES),</w:t>
            </w:r>
          </w:p>
          <w:p w14:paraId="0689A38A"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.PData(PData),</w:t>
            </w:r>
          </w:p>
          <w:p w14:paraId="6953A651"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.RSTN(RSTN),</w:t>
            </w:r>
          </w:p>
          <w:p w14:paraId="492072AD"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.SEGCK(SEGCK),</w:t>
            </w:r>
          </w:p>
          <w:p w14:paraId="7CDC3D59"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.SEGCR(SEGCR),</w:t>
            </w:r>
          </w:p>
          <w:p w14:paraId="282A6BC1"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.SEGDT(SEGDT),</w:t>
            </w:r>
          </w:p>
          <w:p w14:paraId="7E749EA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lastRenderedPageBreak/>
              <w:t xml:space="preserve">        .SEGEN(SEGEN),</w:t>
            </w:r>
          </w:p>
          <w:p w14:paraId="5AF7812D"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.SEGMENT(SEGMENT),</w:t>
            </w:r>
          </w:p>
          <w:p w14:paraId="642375C9"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.SW(SW),</w:t>
            </w:r>
          </w:p>
          <w:p w14:paraId="3F6A8313"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.addr(addr),</w:t>
            </w:r>
          </w:p>
          <w:p w14:paraId="74334EA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.blink(blink),</w:t>
            </w:r>
          </w:p>
          <w:p w14:paraId="6F5E872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.clk_100mhz(clk_100mhz),</w:t>
            </w:r>
          </w:p>
          <w:p w14:paraId="187405D7"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.points(points),</w:t>
            </w:r>
          </w:p>
          <w:p w14:paraId="3610C9C5"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.readn(readn),</w:t>
            </w:r>
          </w:p>
          <w:p w14:paraId="3D195B0A"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.RDY(RDY),</w:t>
            </w:r>
          </w:p>
          <w:p w14:paraId="10C66B9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 xml:space="preserve">        .wea(wea));</w:t>
            </w:r>
          </w:p>
          <w:p w14:paraId="2DDEDB0E" w14:textId="271B7633"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endmodule</w:t>
            </w:r>
          </w:p>
        </w:tc>
      </w:tr>
    </w:tbl>
    <w:p w14:paraId="566E2FE9" w14:textId="77777777" w:rsidR="004D15E2" w:rsidRPr="00F85D7D" w:rsidRDefault="00A47721" w:rsidP="00436DA4">
      <w:pPr>
        <w:pStyle w:val="1"/>
        <w:rPr>
          <w:rFonts w:ascii="Times New Roman" w:hAnsi="Times New Roman"/>
        </w:rPr>
      </w:pPr>
      <w:r w:rsidRPr="00F85D7D">
        <w:rPr>
          <w:rFonts w:ascii="Times New Roman"/>
        </w:rPr>
        <w:lastRenderedPageBreak/>
        <w:t>五</w:t>
      </w:r>
      <w:r w:rsidR="004D15E2" w:rsidRPr="00F85D7D">
        <w:rPr>
          <w:rFonts w:ascii="Times New Roman"/>
        </w:rPr>
        <w:t>、</w:t>
      </w:r>
      <w:r w:rsidR="00436DA4" w:rsidRPr="00F85D7D">
        <w:rPr>
          <w:rFonts w:ascii="Times New Roman"/>
        </w:rPr>
        <w:t>实验结果与分析</w:t>
      </w:r>
    </w:p>
    <w:p w14:paraId="5C30F022" w14:textId="2580751F" w:rsidR="000F24C1" w:rsidRDefault="00E97AE7" w:rsidP="004D15E2">
      <w:pPr>
        <w:rPr>
          <w:rFonts w:ascii="Times New Roman"/>
        </w:rPr>
      </w:pPr>
      <w:r>
        <w:rPr>
          <w:rFonts w:ascii="Times New Roman" w:hint="eastAsia"/>
        </w:rPr>
        <w:t>对设计的顶层模块进行相关的引脚约束。引脚约束文件如下所示：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E97AE7" w:rsidRPr="00E97AE7" w14:paraId="4FDE0B45" w14:textId="77777777" w:rsidTr="00E97AE7">
        <w:tc>
          <w:tcPr>
            <w:tcW w:w="8522" w:type="dxa"/>
            <w:shd w:val="clear" w:color="auto" w:fill="EEECE1" w:themeFill="background2"/>
          </w:tcPr>
          <w:p w14:paraId="1BD867F6"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w:t>
            </w:r>
            <w:r w:rsidRPr="00E97AE7">
              <w:rPr>
                <w:rFonts w:ascii="Courier New" w:hAnsi="Courier New" w:cs="Courier New"/>
                <w:sz w:val="20"/>
                <w:szCs w:val="20"/>
              </w:rPr>
              <w:t>系统时钟</w:t>
            </w:r>
          </w:p>
          <w:p w14:paraId="581905BB"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AC18 IOSTANDARD LVCMOS18} [get_ports clk_100mhz]</w:t>
            </w:r>
          </w:p>
          <w:p w14:paraId="52FDCE12"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#Reset or CR</w:t>
            </w:r>
          </w:p>
          <w:p w14:paraId="6DD75B0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W13 IOSTANDARD LVCMOS18} [get_ports RSTN]</w:t>
            </w:r>
          </w:p>
          <w:p w14:paraId="79CC4195"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#SWORD LED:LED</w:t>
            </w:r>
            <w:r w:rsidRPr="00E97AE7">
              <w:rPr>
                <w:rFonts w:ascii="Courier New" w:hAnsi="Courier New" w:cs="Courier New"/>
                <w:sz w:val="20"/>
                <w:szCs w:val="20"/>
              </w:rPr>
              <w:t>同步串行接口</w:t>
            </w:r>
          </w:p>
          <w:p w14:paraId="2BFCDEC0"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N26 IOSTANDARD LVCMOS33} [get_ports LEDCK]</w:t>
            </w:r>
          </w:p>
          <w:p w14:paraId="1EFA3BB3"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N24 IOSTANDARD LVCMOS33} [get_ports LEDCR]</w:t>
            </w:r>
          </w:p>
          <w:p w14:paraId="00D1149A"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M26 IOSTANDARD LVCMOS33} [get_ports LEDDT]</w:t>
            </w:r>
          </w:p>
          <w:p w14:paraId="701011DD"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P18 IOSTANDARD LVCMOS33} [get_ports LEDEN]</w:t>
            </w:r>
          </w:p>
          <w:p w14:paraId="338A34C9"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#SWORD SEG:</w:t>
            </w:r>
            <w:r w:rsidRPr="00E97AE7">
              <w:rPr>
                <w:rFonts w:ascii="Courier New" w:hAnsi="Courier New" w:cs="Courier New"/>
                <w:sz w:val="20"/>
                <w:szCs w:val="20"/>
              </w:rPr>
              <w:t>七段码同步串行接口</w:t>
            </w:r>
          </w:p>
          <w:p w14:paraId="5817DECE"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M24 IOSTANDARD LVCMOS33} [get_ports SEGCK]</w:t>
            </w:r>
          </w:p>
          <w:p w14:paraId="26CB723C"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M20 IOSTANDARD LVCMOS33} [get_ports SEGCR]</w:t>
            </w:r>
          </w:p>
          <w:p w14:paraId="65EA22C3"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L24 IOSTANDARD LVCMOS33} [get_ports SEGDT]</w:t>
            </w:r>
          </w:p>
          <w:p w14:paraId="6244912B"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R18 IOSTANDARD LVCMOS33} [get_ports SEGEN]</w:t>
            </w:r>
          </w:p>
          <w:p w14:paraId="7B8201E6"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#ArrayKeys:</w:t>
            </w:r>
            <w:r w:rsidRPr="00E97AE7">
              <w:rPr>
                <w:rFonts w:ascii="Courier New" w:hAnsi="Courier New" w:cs="Courier New"/>
                <w:sz w:val="20"/>
                <w:szCs w:val="20"/>
              </w:rPr>
              <w:t>阵列键盘：行</w:t>
            </w:r>
          </w:p>
          <w:p w14:paraId="458FC83E"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V18 IOSTANDARD LVCMOS18} [get_ports {KCOL[0]}]</w:t>
            </w:r>
          </w:p>
          <w:p w14:paraId="3801DDB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V19 IOSTANDARD LVCMOS18} [get_ports {KCOL[1]}]</w:t>
            </w:r>
          </w:p>
          <w:p w14:paraId="3AA4BF74"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lastRenderedPageBreak/>
              <w:t>set_property -dict {PACKAGE_PIN V14 IOSTANDARD LVCMOS18} [get_ports {KCOL[2]}]</w:t>
            </w:r>
          </w:p>
          <w:p w14:paraId="5D51A187"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W14 IOSTANDARD LVCMOS18} [get_ports {KCOL[3]}]</w:t>
            </w:r>
          </w:p>
          <w:p w14:paraId="1FAE9076"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#ArrayKeys:</w:t>
            </w:r>
            <w:r w:rsidRPr="00E97AE7">
              <w:rPr>
                <w:rFonts w:ascii="Courier New" w:hAnsi="Courier New" w:cs="Courier New"/>
                <w:sz w:val="20"/>
                <w:szCs w:val="20"/>
              </w:rPr>
              <w:t>阵列键盘：列</w:t>
            </w:r>
          </w:p>
          <w:p w14:paraId="06E8BF3C"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V17 IOSTANDARD LVCMOS18 PULLUP true} [get_ports {KROW[0]}]</w:t>
            </w:r>
          </w:p>
          <w:p w14:paraId="29FD1566"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W18 IOSTANDARD LVCMOS18 PULLUP true} [get_ports {KROW[1]}]</w:t>
            </w:r>
          </w:p>
          <w:p w14:paraId="6D2AB129"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W19 IOSTANDARD LVCMOS18 PULLUP true} [get_ports {KROW[2]}]</w:t>
            </w:r>
          </w:p>
          <w:p w14:paraId="19DB5A33"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W15 IOSTANDARD LVCMOS18 PULLUP true} [get_ports {KROW[3]}]</w:t>
            </w:r>
          </w:p>
          <w:p w14:paraId="0F200403"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W16 IOSTANDARD LVCMOS18 PULLUP true} [get_ports {KROW[4]}]</w:t>
            </w:r>
          </w:p>
          <w:p w14:paraId="5A46A461"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#Switch:</w:t>
            </w:r>
            <w:r w:rsidRPr="00E97AE7">
              <w:rPr>
                <w:rFonts w:ascii="Courier New" w:hAnsi="Courier New" w:cs="Courier New"/>
                <w:sz w:val="20"/>
                <w:szCs w:val="20"/>
              </w:rPr>
              <w:t>滑动开关</w:t>
            </w:r>
          </w:p>
          <w:p w14:paraId="631D0D67"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AA10 IOSTANDARD LVCMOS15} [get_ports {SW[0]}]</w:t>
            </w:r>
          </w:p>
          <w:p w14:paraId="6C982565"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AB10 IOSTANDARD LVCMOS15} [get_ports {SW[1]}]</w:t>
            </w:r>
          </w:p>
          <w:p w14:paraId="23DF92F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AA13 IOSTANDARD LVCMOS15} [get_ports {SW[2]}]</w:t>
            </w:r>
          </w:p>
          <w:p w14:paraId="53170B7D"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AA12 IOSTANDARD LVCMOS15} [get_ports {SW[3]}]</w:t>
            </w:r>
          </w:p>
          <w:p w14:paraId="3620A5DC"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Y13 IOSTANDARD LVCMOS15} [get_ports {SW[4]}]</w:t>
            </w:r>
          </w:p>
          <w:p w14:paraId="1D87AE8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Y12 IOSTANDARD LVCMOS15} [get_ports {SW[5]}]</w:t>
            </w:r>
          </w:p>
          <w:p w14:paraId="793F676D"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AD11 IOSTANDARD LVCMOS15} [get_ports {SW[6]}]</w:t>
            </w:r>
          </w:p>
          <w:p w14:paraId="106FC081"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AD10 IOSTANDARD LVCMOS15} [get_ports {SW[7]}]</w:t>
            </w:r>
          </w:p>
          <w:p w14:paraId="2A38CABD"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AE10 IOSTANDARD LVCMOS15} [get_ports {SW[8]}]</w:t>
            </w:r>
          </w:p>
          <w:p w14:paraId="5FC67F23"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AE12 IOSTANDARD LVCMOS15} [get_ports {SW[9]}]</w:t>
            </w:r>
          </w:p>
          <w:p w14:paraId="5D0850A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AF12 IOSTANDARD LVCMOS15} [get_ports {SW[10]}]</w:t>
            </w:r>
          </w:p>
          <w:p w14:paraId="230C23CA"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AE8 IOSTANDARD LVCMOS15} [get_ports {SW[11]}]</w:t>
            </w:r>
          </w:p>
          <w:p w14:paraId="23C5CA89"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AF8 IOSTANDARD LVCMOS15} [get_ports {SW[12]}]</w:t>
            </w:r>
          </w:p>
          <w:p w14:paraId="75F7AE8D"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AE13 IOSTANDARD LVCMOS15} [get_ports {SW[13]}]</w:t>
            </w:r>
          </w:p>
          <w:p w14:paraId="39F04DA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lastRenderedPageBreak/>
              <w:t>set_property -dict {PACKAGE_PIN AF13 IOSTANDARD LVCMOS15} [get_ports {SW[14]}]</w:t>
            </w:r>
          </w:p>
          <w:p w14:paraId="52E1132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AF10 IOSTANDARD LVCMOS15} [get_ports {SW[15]}]</w:t>
            </w:r>
          </w:p>
          <w:p w14:paraId="1FA8C48B"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#Tri-LED:</w:t>
            </w:r>
            <w:r w:rsidRPr="00E97AE7">
              <w:rPr>
                <w:rFonts w:ascii="Courier New" w:hAnsi="Courier New" w:cs="Courier New"/>
                <w:sz w:val="20"/>
                <w:szCs w:val="20"/>
              </w:rPr>
              <w:t>三色指示灯</w:t>
            </w:r>
          </w:p>
          <w:p w14:paraId="2888C843"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U22 IOSTANDARD LVCMOS33} [get_ports readn]</w:t>
            </w:r>
          </w:p>
          <w:p w14:paraId="22777BEC"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V22 IOSTANDARD LVCMOS33} [get_ports CR]</w:t>
            </w:r>
          </w:p>
          <w:p w14:paraId="5CD9CE72"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U21 IOSTANDARD LVCMOS33} [get_ports RDY]</w:t>
            </w:r>
          </w:p>
          <w:p w14:paraId="2AD1D0B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#ARDUNIO-IO for LED</w:t>
            </w:r>
          </w:p>
          <w:p w14:paraId="4E40EC7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AF24 IOSTANDARD LVCMOS33} [get_ports {LED[0]}]</w:t>
            </w:r>
          </w:p>
          <w:p w14:paraId="2BBDB32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AE21 IOSTANDARD LVCMOS33} [get_ports {LED[1]}]</w:t>
            </w:r>
          </w:p>
          <w:p w14:paraId="278FCCE5"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Y22 IOSTANDARD LVCMOS33} [get_ports {LED[2]}]</w:t>
            </w:r>
          </w:p>
          <w:p w14:paraId="52B4373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Y23 IOSTANDARD LVCMOS33} [get_ports {LED[3]}]</w:t>
            </w:r>
          </w:p>
          <w:p w14:paraId="66B74ADD"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AA23 IOSTANDARD LVCMOS33} [get_ports {LED[4]}]</w:t>
            </w:r>
          </w:p>
          <w:p w14:paraId="20BFF33A"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Y25 IOSTANDARD LVCMOS33} [get_ports {LED[5]}]</w:t>
            </w:r>
          </w:p>
          <w:p w14:paraId="7EE2C3F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AB26 IOSTANDARD LVCMOS33} [get_ports {LED[6]}]</w:t>
            </w:r>
          </w:p>
          <w:p w14:paraId="5C85015F"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W23 IOSTANDARD LVCMOS33} [get_ports {LED[7]}]</w:t>
            </w:r>
          </w:p>
          <w:p w14:paraId="75927226"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#ARDUNIO for Buzzer</w:t>
            </w:r>
          </w:p>
          <w:p w14:paraId="0E321771"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AF25 IOSTANDARD LVCMOS33} [get_ports Buzzer]</w:t>
            </w:r>
          </w:p>
          <w:p w14:paraId="32B9F270"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#ARDUNIO-IO for SEG</w:t>
            </w:r>
          </w:p>
          <w:p w14:paraId="229688DB"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AB22 IOSTANDARD LVCMOS33} [get_ports {SEGMENT[0]}]</w:t>
            </w:r>
          </w:p>
          <w:p w14:paraId="040D0F0E"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AD24 IOSTANDARD LVCMOS33} [get_ports {SEGMENT[1]}]</w:t>
            </w:r>
          </w:p>
          <w:p w14:paraId="0407493B"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AD23 IOSTANDARD LVCMOS33} [get_ports {SEGMENT[2]}]</w:t>
            </w:r>
          </w:p>
          <w:p w14:paraId="2691184E"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Y21 IOSTANDARD LVCMOS33} [get_ports {SEGMENT[3]}]</w:t>
            </w:r>
          </w:p>
          <w:p w14:paraId="275E20D5"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W20 IOSTANDARD LVCMOS33} [get_ports {SEGMENT[4]}]</w:t>
            </w:r>
          </w:p>
          <w:p w14:paraId="611E6391"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AC24 IOSTANDARD LVCMOS33} [get_ports {SEGMENT[5]}]</w:t>
            </w:r>
          </w:p>
          <w:p w14:paraId="65DEA9DC"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AC23 IOSTANDARD LVCMOS33} [get_ports {SEGMENT[6]}]</w:t>
            </w:r>
          </w:p>
          <w:p w14:paraId="2A274440"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lastRenderedPageBreak/>
              <w:t>set_property -dict {PACKAGE_PIN AA22 IOSTANDARD LVCMOS33} [get_ports {SEGMENT[7]}]</w:t>
            </w:r>
          </w:p>
          <w:p w14:paraId="3F72113C" w14:textId="77777777" w:rsidR="00E97AE7" w:rsidRPr="00E97AE7" w:rsidRDefault="00E97AE7" w:rsidP="00E97AE7">
            <w:pPr>
              <w:rPr>
                <w:rFonts w:ascii="Courier New" w:hAnsi="Courier New" w:cs="Courier New"/>
                <w:sz w:val="20"/>
                <w:szCs w:val="20"/>
              </w:rPr>
            </w:pPr>
          </w:p>
          <w:p w14:paraId="160BF74D"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AD21 IOSTANDARD LVCMOS33} [get_ports {AN[0]}]</w:t>
            </w:r>
          </w:p>
          <w:p w14:paraId="641B09E8"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AC21 IOSTANDARD LVCMOS33} [get_ports {AN[1]}]</w:t>
            </w:r>
          </w:p>
          <w:p w14:paraId="7C57E750" w14:textId="77777777"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AB21 IOSTANDARD LVCMOS33} [get_ports {AN[2]}]</w:t>
            </w:r>
          </w:p>
          <w:p w14:paraId="0F5F2368" w14:textId="5351E6B1" w:rsidR="00E97AE7" w:rsidRPr="00E97AE7" w:rsidRDefault="00E97AE7" w:rsidP="00E97AE7">
            <w:pPr>
              <w:rPr>
                <w:rFonts w:ascii="Courier New" w:hAnsi="Courier New" w:cs="Courier New"/>
                <w:sz w:val="20"/>
                <w:szCs w:val="20"/>
              </w:rPr>
            </w:pPr>
            <w:r w:rsidRPr="00E97AE7">
              <w:rPr>
                <w:rFonts w:ascii="Courier New" w:hAnsi="Courier New" w:cs="Courier New"/>
                <w:sz w:val="20"/>
                <w:szCs w:val="20"/>
              </w:rPr>
              <w:t>set_property -dict {PACKAGE_PIN AC22 IOSTANDARD LVCMOS33} [get_ports {AN[3]}]</w:t>
            </w:r>
          </w:p>
        </w:tc>
      </w:tr>
    </w:tbl>
    <w:p w14:paraId="37BA4478" w14:textId="0B0EB13D" w:rsidR="00011A74" w:rsidRDefault="00011A74" w:rsidP="004D15E2">
      <w:pPr>
        <w:rPr>
          <w:rFonts w:ascii="Times New Roman"/>
        </w:rPr>
      </w:pPr>
      <w:r>
        <w:rPr>
          <w:rFonts w:ascii="Times New Roman"/>
        </w:rPr>
        <w:lastRenderedPageBreak/>
        <w:tab/>
      </w:r>
      <w:r>
        <w:rPr>
          <w:rFonts w:ascii="Times New Roman" w:hint="eastAsia"/>
        </w:rPr>
        <w:t>生成比特流文件，成功后即可进行上板验证环节。</w:t>
      </w:r>
    </w:p>
    <w:p w14:paraId="4DB2399E" w14:textId="7C0FEA5A" w:rsidR="00011A74" w:rsidRDefault="00011A74" w:rsidP="004D15E2">
      <w:pPr>
        <w:rPr>
          <w:rFonts w:ascii="Times New Roman"/>
        </w:rPr>
      </w:pPr>
      <w:r>
        <w:rPr>
          <w:rFonts w:ascii="Times New Roman"/>
        </w:rPr>
        <w:tab/>
        <w:t>SW[0] = 1,</w:t>
      </w:r>
      <w:r>
        <w:rPr>
          <w:rFonts w:ascii="Times New Roman" w:hint="eastAsia"/>
        </w:rPr>
        <w:t>文字模式，低</w:t>
      </w:r>
      <w:r>
        <w:rPr>
          <w:rFonts w:ascii="Times New Roman" w:hint="eastAsia"/>
        </w:rPr>
        <w:t>16</w:t>
      </w:r>
      <w:r>
        <w:rPr>
          <w:rFonts w:ascii="Times New Roman" w:hint="eastAsia"/>
        </w:rPr>
        <w:t>位：</w:t>
      </w:r>
    </w:p>
    <w:p w14:paraId="4C19E833" w14:textId="4600CE47" w:rsidR="00E97AE7" w:rsidRDefault="00011A74" w:rsidP="00011A74">
      <w:pPr>
        <w:jc w:val="center"/>
        <w:rPr>
          <w:rFonts w:ascii="Times New Roman"/>
        </w:rPr>
      </w:pPr>
      <w:r>
        <w:rPr>
          <w:rFonts w:ascii="Times New Roman" w:hint="eastAsia"/>
          <w:noProof/>
        </w:rPr>
        <w:drawing>
          <wp:inline distT="0" distB="0" distL="0" distR="0" wp14:anchorId="54D25078" wp14:editId="4142BEA2">
            <wp:extent cx="2897713" cy="3866414"/>
            <wp:effectExtent l="476250" t="0" r="4743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2902485" cy="3872781"/>
                    </a:xfrm>
                    <a:prstGeom prst="rect">
                      <a:avLst/>
                    </a:prstGeom>
                    <a:noFill/>
                    <a:ln>
                      <a:noFill/>
                    </a:ln>
                  </pic:spPr>
                </pic:pic>
              </a:graphicData>
            </a:graphic>
          </wp:inline>
        </w:drawing>
      </w:r>
    </w:p>
    <w:p w14:paraId="27F65A9A" w14:textId="2DDED361" w:rsidR="00011A74" w:rsidRDefault="00011A74" w:rsidP="00011A74">
      <w:pPr>
        <w:rPr>
          <w:rFonts w:ascii="Times New Roman"/>
        </w:rPr>
      </w:pPr>
      <w:r>
        <w:rPr>
          <w:rFonts w:ascii="Times New Roman"/>
        </w:rPr>
        <w:tab/>
        <w:t>SW[1:0] = 11,</w:t>
      </w:r>
      <w:r>
        <w:rPr>
          <w:rFonts w:ascii="Times New Roman" w:hint="eastAsia"/>
        </w:rPr>
        <w:t>文字模式，高</w:t>
      </w:r>
      <w:r>
        <w:rPr>
          <w:rFonts w:ascii="Times New Roman" w:hint="eastAsia"/>
        </w:rPr>
        <w:t>16</w:t>
      </w:r>
      <w:r>
        <w:rPr>
          <w:rFonts w:ascii="Times New Roman" w:hint="eastAsia"/>
        </w:rPr>
        <w:t>位：</w:t>
      </w:r>
    </w:p>
    <w:p w14:paraId="3F0E719D" w14:textId="77854D8A" w:rsidR="00011A74" w:rsidRDefault="00011A74" w:rsidP="00011A74">
      <w:pPr>
        <w:jc w:val="center"/>
        <w:rPr>
          <w:rFonts w:ascii="Times New Roman"/>
        </w:rPr>
      </w:pPr>
      <w:r>
        <w:rPr>
          <w:rFonts w:ascii="Times New Roman" w:hint="eastAsia"/>
          <w:noProof/>
        </w:rPr>
        <w:lastRenderedPageBreak/>
        <w:drawing>
          <wp:inline distT="0" distB="0" distL="0" distR="0" wp14:anchorId="2F1F4AED" wp14:editId="1442B2C5">
            <wp:extent cx="2883924" cy="3843146"/>
            <wp:effectExtent l="476250" t="0" r="46926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2896420" cy="3859799"/>
                    </a:xfrm>
                    <a:prstGeom prst="rect">
                      <a:avLst/>
                    </a:prstGeom>
                    <a:noFill/>
                    <a:ln>
                      <a:noFill/>
                    </a:ln>
                  </pic:spPr>
                </pic:pic>
              </a:graphicData>
            </a:graphic>
          </wp:inline>
        </w:drawing>
      </w:r>
    </w:p>
    <w:p w14:paraId="4FFCACA8" w14:textId="2DB4C5FC" w:rsidR="006E0BF0" w:rsidRDefault="006E0BF0" w:rsidP="006E0BF0">
      <w:pPr>
        <w:rPr>
          <w:rFonts w:ascii="Times New Roman"/>
        </w:rPr>
      </w:pPr>
      <w:r>
        <w:rPr>
          <w:rFonts w:ascii="Times New Roman"/>
        </w:rPr>
        <w:tab/>
      </w:r>
      <w:r>
        <w:rPr>
          <w:rFonts w:ascii="Times New Roman" w:hint="eastAsia"/>
        </w:rPr>
        <w:t>SW</w:t>
      </w:r>
      <w:r>
        <w:rPr>
          <w:rFonts w:ascii="Times New Roman"/>
        </w:rPr>
        <w:t>[0] = 1,SW[7:5] = 111,</w:t>
      </w:r>
      <w:r>
        <w:rPr>
          <w:rFonts w:ascii="Times New Roman" w:hint="eastAsia"/>
        </w:rPr>
        <w:t>文本模式，</w:t>
      </w:r>
      <w:r>
        <w:rPr>
          <w:rFonts w:ascii="Times New Roman" w:hint="eastAsia"/>
        </w:rPr>
        <w:t>R</w:t>
      </w:r>
      <w:r>
        <w:rPr>
          <w:rFonts w:ascii="Times New Roman"/>
        </w:rPr>
        <w:t>AM</w:t>
      </w:r>
      <w:r>
        <w:rPr>
          <w:rFonts w:ascii="Times New Roman" w:hint="eastAsia"/>
        </w:rPr>
        <w:t>输出</w:t>
      </w:r>
      <w:r>
        <w:rPr>
          <w:rFonts w:ascii="Times New Roman" w:hint="eastAsia"/>
        </w:rPr>
        <w:t>D</w:t>
      </w:r>
      <w:r>
        <w:rPr>
          <w:rFonts w:ascii="Times New Roman"/>
        </w:rPr>
        <w:t>(31:0)</w:t>
      </w:r>
      <w:r w:rsidR="008E7B61">
        <w:rPr>
          <w:rFonts w:ascii="Times New Roman"/>
        </w:rPr>
        <w:t>:</w:t>
      </w:r>
    </w:p>
    <w:p w14:paraId="3744C35F" w14:textId="0B119284" w:rsidR="008E7B61" w:rsidRDefault="00011A74" w:rsidP="006E0BF0">
      <w:pPr>
        <w:jc w:val="center"/>
        <w:rPr>
          <w:rFonts w:ascii="Times New Roman"/>
        </w:rPr>
      </w:pPr>
      <w:r>
        <w:rPr>
          <w:rFonts w:ascii="Times New Roman"/>
          <w:noProof/>
        </w:rPr>
        <w:drawing>
          <wp:inline distT="0" distB="0" distL="0" distR="0" wp14:anchorId="6D0F4365" wp14:editId="41A1BF87">
            <wp:extent cx="3000934" cy="3999076"/>
            <wp:effectExtent l="495300" t="0" r="4857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3010792" cy="4012213"/>
                    </a:xfrm>
                    <a:prstGeom prst="rect">
                      <a:avLst/>
                    </a:prstGeom>
                    <a:noFill/>
                    <a:ln>
                      <a:noFill/>
                    </a:ln>
                  </pic:spPr>
                </pic:pic>
              </a:graphicData>
            </a:graphic>
          </wp:inline>
        </w:drawing>
      </w:r>
    </w:p>
    <w:p w14:paraId="3C2E7B50" w14:textId="26E8912E" w:rsidR="008E7B61" w:rsidRDefault="008E7B61" w:rsidP="008E7B61">
      <w:pPr>
        <w:rPr>
          <w:rFonts w:ascii="Times New Roman"/>
        </w:rPr>
      </w:pPr>
      <w:r>
        <w:rPr>
          <w:rFonts w:ascii="Times New Roman"/>
        </w:rPr>
        <w:tab/>
        <w:t>SW[0] = 1,SW[7:5] = 110,</w:t>
      </w:r>
      <w:r>
        <w:rPr>
          <w:rFonts w:ascii="Times New Roman" w:hint="eastAsia"/>
        </w:rPr>
        <w:t>文本模式，</w:t>
      </w:r>
      <w:r>
        <w:rPr>
          <w:rFonts w:ascii="Times New Roman" w:hint="eastAsia"/>
        </w:rPr>
        <w:t>ROM</w:t>
      </w:r>
      <w:r>
        <w:rPr>
          <w:rFonts w:ascii="Times New Roman" w:hint="eastAsia"/>
        </w:rPr>
        <w:t>输出：</w:t>
      </w:r>
    </w:p>
    <w:p w14:paraId="67B5559B" w14:textId="4E7A7DD4" w:rsidR="00011A74" w:rsidRDefault="00011A74" w:rsidP="008E7B61">
      <w:pPr>
        <w:jc w:val="center"/>
        <w:rPr>
          <w:rFonts w:ascii="Times New Roman"/>
        </w:rPr>
      </w:pPr>
      <w:r>
        <w:rPr>
          <w:rFonts w:ascii="Times New Roman"/>
          <w:noProof/>
        </w:rPr>
        <w:lastRenderedPageBreak/>
        <w:drawing>
          <wp:inline distT="0" distB="0" distL="0" distR="0" wp14:anchorId="183160E3" wp14:editId="0B2CE3B7">
            <wp:extent cx="3869547" cy="290146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78647" cy="2908284"/>
                    </a:xfrm>
                    <a:prstGeom prst="rect">
                      <a:avLst/>
                    </a:prstGeom>
                    <a:noFill/>
                    <a:ln>
                      <a:noFill/>
                    </a:ln>
                  </pic:spPr>
                </pic:pic>
              </a:graphicData>
            </a:graphic>
          </wp:inline>
        </w:drawing>
      </w:r>
    </w:p>
    <w:p w14:paraId="4C3A07B4" w14:textId="605ADA78" w:rsidR="008E7B61" w:rsidRDefault="008E7B61" w:rsidP="008E7B61">
      <w:pPr>
        <w:jc w:val="center"/>
        <w:rPr>
          <w:rFonts w:ascii="Times New Roman"/>
        </w:rPr>
      </w:pPr>
      <w:r>
        <w:rPr>
          <w:rFonts w:ascii="Times New Roman"/>
          <w:noProof/>
        </w:rPr>
        <w:drawing>
          <wp:inline distT="0" distB="0" distL="0" distR="0" wp14:anchorId="187C26C1" wp14:editId="3E86B66E">
            <wp:extent cx="3116773" cy="4153444"/>
            <wp:effectExtent l="514350" t="0" r="5029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3123702" cy="4162678"/>
                    </a:xfrm>
                    <a:prstGeom prst="rect">
                      <a:avLst/>
                    </a:prstGeom>
                    <a:noFill/>
                    <a:ln>
                      <a:noFill/>
                    </a:ln>
                  </pic:spPr>
                </pic:pic>
              </a:graphicData>
            </a:graphic>
          </wp:inline>
        </w:drawing>
      </w:r>
    </w:p>
    <w:p w14:paraId="3C4741C9" w14:textId="4E847A92" w:rsidR="00011A74" w:rsidRDefault="008E7B61" w:rsidP="00011A74">
      <w:pPr>
        <w:rPr>
          <w:rFonts w:ascii="Times New Roman"/>
        </w:rPr>
      </w:pPr>
      <w:r>
        <w:rPr>
          <w:rFonts w:ascii="Times New Roman"/>
        </w:rPr>
        <w:tab/>
      </w:r>
      <w:r>
        <w:rPr>
          <w:rFonts w:ascii="Times New Roman" w:hint="eastAsia"/>
        </w:rPr>
        <w:t>SW</w:t>
      </w:r>
      <w:r>
        <w:rPr>
          <w:rFonts w:ascii="Times New Roman"/>
        </w:rPr>
        <w:t>[0] = 1,SW[7:5] = 001,</w:t>
      </w:r>
      <w:r>
        <w:rPr>
          <w:rFonts w:ascii="Times New Roman" w:hint="eastAsia"/>
        </w:rPr>
        <w:t>输出</w:t>
      </w:r>
      <w:r>
        <w:rPr>
          <w:rFonts w:ascii="Times New Roman" w:hint="eastAsia"/>
        </w:rPr>
        <w:t>B</w:t>
      </w:r>
      <w:r>
        <w:rPr>
          <w:rFonts w:ascii="Times New Roman"/>
        </w:rPr>
        <w:t>i:</w:t>
      </w:r>
    </w:p>
    <w:p w14:paraId="494C61CD" w14:textId="5900C484" w:rsidR="00011A74" w:rsidRDefault="00011A74" w:rsidP="008E7B61">
      <w:pPr>
        <w:jc w:val="center"/>
        <w:rPr>
          <w:rFonts w:ascii="Times New Roman"/>
        </w:rPr>
      </w:pPr>
      <w:r>
        <w:rPr>
          <w:rFonts w:ascii="Times New Roman"/>
          <w:noProof/>
        </w:rPr>
        <w:lastRenderedPageBreak/>
        <w:drawing>
          <wp:inline distT="0" distB="0" distL="0" distR="0" wp14:anchorId="5C5D0750" wp14:editId="2836E75B">
            <wp:extent cx="3134725" cy="235047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39437" cy="2354011"/>
                    </a:xfrm>
                    <a:prstGeom prst="rect">
                      <a:avLst/>
                    </a:prstGeom>
                    <a:noFill/>
                    <a:ln>
                      <a:noFill/>
                    </a:ln>
                  </pic:spPr>
                </pic:pic>
              </a:graphicData>
            </a:graphic>
          </wp:inline>
        </w:drawing>
      </w:r>
    </w:p>
    <w:p w14:paraId="5AF4FCE4" w14:textId="2FEE5DC1" w:rsidR="00011A74" w:rsidRDefault="008E7B61" w:rsidP="00011A74">
      <w:pPr>
        <w:rPr>
          <w:rFonts w:ascii="Times New Roman"/>
        </w:rPr>
      </w:pPr>
      <w:r>
        <w:rPr>
          <w:rFonts w:ascii="Times New Roman"/>
        </w:rPr>
        <w:tab/>
        <w:t>SW[0] = 1,SW[7:5] = 101,</w:t>
      </w:r>
      <w:r>
        <w:rPr>
          <w:rFonts w:ascii="Times New Roman" w:hint="eastAsia"/>
        </w:rPr>
        <w:t>通用分频输出：</w:t>
      </w:r>
    </w:p>
    <w:p w14:paraId="4626D487" w14:textId="0F17E47D" w:rsidR="00011A74" w:rsidRDefault="006E0BF0" w:rsidP="008E7B61">
      <w:pPr>
        <w:jc w:val="center"/>
        <w:rPr>
          <w:rFonts w:ascii="Times New Roman"/>
        </w:rPr>
      </w:pPr>
      <w:r>
        <w:rPr>
          <w:rFonts w:ascii="Times New Roman"/>
          <w:noProof/>
        </w:rPr>
        <w:drawing>
          <wp:inline distT="0" distB="0" distL="0" distR="0" wp14:anchorId="1C7B55B5" wp14:editId="2993A2EF">
            <wp:extent cx="3278980" cy="4369602"/>
            <wp:effectExtent l="552450" t="0" r="53149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3282134" cy="4373806"/>
                    </a:xfrm>
                    <a:prstGeom prst="rect">
                      <a:avLst/>
                    </a:prstGeom>
                    <a:noFill/>
                    <a:ln>
                      <a:noFill/>
                    </a:ln>
                  </pic:spPr>
                </pic:pic>
              </a:graphicData>
            </a:graphic>
          </wp:inline>
        </w:drawing>
      </w:r>
    </w:p>
    <w:p w14:paraId="22A54510" w14:textId="61A6D8A5" w:rsidR="006E0BF0" w:rsidRDefault="008E7B61" w:rsidP="00011A74">
      <w:pPr>
        <w:rPr>
          <w:rFonts w:ascii="Times New Roman"/>
        </w:rPr>
      </w:pPr>
      <w:r>
        <w:rPr>
          <w:rFonts w:ascii="Times New Roman" w:hint="eastAsia"/>
        </w:rPr>
        <w:t>SW</w:t>
      </w:r>
      <w:r>
        <w:rPr>
          <w:rFonts w:ascii="Times New Roman"/>
        </w:rPr>
        <w:t>[0] = 0,SW[3] = 1,SW[7:5] = 110,</w:t>
      </w:r>
      <w:r>
        <w:rPr>
          <w:rFonts w:ascii="Times New Roman" w:hint="eastAsia"/>
        </w:rPr>
        <w:t>图形模式，按时钟信号</w:t>
      </w:r>
      <w:r w:rsidR="00610F7A">
        <w:rPr>
          <w:rFonts w:ascii="Times New Roman" w:hint="eastAsia"/>
        </w:rPr>
        <w:t>读取</w:t>
      </w:r>
      <w:r w:rsidR="00610F7A">
        <w:rPr>
          <w:rFonts w:ascii="Times New Roman" w:hint="eastAsia"/>
        </w:rPr>
        <w:t>.</w:t>
      </w:r>
      <w:r w:rsidR="00610F7A">
        <w:rPr>
          <w:rFonts w:ascii="Times New Roman"/>
        </w:rPr>
        <w:t>coe</w:t>
      </w:r>
      <w:r w:rsidR="00610F7A">
        <w:rPr>
          <w:rFonts w:ascii="Times New Roman" w:hint="eastAsia"/>
        </w:rPr>
        <w:t>文件里的图形部分数据，</w:t>
      </w:r>
      <w:r>
        <w:rPr>
          <w:rFonts w:ascii="Times New Roman" w:hint="eastAsia"/>
        </w:rPr>
        <w:t>动态显示图案：</w:t>
      </w:r>
    </w:p>
    <w:p w14:paraId="604EA6EF" w14:textId="39640E04" w:rsidR="006E0BF0" w:rsidRDefault="006E0BF0" w:rsidP="00011A74">
      <w:pPr>
        <w:rPr>
          <w:rFonts w:ascii="Times New Roman"/>
        </w:rPr>
      </w:pPr>
    </w:p>
    <w:p w14:paraId="74CFD2F4" w14:textId="5E0F290E" w:rsidR="006E0BF0" w:rsidRDefault="006E0BF0" w:rsidP="008E7B61">
      <w:pPr>
        <w:jc w:val="center"/>
        <w:rPr>
          <w:rFonts w:ascii="Times New Roman"/>
        </w:rPr>
      </w:pPr>
      <w:r>
        <w:rPr>
          <w:rFonts w:ascii="Times New Roman"/>
          <w:noProof/>
        </w:rPr>
        <w:lastRenderedPageBreak/>
        <w:drawing>
          <wp:inline distT="0" distB="0" distL="0" distR="0" wp14:anchorId="79217CEF" wp14:editId="4459B12F">
            <wp:extent cx="3541093" cy="4718897"/>
            <wp:effectExtent l="590550" t="0" r="5740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5400000">
                      <a:off x="0" y="0"/>
                      <a:ext cx="3545810" cy="4725184"/>
                    </a:xfrm>
                    <a:prstGeom prst="rect">
                      <a:avLst/>
                    </a:prstGeom>
                    <a:noFill/>
                    <a:ln>
                      <a:noFill/>
                    </a:ln>
                  </pic:spPr>
                </pic:pic>
              </a:graphicData>
            </a:graphic>
          </wp:inline>
        </w:drawing>
      </w:r>
    </w:p>
    <w:p w14:paraId="06A6F620" w14:textId="5DF13033" w:rsidR="006E0BF0" w:rsidRDefault="006E0BF0" w:rsidP="00280A16">
      <w:pPr>
        <w:jc w:val="center"/>
        <w:rPr>
          <w:rFonts w:ascii="Times New Roman"/>
        </w:rPr>
      </w:pPr>
      <w:r>
        <w:rPr>
          <w:rFonts w:ascii="Times New Roman"/>
          <w:noProof/>
        </w:rPr>
        <w:lastRenderedPageBreak/>
        <w:drawing>
          <wp:inline distT="0" distB="0" distL="0" distR="0" wp14:anchorId="776F3EDB" wp14:editId="1ED3FAAD">
            <wp:extent cx="3153533" cy="4202430"/>
            <wp:effectExtent l="533400" t="0" r="5041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3155410" cy="4204931"/>
                    </a:xfrm>
                    <a:prstGeom prst="rect">
                      <a:avLst/>
                    </a:prstGeom>
                    <a:noFill/>
                    <a:ln>
                      <a:noFill/>
                    </a:ln>
                  </pic:spPr>
                </pic:pic>
              </a:graphicData>
            </a:graphic>
          </wp:inline>
        </w:drawing>
      </w:r>
    </w:p>
    <w:p w14:paraId="5BD6AD01" w14:textId="77777777" w:rsidR="004D15E2" w:rsidRPr="00F85D7D" w:rsidRDefault="00A47721" w:rsidP="00436DA4">
      <w:pPr>
        <w:pStyle w:val="1"/>
        <w:rPr>
          <w:rFonts w:ascii="Times New Roman" w:hAnsi="Times New Roman"/>
        </w:rPr>
      </w:pPr>
      <w:r w:rsidRPr="00F85D7D">
        <w:rPr>
          <w:rFonts w:ascii="Times New Roman"/>
        </w:rPr>
        <w:t>六</w:t>
      </w:r>
      <w:r w:rsidR="004D15E2" w:rsidRPr="00F85D7D">
        <w:rPr>
          <w:rFonts w:ascii="Times New Roman"/>
        </w:rPr>
        <w:t>、讨论、心得</w:t>
      </w:r>
    </w:p>
    <w:p w14:paraId="55B7D65B" w14:textId="2A06341D" w:rsidR="00303F94" w:rsidRDefault="00356ECC" w:rsidP="004D15E2">
      <w:pPr>
        <w:rPr>
          <w:rFonts w:ascii="Times New Roman"/>
        </w:rPr>
      </w:pPr>
      <w:r>
        <w:rPr>
          <w:rFonts w:ascii="Times New Roman" w:hint="eastAsia"/>
        </w:rPr>
        <w:t>本次实验是</w:t>
      </w:r>
      <w:r w:rsidR="000A0ADA">
        <w:rPr>
          <w:rFonts w:ascii="Times New Roman" w:hint="eastAsia"/>
        </w:rPr>
        <w:t>一次</w:t>
      </w:r>
      <w:r>
        <w:rPr>
          <w:rFonts w:ascii="Times New Roman" w:hint="eastAsia"/>
        </w:rPr>
        <w:t>在</w:t>
      </w:r>
      <w:r>
        <w:rPr>
          <w:rFonts w:ascii="Times New Roman" w:hint="eastAsia"/>
        </w:rPr>
        <w:t>V</w:t>
      </w:r>
      <w:r>
        <w:rPr>
          <w:rFonts w:ascii="Times New Roman"/>
        </w:rPr>
        <w:t>ivado</w:t>
      </w:r>
      <w:r>
        <w:rPr>
          <w:rFonts w:ascii="Times New Roman" w:hint="eastAsia"/>
        </w:rPr>
        <w:t>开发平台上进行的实验，也是上学期数字逻辑设计实验的延申。实验中，对于平台的熟悉非常重要，连线的顶层模块的原理的理解以及连线的正确则直接关系到实验是否能够取得成功。</w:t>
      </w:r>
    </w:p>
    <w:p w14:paraId="2994ADBF" w14:textId="47DA48B6" w:rsidR="00A9386B" w:rsidRDefault="00A9386B" w:rsidP="004D15E2">
      <w:pPr>
        <w:rPr>
          <w:rFonts w:ascii="Times New Roman"/>
        </w:rPr>
      </w:pPr>
    </w:p>
    <w:p w14:paraId="1C243D2B" w14:textId="733B0474" w:rsidR="00A9386B" w:rsidRDefault="00A9386B" w:rsidP="004D15E2">
      <w:pPr>
        <w:rPr>
          <w:rFonts w:ascii="Times New Roman"/>
        </w:rPr>
      </w:pPr>
      <w:r>
        <w:rPr>
          <w:rFonts w:ascii="Times New Roman" w:hint="eastAsia"/>
        </w:rPr>
        <w:t>关于第一部分，基本部件的设计，由于一个工程文件下只能够生成一个</w:t>
      </w:r>
      <w:r>
        <w:rPr>
          <w:rFonts w:ascii="Times New Roman" w:hint="eastAsia"/>
        </w:rPr>
        <w:t>I</w:t>
      </w:r>
      <w:r>
        <w:rPr>
          <w:rFonts w:ascii="Times New Roman"/>
        </w:rPr>
        <w:t>P</w:t>
      </w:r>
      <w:r>
        <w:rPr>
          <w:rFonts w:ascii="Times New Roman" w:hint="eastAsia"/>
        </w:rPr>
        <w:t>核，而每个部件都要生成</w:t>
      </w:r>
      <w:r>
        <w:rPr>
          <w:rFonts w:ascii="Times New Roman" w:hint="eastAsia"/>
        </w:rPr>
        <w:t>I</w:t>
      </w:r>
      <w:r>
        <w:rPr>
          <w:rFonts w:ascii="Times New Roman"/>
        </w:rPr>
        <w:t>P</w:t>
      </w:r>
      <w:r>
        <w:rPr>
          <w:rFonts w:ascii="Times New Roman" w:hint="eastAsia"/>
        </w:rPr>
        <w:t>核，意味着每个部件都要生成一个工程文件，所以我是现在一个工程文件下编写了所有模块的代码，并且进行仿真验证无误后，再分别建立工程文件，形成</w:t>
      </w:r>
      <w:r>
        <w:rPr>
          <w:rFonts w:ascii="Times New Roman" w:hint="eastAsia"/>
        </w:rPr>
        <w:t>I</w:t>
      </w:r>
      <w:r>
        <w:rPr>
          <w:rFonts w:ascii="Times New Roman"/>
        </w:rPr>
        <w:t>P</w:t>
      </w:r>
      <w:r>
        <w:rPr>
          <w:rFonts w:ascii="Times New Roman" w:hint="eastAsia"/>
        </w:rPr>
        <w:t>核。整个过程让我重温了上学期的一些基本模块的原理与设计方法。</w:t>
      </w:r>
    </w:p>
    <w:p w14:paraId="3A26C27D" w14:textId="43E858A1" w:rsidR="00A9386B" w:rsidRDefault="00A9386B" w:rsidP="004D15E2">
      <w:pPr>
        <w:rPr>
          <w:rFonts w:ascii="Times New Roman"/>
        </w:rPr>
      </w:pPr>
    </w:p>
    <w:p w14:paraId="439CF447" w14:textId="7806457A" w:rsidR="00B948E5" w:rsidRDefault="00B948E5" w:rsidP="004D15E2">
      <w:pPr>
        <w:rPr>
          <w:rFonts w:ascii="Times New Roman"/>
        </w:rPr>
      </w:pPr>
      <w:r>
        <w:rPr>
          <w:rFonts w:ascii="Times New Roman" w:hint="eastAsia"/>
        </w:rPr>
        <w:t>关于七段显示通道</w:t>
      </w:r>
      <w:r>
        <w:rPr>
          <w:rFonts w:ascii="Times New Roman" w:hint="eastAsia"/>
        </w:rPr>
        <w:t>M</w:t>
      </w:r>
      <w:r>
        <w:rPr>
          <w:rFonts w:ascii="Times New Roman"/>
        </w:rPr>
        <w:t>ulti_8CH32</w:t>
      </w:r>
      <w:r>
        <w:rPr>
          <w:rFonts w:ascii="Times New Roman" w:hint="eastAsia"/>
        </w:rPr>
        <w:t>模块的设计，关键在于理解原理，其本质就是八选一的译码器的应用。认真分析各个信号的作用，就能设计自己的模块了。</w:t>
      </w:r>
    </w:p>
    <w:p w14:paraId="23A45089" w14:textId="71B24AF1" w:rsidR="00B948E5" w:rsidRDefault="00B948E5" w:rsidP="004D15E2">
      <w:pPr>
        <w:rPr>
          <w:rFonts w:ascii="Times New Roman"/>
        </w:rPr>
      </w:pPr>
    </w:p>
    <w:p w14:paraId="5FF20213" w14:textId="0A697DA3" w:rsidR="00B948E5" w:rsidRDefault="00B948E5" w:rsidP="004D15E2">
      <w:pPr>
        <w:rPr>
          <w:rFonts w:ascii="Times New Roman"/>
        </w:rPr>
      </w:pPr>
      <w:r>
        <w:rPr>
          <w:rFonts w:ascii="Times New Roman" w:hint="eastAsia"/>
        </w:rPr>
        <w:t>存储器的</w:t>
      </w:r>
      <w:r>
        <w:rPr>
          <w:rFonts w:ascii="Times New Roman" w:hint="eastAsia"/>
        </w:rPr>
        <w:t>I</w:t>
      </w:r>
      <w:r>
        <w:rPr>
          <w:rFonts w:ascii="Times New Roman"/>
        </w:rPr>
        <w:t>P</w:t>
      </w:r>
      <w:r>
        <w:rPr>
          <w:rFonts w:ascii="Times New Roman" w:hint="eastAsia"/>
        </w:rPr>
        <w:t>核设计环节，与上学期的期末大作业</w:t>
      </w:r>
      <w:r>
        <w:rPr>
          <w:rFonts w:ascii="Times New Roman" w:hint="eastAsia"/>
        </w:rPr>
        <w:t>V</w:t>
      </w:r>
      <w:r>
        <w:rPr>
          <w:rFonts w:ascii="Times New Roman"/>
        </w:rPr>
        <w:t>GA</w:t>
      </w:r>
      <w:r>
        <w:rPr>
          <w:rFonts w:ascii="Times New Roman" w:hint="eastAsia"/>
        </w:rPr>
        <w:t>接轨，加深了我对计算机存储器的理解，并且能够在</w:t>
      </w:r>
      <w:r>
        <w:rPr>
          <w:rFonts w:ascii="Times New Roman" w:hint="eastAsia"/>
        </w:rPr>
        <w:t>V</w:t>
      </w:r>
      <w:r>
        <w:rPr>
          <w:rFonts w:ascii="Times New Roman"/>
        </w:rPr>
        <w:t>ivado</w:t>
      </w:r>
      <w:r>
        <w:rPr>
          <w:rFonts w:ascii="Times New Roman" w:hint="eastAsia"/>
        </w:rPr>
        <w:t>平台上建立自己需要的存储器类型。</w:t>
      </w:r>
    </w:p>
    <w:p w14:paraId="0C05802E" w14:textId="4A130D66" w:rsidR="00B948E5" w:rsidRDefault="00B948E5" w:rsidP="004D15E2">
      <w:pPr>
        <w:rPr>
          <w:rFonts w:ascii="Times New Roman"/>
        </w:rPr>
      </w:pPr>
    </w:p>
    <w:p w14:paraId="57F5CDBB" w14:textId="31C89756" w:rsidR="00B948E5" w:rsidRDefault="00B948E5" w:rsidP="004D15E2">
      <w:pPr>
        <w:rPr>
          <w:rFonts w:ascii="Times New Roman"/>
        </w:rPr>
      </w:pPr>
      <w:r>
        <w:rPr>
          <w:rFonts w:ascii="Times New Roman" w:hint="eastAsia"/>
        </w:rPr>
        <w:t>最后上板验证的实验模块需要仔细连线，生成</w:t>
      </w:r>
      <w:r>
        <w:rPr>
          <w:rFonts w:ascii="Times New Roman" w:hint="eastAsia"/>
        </w:rPr>
        <w:t>w</w:t>
      </w:r>
      <w:r>
        <w:rPr>
          <w:rFonts w:ascii="Times New Roman"/>
        </w:rPr>
        <w:t>rapper</w:t>
      </w:r>
      <w:r>
        <w:rPr>
          <w:rFonts w:ascii="Times New Roman" w:hint="eastAsia"/>
        </w:rPr>
        <w:t>文件以后还要记得对没有引脚的信号进行删除，否则生成比特流文件的时候会报错。</w:t>
      </w:r>
    </w:p>
    <w:p w14:paraId="77629EE6" w14:textId="77777777" w:rsidR="00020055" w:rsidRDefault="00020055" w:rsidP="004D15E2">
      <w:pPr>
        <w:rPr>
          <w:rFonts w:ascii="Times New Roman"/>
        </w:rPr>
      </w:pPr>
    </w:p>
    <w:p w14:paraId="62665FFE" w14:textId="579D643C" w:rsidR="00656079" w:rsidRPr="000966D7" w:rsidRDefault="007A0A1D" w:rsidP="004D15E2">
      <w:pPr>
        <w:rPr>
          <w:rFonts w:ascii="Times New Roman"/>
        </w:rPr>
      </w:pPr>
      <w:r>
        <w:rPr>
          <w:rFonts w:ascii="Times New Roman" w:hint="eastAsia"/>
        </w:rPr>
        <w:lastRenderedPageBreak/>
        <w:t>总之，通过本次实验，我初步了解了</w:t>
      </w:r>
      <w:r>
        <w:rPr>
          <w:rFonts w:ascii="Times New Roman" w:hint="eastAsia"/>
        </w:rPr>
        <w:t>V</w:t>
      </w:r>
      <w:r>
        <w:rPr>
          <w:rFonts w:ascii="Times New Roman"/>
        </w:rPr>
        <w:t>ivado</w:t>
      </w:r>
      <w:r>
        <w:rPr>
          <w:rFonts w:ascii="Times New Roman" w:hint="eastAsia"/>
        </w:rPr>
        <w:t>变成开发平台的使用方法，并且对上学期所学的知识进行了回顾</w:t>
      </w:r>
      <w:r w:rsidR="00A5595B">
        <w:rPr>
          <w:rFonts w:ascii="Times New Roman" w:hint="eastAsia"/>
        </w:rPr>
        <w:t>，为之后的实验搭建了平台。</w:t>
      </w:r>
    </w:p>
    <w:sectPr w:rsidR="00656079" w:rsidRPr="000966D7">
      <w:foot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58E55" w14:textId="77777777" w:rsidR="00236C4C" w:rsidRDefault="00236C4C" w:rsidP="00A47721">
      <w:r>
        <w:separator/>
      </w:r>
    </w:p>
  </w:endnote>
  <w:endnote w:type="continuationSeparator" w:id="0">
    <w:p w14:paraId="03F15B3C" w14:textId="77777777" w:rsidR="00236C4C" w:rsidRDefault="00236C4C" w:rsidP="00A47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B989" w14:textId="77777777" w:rsidR="00F617F5" w:rsidRPr="00EC377F" w:rsidRDefault="00F617F5" w:rsidP="005A673A">
    <w:pPr>
      <w:pStyle w:val="a9"/>
      <w:jc w:val="right"/>
      <w:rPr>
        <w:rFonts w:ascii="Times New Roman" w:hAnsi="Times New Roman"/>
      </w:rPr>
    </w:pPr>
    <w:r w:rsidRPr="00EC377F">
      <w:rPr>
        <w:rFonts w:ascii="Times New Roman"/>
      </w:rPr>
      <w:t>第</w:t>
    </w:r>
    <w:r w:rsidRPr="00EC377F">
      <w:rPr>
        <w:rFonts w:ascii="Times New Roman" w:hAnsi="Times New Roman"/>
      </w:rPr>
      <w:fldChar w:fldCharType="begin"/>
    </w:r>
    <w:r w:rsidRPr="00EC377F">
      <w:rPr>
        <w:rFonts w:ascii="Times New Roman" w:hAnsi="Times New Roman"/>
      </w:rPr>
      <w:instrText xml:space="preserve"> PAGE  \* Arabic  \* MERGEFORMAT </w:instrText>
    </w:r>
    <w:r w:rsidRPr="00EC377F">
      <w:rPr>
        <w:rFonts w:ascii="Times New Roman" w:hAnsi="Times New Roman"/>
      </w:rPr>
      <w:fldChar w:fldCharType="separate"/>
    </w:r>
    <w:r>
      <w:rPr>
        <w:rFonts w:ascii="Times New Roman" w:hAnsi="Times New Roman"/>
        <w:noProof/>
      </w:rPr>
      <w:t>2</w:t>
    </w:r>
    <w:r w:rsidRPr="00EC377F">
      <w:rPr>
        <w:rFonts w:ascii="Times New Roman" w:hAnsi="Times New Roman"/>
      </w:rPr>
      <w:fldChar w:fldCharType="end"/>
    </w:r>
    <w:r w:rsidRPr="00EC377F">
      <w:rPr>
        <w:rFonts w:ascii="Times New Roman"/>
      </w:rPr>
      <w:t>页</w:t>
    </w:r>
    <w:r w:rsidRPr="00EC377F">
      <w:rPr>
        <w:rFonts w:ascii="Times New Roman" w:hAnsi="Times New Roman"/>
      </w:rPr>
      <w:t>/</w:t>
    </w:r>
    <w:r w:rsidRPr="00EC377F">
      <w:rPr>
        <w:rFonts w:ascii="Times New Roman"/>
      </w:rPr>
      <w:t>共</w:t>
    </w:r>
    <w:fldSimple w:instr=" NUMPAGES   \* MERGEFORMAT ">
      <w:r w:rsidRPr="00952C44">
        <w:rPr>
          <w:rFonts w:ascii="Times New Roman" w:hAnsi="Times New Roman"/>
          <w:noProof/>
        </w:rPr>
        <w:t>5</w:t>
      </w:r>
    </w:fldSimple>
    <w:r w:rsidRPr="00EC377F">
      <w:rPr>
        <w:rFonts w:ascii="Times New Roma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D31D9" w14:textId="77777777" w:rsidR="00236C4C" w:rsidRDefault="00236C4C" w:rsidP="00A47721">
      <w:r>
        <w:separator/>
      </w:r>
    </w:p>
  </w:footnote>
  <w:footnote w:type="continuationSeparator" w:id="0">
    <w:p w14:paraId="4A3D5334" w14:textId="77777777" w:rsidR="00236C4C" w:rsidRDefault="00236C4C" w:rsidP="00A477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CB25AC"/>
    <w:multiLevelType w:val="hybridMultilevel"/>
    <w:tmpl w:val="D09C92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150A2"/>
    <w:rsid w:val="00011A74"/>
    <w:rsid w:val="00020055"/>
    <w:rsid w:val="00090895"/>
    <w:rsid w:val="000966D7"/>
    <w:rsid w:val="000A0ADA"/>
    <w:rsid w:val="000C25D0"/>
    <w:rsid w:val="000D0EE0"/>
    <w:rsid w:val="000D5F73"/>
    <w:rsid w:val="000F24C1"/>
    <w:rsid w:val="001427E1"/>
    <w:rsid w:val="00152FE8"/>
    <w:rsid w:val="001618A0"/>
    <w:rsid w:val="001B1548"/>
    <w:rsid w:val="001B3654"/>
    <w:rsid w:val="001E702A"/>
    <w:rsid w:val="001F6762"/>
    <w:rsid w:val="00231AB1"/>
    <w:rsid w:val="00236C4C"/>
    <w:rsid w:val="00247D4B"/>
    <w:rsid w:val="0027141D"/>
    <w:rsid w:val="00280A16"/>
    <w:rsid w:val="00282AB9"/>
    <w:rsid w:val="002C1C5B"/>
    <w:rsid w:val="002E622D"/>
    <w:rsid w:val="002F57C3"/>
    <w:rsid w:val="00303F94"/>
    <w:rsid w:val="0030727D"/>
    <w:rsid w:val="00346052"/>
    <w:rsid w:val="00356ECC"/>
    <w:rsid w:val="0036392C"/>
    <w:rsid w:val="00386961"/>
    <w:rsid w:val="003A0FDB"/>
    <w:rsid w:val="003D7CCD"/>
    <w:rsid w:val="003E2C45"/>
    <w:rsid w:val="003F750C"/>
    <w:rsid w:val="00413674"/>
    <w:rsid w:val="004263E8"/>
    <w:rsid w:val="00436DA4"/>
    <w:rsid w:val="00442985"/>
    <w:rsid w:val="00455707"/>
    <w:rsid w:val="00472CBB"/>
    <w:rsid w:val="004A27C1"/>
    <w:rsid w:val="004B1D9B"/>
    <w:rsid w:val="004C3672"/>
    <w:rsid w:val="004D15E2"/>
    <w:rsid w:val="0052796F"/>
    <w:rsid w:val="00543A0A"/>
    <w:rsid w:val="0056141F"/>
    <w:rsid w:val="005A673A"/>
    <w:rsid w:val="005A6D1D"/>
    <w:rsid w:val="005C1F97"/>
    <w:rsid w:val="005C6933"/>
    <w:rsid w:val="005D42B7"/>
    <w:rsid w:val="005E2E54"/>
    <w:rsid w:val="00610F7A"/>
    <w:rsid w:val="00611D37"/>
    <w:rsid w:val="006410BD"/>
    <w:rsid w:val="00656079"/>
    <w:rsid w:val="00690B67"/>
    <w:rsid w:val="006B7609"/>
    <w:rsid w:val="006C613F"/>
    <w:rsid w:val="006D11A1"/>
    <w:rsid w:val="006D65E3"/>
    <w:rsid w:val="006E0BF0"/>
    <w:rsid w:val="007150A2"/>
    <w:rsid w:val="007173DD"/>
    <w:rsid w:val="00717DE1"/>
    <w:rsid w:val="00751C96"/>
    <w:rsid w:val="007754C9"/>
    <w:rsid w:val="00791E7C"/>
    <w:rsid w:val="007A0A1D"/>
    <w:rsid w:val="007A49E6"/>
    <w:rsid w:val="007B2145"/>
    <w:rsid w:val="007C5A09"/>
    <w:rsid w:val="007C6D33"/>
    <w:rsid w:val="007F732A"/>
    <w:rsid w:val="00806567"/>
    <w:rsid w:val="00863E5B"/>
    <w:rsid w:val="00871590"/>
    <w:rsid w:val="008727F1"/>
    <w:rsid w:val="008C4E86"/>
    <w:rsid w:val="008E0559"/>
    <w:rsid w:val="008E4275"/>
    <w:rsid w:val="008E7B61"/>
    <w:rsid w:val="008F6C58"/>
    <w:rsid w:val="0091409E"/>
    <w:rsid w:val="00952C44"/>
    <w:rsid w:val="0095434F"/>
    <w:rsid w:val="00957BAF"/>
    <w:rsid w:val="00967ED0"/>
    <w:rsid w:val="009871B3"/>
    <w:rsid w:val="00987D21"/>
    <w:rsid w:val="0099400E"/>
    <w:rsid w:val="009A7779"/>
    <w:rsid w:val="009D0F93"/>
    <w:rsid w:val="009F2902"/>
    <w:rsid w:val="00A12A50"/>
    <w:rsid w:val="00A30561"/>
    <w:rsid w:val="00A45928"/>
    <w:rsid w:val="00A47721"/>
    <w:rsid w:val="00A5595B"/>
    <w:rsid w:val="00A6301A"/>
    <w:rsid w:val="00A7053A"/>
    <w:rsid w:val="00A762DA"/>
    <w:rsid w:val="00A84058"/>
    <w:rsid w:val="00A9386B"/>
    <w:rsid w:val="00A975FB"/>
    <w:rsid w:val="00AB0EEF"/>
    <w:rsid w:val="00AB1ADC"/>
    <w:rsid w:val="00AB464A"/>
    <w:rsid w:val="00AD4E0A"/>
    <w:rsid w:val="00AF4476"/>
    <w:rsid w:val="00B22AA2"/>
    <w:rsid w:val="00B36355"/>
    <w:rsid w:val="00B70D56"/>
    <w:rsid w:val="00B9145C"/>
    <w:rsid w:val="00B948E5"/>
    <w:rsid w:val="00BB289C"/>
    <w:rsid w:val="00BC01DC"/>
    <w:rsid w:val="00BE32D4"/>
    <w:rsid w:val="00C2393D"/>
    <w:rsid w:val="00C25862"/>
    <w:rsid w:val="00C312F9"/>
    <w:rsid w:val="00C362D6"/>
    <w:rsid w:val="00C466EF"/>
    <w:rsid w:val="00C719F6"/>
    <w:rsid w:val="00CA139D"/>
    <w:rsid w:val="00CA592C"/>
    <w:rsid w:val="00CB0E92"/>
    <w:rsid w:val="00CC7BF8"/>
    <w:rsid w:val="00CD25DD"/>
    <w:rsid w:val="00CD6292"/>
    <w:rsid w:val="00CF222E"/>
    <w:rsid w:val="00D0461B"/>
    <w:rsid w:val="00D10A92"/>
    <w:rsid w:val="00D152E4"/>
    <w:rsid w:val="00D24F9E"/>
    <w:rsid w:val="00D324BE"/>
    <w:rsid w:val="00D51099"/>
    <w:rsid w:val="00D57A62"/>
    <w:rsid w:val="00D87A4A"/>
    <w:rsid w:val="00DB793B"/>
    <w:rsid w:val="00DD5DA2"/>
    <w:rsid w:val="00DE5EFE"/>
    <w:rsid w:val="00DE79CE"/>
    <w:rsid w:val="00DF34BE"/>
    <w:rsid w:val="00DF4D29"/>
    <w:rsid w:val="00E13ED4"/>
    <w:rsid w:val="00E33D1F"/>
    <w:rsid w:val="00E5359C"/>
    <w:rsid w:val="00E64533"/>
    <w:rsid w:val="00E74CA4"/>
    <w:rsid w:val="00E90773"/>
    <w:rsid w:val="00E97AE7"/>
    <w:rsid w:val="00EA5E44"/>
    <w:rsid w:val="00EA6A52"/>
    <w:rsid w:val="00EC377F"/>
    <w:rsid w:val="00F47961"/>
    <w:rsid w:val="00F56692"/>
    <w:rsid w:val="00F617F5"/>
    <w:rsid w:val="00F83139"/>
    <w:rsid w:val="00F85D7D"/>
    <w:rsid w:val="00F95306"/>
    <w:rsid w:val="00FD0690"/>
    <w:rsid w:val="00FD4D94"/>
    <w:rsid w:val="00FE30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0448F"/>
  <w15:docId w15:val="{18DFAB12-D991-45E9-8B10-7703ACC0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806567"/>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9D0F93"/>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9D0F9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6567"/>
    <w:rPr>
      <w:b/>
      <w:bCs/>
      <w:kern w:val="44"/>
      <w:sz w:val="44"/>
      <w:szCs w:val="44"/>
    </w:rPr>
  </w:style>
  <w:style w:type="table" w:styleId="a3">
    <w:name w:val="Table Grid"/>
    <w:basedOn w:val="a1"/>
    <w:uiPriority w:val="59"/>
    <w:rsid w:val="0080656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Document Map"/>
    <w:basedOn w:val="a"/>
    <w:link w:val="a5"/>
    <w:uiPriority w:val="99"/>
    <w:semiHidden/>
    <w:unhideWhenUsed/>
    <w:rsid w:val="004D15E2"/>
    <w:rPr>
      <w:rFonts w:ascii="宋体"/>
      <w:sz w:val="18"/>
      <w:szCs w:val="18"/>
    </w:rPr>
  </w:style>
  <w:style w:type="character" w:customStyle="1" w:styleId="a5">
    <w:name w:val="文档结构图 字符"/>
    <w:basedOn w:val="a0"/>
    <w:link w:val="a4"/>
    <w:uiPriority w:val="99"/>
    <w:semiHidden/>
    <w:rsid w:val="004D15E2"/>
    <w:rPr>
      <w:rFonts w:ascii="宋体"/>
      <w:kern w:val="2"/>
      <w:sz w:val="18"/>
      <w:szCs w:val="18"/>
    </w:rPr>
  </w:style>
  <w:style w:type="character" w:customStyle="1" w:styleId="20">
    <w:name w:val="标题 2 字符"/>
    <w:basedOn w:val="a0"/>
    <w:link w:val="2"/>
    <w:uiPriority w:val="9"/>
    <w:rsid w:val="009D0F93"/>
    <w:rPr>
      <w:rFonts w:ascii="Cambria" w:eastAsia="宋体" w:hAnsi="Cambria" w:cs="Times New Roman"/>
      <w:b/>
      <w:bCs/>
      <w:kern w:val="2"/>
      <w:sz w:val="32"/>
      <w:szCs w:val="32"/>
    </w:rPr>
  </w:style>
  <w:style w:type="character" w:customStyle="1" w:styleId="30">
    <w:name w:val="标题 3 字符"/>
    <w:basedOn w:val="a0"/>
    <w:link w:val="3"/>
    <w:uiPriority w:val="9"/>
    <w:rsid w:val="009D0F93"/>
    <w:rPr>
      <w:b/>
      <w:bCs/>
      <w:kern w:val="2"/>
      <w:sz w:val="32"/>
      <w:szCs w:val="32"/>
    </w:rPr>
  </w:style>
  <w:style w:type="paragraph" w:styleId="a6">
    <w:name w:val="caption"/>
    <w:basedOn w:val="a"/>
    <w:next w:val="a"/>
    <w:uiPriority w:val="35"/>
    <w:qFormat/>
    <w:rsid w:val="00DF4D29"/>
    <w:rPr>
      <w:rFonts w:ascii="Times New Roman" w:hAnsi="Times New Roman"/>
      <w:sz w:val="20"/>
      <w:szCs w:val="20"/>
    </w:rPr>
  </w:style>
  <w:style w:type="table" w:styleId="-1">
    <w:name w:val="Light Shading Accent 1"/>
    <w:basedOn w:val="a1"/>
    <w:uiPriority w:val="60"/>
    <w:rsid w:val="0009089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7">
    <w:name w:val="header"/>
    <w:basedOn w:val="a"/>
    <w:link w:val="a8"/>
    <w:uiPriority w:val="99"/>
    <w:unhideWhenUsed/>
    <w:rsid w:val="00A4772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47721"/>
    <w:rPr>
      <w:kern w:val="2"/>
      <w:sz w:val="18"/>
      <w:szCs w:val="18"/>
    </w:rPr>
  </w:style>
  <w:style w:type="paragraph" w:styleId="a9">
    <w:name w:val="footer"/>
    <w:basedOn w:val="a"/>
    <w:link w:val="aa"/>
    <w:uiPriority w:val="99"/>
    <w:unhideWhenUsed/>
    <w:rsid w:val="00A47721"/>
    <w:pPr>
      <w:tabs>
        <w:tab w:val="center" w:pos="4153"/>
        <w:tab w:val="right" w:pos="8306"/>
      </w:tabs>
      <w:snapToGrid w:val="0"/>
      <w:jc w:val="left"/>
    </w:pPr>
    <w:rPr>
      <w:sz w:val="18"/>
      <w:szCs w:val="18"/>
    </w:rPr>
  </w:style>
  <w:style w:type="character" w:customStyle="1" w:styleId="aa">
    <w:name w:val="页脚 字符"/>
    <w:basedOn w:val="a0"/>
    <w:link w:val="a9"/>
    <w:uiPriority w:val="99"/>
    <w:rsid w:val="00A47721"/>
    <w:rPr>
      <w:kern w:val="2"/>
      <w:sz w:val="18"/>
      <w:szCs w:val="18"/>
    </w:rPr>
  </w:style>
  <w:style w:type="paragraph" w:styleId="ab">
    <w:name w:val="Balloon Text"/>
    <w:basedOn w:val="a"/>
    <w:link w:val="ac"/>
    <w:uiPriority w:val="99"/>
    <w:semiHidden/>
    <w:unhideWhenUsed/>
    <w:rsid w:val="00D324BE"/>
    <w:rPr>
      <w:sz w:val="18"/>
      <w:szCs w:val="18"/>
    </w:rPr>
  </w:style>
  <w:style w:type="character" w:customStyle="1" w:styleId="ac">
    <w:name w:val="批注框文本 字符"/>
    <w:basedOn w:val="a0"/>
    <w:link w:val="ab"/>
    <w:uiPriority w:val="99"/>
    <w:semiHidden/>
    <w:rsid w:val="00D324BE"/>
    <w:rPr>
      <w:kern w:val="2"/>
      <w:sz w:val="18"/>
      <w:szCs w:val="18"/>
    </w:rPr>
  </w:style>
  <w:style w:type="paragraph" w:styleId="ad">
    <w:name w:val="table of figures"/>
    <w:basedOn w:val="a"/>
    <w:next w:val="a"/>
    <w:uiPriority w:val="99"/>
    <w:unhideWhenUsed/>
    <w:rsid w:val="008C4E86"/>
    <w:pPr>
      <w:ind w:leftChars="200" w:left="200" w:hangingChars="200" w:hanging="200"/>
    </w:pPr>
  </w:style>
  <w:style w:type="character" w:styleId="ae">
    <w:name w:val="Hyperlink"/>
    <w:basedOn w:val="a0"/>
    <w:uiPriority w:val="99"/>
    <w:unhideWhenUsed/>
    <w:rsid w:val="008C4E86"/>
    <w:rPr>
      <w:color w:val="0000FF" w:themeColor="hyperlink"/>
      <w:u w:val="single"/>
    </w:rPr>
  </w:style>
  <w:style w:type="paragraph" w:styleId="af">
    <w:name w:val="Date"/>
    <w:basedOn w:val="a"/>
    <w:next w:val="a"/>
    <w:link w:val="af0"/>
    <w:uiPriority w:val="99"/>
    <w:semiHidden/>
    <w:unhideWhenUsed/>
    <w:rsid w:val="00AB0EEF"/>
    <w:pPr>
      <w:ind w:leftChars="2500" w:left="100"/>
    </w:pPr>
  </w:style>
  <w:style w:type="character" w:customStyle="1" w:styleId="af0">
    <w:name w:val="日期 字符"/>
    <w:basedOn w:val="a0"/>
    <w:link w:val="af"/>
    <w:uiPriority w:val="99"/>
    <w:semiHidden/>
    <w:rsid w:val="00AB0EEF"/>
    <w:rPr>
      <w:kern w:val="2"/>
      <w:sz w:val="21"/>
      <w:szCs w:val="22"/>
    </w:rPr>
  </w:style>
  <w:style w:type="paragraph" w:styleId="af1">
    <w:name w:val="Normal (Web)"/>
    <w:basedOn w:val="a"/>
    <w:uiPriority w:val="99"/>
    <w:unhideWhenUsed/>
    <w:rsid w:val="00356ECC"/>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54187">
      <w:bodyDiv w:val="1"/>
      <w:marLeft w:val="0"/>
      <w:marRight w:val="0"/>
      <w:marTop w:val="0"/>
      <w:marBottom w:val="0"/>
      <w:divBdr>
        <w:top w:val="none" w:sz="0" w:space="0" w:color="auto"/>
        <w:left w:val="none" w:sz="0" w:space="0" w:color="auto"/>
        <w:bottom w:val="none" w:sz="0" w:space="0" w:color="auto"/>
        <w:right w:val="none" w:sz="0" w:space="0" w:color="auto"/>
      </w:divBdr>
    </w:div>
    <w:div w:id="127359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SQS-X220\&#25945;&#23398;&#35838;&#31243;\&#35745;&#31639;&#26426;&#32452;&#25104;\12_&#26149;&#22799;\&#23454;&#395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8285F-BBDF-45CD-9F1D-E72B975B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报告模板</Template>
  <TotalTime>1090</TotalTime>
  <Pages>71</Pages>
  <Words>6289</Words>
  <Characters>35853</Characters>
  <Application>Microsoft Office Word</Application>
  <DocSecurity>0</DocSecurity>
  <Lines>298</Lines>
  <Paragraphs>84</Paragraphs>
  <ScaleCrop>false</ScaleCrop>
  <Company>浙江大学</Company>
  <LinksUpToDate>false</LinksUpToDate>
  <CharactersWithSpaces>42058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zj_sqs</dc:creator>
  <cp:keywords/>
  <dc:description/>
  <cp:lastModifiedBy>Daniel Howard</cp:lastModifiedBy>
  <cp:revision>39</cp:revision>
  <cp:lastPrinted>1900-12-31T16:00:00Z</cp:lastPrinted>
  <dcterms:created xsi:type="dcterms:W3CDTF">2012-05-15T07:08:00Z</dcterms:created>
  <dcterms:modified xsi:type="dcterms:W3CDTF">2021-04-20T14:47:00Z</dcterms:modified>
</cp:coreProperties>
</file>